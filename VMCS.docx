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14:paraId="13919CEA" w14:textId="77777777" w:rsidR="00C81F29" w:rsidRPr="00E33B1E" w:rsidRDefault="000975F2"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mc:AlternateContent>
              <mc:Choice Requires="wps">
                <w:drawing>
                  <wp:anchor distT="0" distB="0" distL="114300" distR="114300" simplePos="0" relativeHeight="251665408" behindDoc="0" locked="0" layoutInCell="1" allowOverlap="1" wp14:anchorId="6632984C" wp14:editId="3E097BE5">
                    <wp:simplePos x="0" y="0"/>
                    <wp:positionH relativeFrom="margin">
                      <wp:posOffset>2571750</wp:posOffset>
                    </wp:positionH>
                    <wp:positionV relativeFrom="paragraph">
                      <wp:posOffset>6115050</wp:posOffset>
                    </wp:positionV>
                    <wp:extent cx="3409950" cy="24955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09950" cy="2495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F285B" w14:textId="620A93DE" w:rsidR="000975F2" w:rsidRDefault="000975F2">
                                <w:pPr>
                                  <w:ind w:left="0"/>
                                  <w:rPr>
                                    <w:lang w:val="en-SG"/>
                                  </w:rPr>
                                </w:pPr>
                                <w:r>
                                  <w:rPr>
                                    <w:lang w:val="en-SG"/>
                                  </w:rPr>
                                  <w:t xml:space="preserve">AUTHORS: </w:t>
                                </w:r>
                              </w:p>
                              <w:p w14:paraId="244BD7CB" w14:textId="77777777" w:rsidR="000975F2" w:rsidRDefault="000975F2">
                                <w:pPr>
                                  <w:ind w:left="0"/>
                                  <w:rPr>
                                    <w:lang w:val="en-SG"/>
                                  </w:rPr>
                                </w:pPr>
                                <w:r>
                                  <w:rPr>
                                    <w:lang w:val="en-SG"/>
                                  </w:rPr>
                                  <w:t>SIVASANKARI D/O SUBRAMANIAM</w:t>
                                </w:r>
                              </w:p>
                              <w:p w14:paraId="0CA24B16" w14:textId="0A5AEE55" w:rsidR="000975F2" w:rsidRDefault="00706713">
                                <w:pPr>
                                  <w:ind w:left="0"/>
                                  <w:rPr>
                                    <w:lang w:val="en-SG"/>
                                  </w:rPr>
                                </w:pPr>
                                <w:r>
                                  <w:rPr>
                                    <w:lang w:val="en-SG"/>
                                  </w:rPr>
                                  <w:t>NG SHEN SOON BENJAMIN</w:t>
                                </w:r>
                              </w:p>
                              <w:p w14:paraId="49273148" w14:textId="77777777" w:rsidR="000975F2" w:rsidRDefault="000975F2">
                                <w:pPr>
                                  <w:ind w:left="0"/>
                                  <w:rPr>
                                    <w:lang w:val="en-SG"/>
                                  </w:rPr>
                                </w:pPr>
                                <w:r>
                                  <w:rPr>
                                    <w:lang w:val="en-SG"/>
                                  </w:rPr>
                                  <w:t>TEAM MEMBER 3</w:t>
                                </w:r>
                              </w:p>
                              <w:p w14:paraId="7F9A6A06" w14:textId="77777777" w:rsidR="000975F2" w:rsidRDefault="000975F2">
                                <w:pPr>
                                  <w:ind w:left="0"/>
                                  <w:rPr>
                                    <w:lang w:val="en-SG"/>
                                  </w:rPr>
                                </w:pPr>
                                <w:r>
                                  <w:rPr>
                                    <w:lang w:val="en-SG"/>
                                  </w:rPr>
                                  <w:t>TEAM MEMBER 4</w:t>
                                </w:r>
                              </w:p>
                              <w:p w14:paraId="61E26456" w14:textId="77777777" w:rsidR="000975F2" w:rsidRDefault="000975F2">
                                <w:pPr>
                                  <w:ind w:left="0"/>
                                  <w:rPr>
                                    <w:lang w:val="en-SG"/>
                                  </w:rPr>
                                </w:pPr>
                                <w:r>
                                  <w:rPr>
                                    <w:lang w:val="en-SG"/>
                                  </w:rPr>
                                  <w:t>TEAM MEMBER 5</w:t>
                                </w:r>
                              </w:p>
                              <w:p w14:paraId="45301055" w14:textId="77777777" w:rsidR="000975F2" w:rsidRPr="000975F2" w:rsidRDefault="000975F2" w:rsidP="000975F2">
                                <w:pPr>
                                  <w:ind w:left="0"/>
                                  <w:rPr>
                                    <w:lang w:val="en-SG"/>
                                  </w:rPr>
                                </w:pPr>
                                <w:r>
                                  <w:rPr>
                                    <w:lang w:val="en-SG"/>
                                  </w:rPr>
                                  <w:t>TEAM MEMBER 6</w:t>
                                </w:r>
                              </w:p>
                              <w:p w14:paraId="5FEF6598" w14:textId="77777777" w:rsidR="000975F2" w:rsidRPr="000975F2" w:rsidRDefault="000975F2">
                                <w:pPr>
                                  <w:ind w:left="0"/>
                                  <w:rPr>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14:paraId="16CF285B" w14:textId="620A93DE" w:rsidR="000975F2" w:rsidRDefault="000975F2">
                          <w:pPr>
                            <w:ind w:left="0"/>
                            <w:rPr>
                              <w:lang w:val="en-SG"/>
                            </w:rPr>
                          </w:pPr>
                          <w:r>
                            <w:rPr>
                              <w:lang w:val="en-SG"/>
                            </w:rPr>
                            <w:t xml:space="preserve">AUTHORS: </w:t>
                          </w:r>
                        </w:p>
                        <w:p w14:paraId="244BD7CB" w14:textId="77777777" w:rsidR="000975F2" w:rsidRDefault="000975F2">
                          <w:pPr>
                            <w:ind w:left="0"/>
                            <w:rPr>
                              <w:lang w:val="en-SG"/>
                            </w:rPr>
                          </w:pPr>
                          <w:r>
                            <w:rPr>
                              <w:lang w:val="en-SG"/>
                            </w:rPr>
                            <w:t>SIVASANKARI D/O SUBRAMANIAM</w:t>
                          </w:r>
                        </w:p>
                        <w:p w14:paraId="0CA24B16" w14:textId="0A5AEE55" w:rsidR="000975F2" w:rsidRDefault="00706713">
                          <w:pPr>
                            <w:ind w:left="0"/>
                            <w:rPr>
                              <w:lang w:val="en-SG"/>
                            </w:rPr>
                          </w:pPr>
                          <w:r>
                            <w:rPr>
                              <w:lang w:val="en-SG"/>
                            </w:rPr>
                            <w:t>NG SHEN SOON BENJAMIN</w:t>
                          </w:r>
                        </w:p>
                        <w:p w14:paraId="49273148" w14:textId="77777777" w:rsidR="000975F2" w:rsidRDefault="000975F2">
                          <w:pPr>
                            <w:ind w:left="0"/>
                            <w:rPr>
                              <w:lang w:val="en-SG"/>
                            </w:rPr>
                          </w:pPr>
                          <w:r>
                            <w:rPr>
                              <w:lang w:val="en-SG"/>
                            </w:rPr>
                            <w:t>TEAM MEMBER 3</w:t>
                          </w:r>
                        </w:p>
                        <w:p w14:paraId="7F9A6A06" w14:textId="77777777" w:rsidR="000975F2" w:rsidRDefault="000975F2">
                          <w:pPr>
                            <w:ind w:left="0"/>
                            <w:rPr>
                              <w:lang w:val="en-SG"/>
                            </w:rPr>
                          </w:pPr>
                          <w:r>
                            <w:rPr>
                              <w:lang w:val="en-SG"/>
                            </w:rPr>
                            <w:t>TEAM MEMBER 4</w:t>
                          </w:r>
                        </w:p>
                        <w:p w14:paraId="61E26456" w14:textId="77777777" w:rsidR="000975F2" w:rsidRDefault="000975F2">
                          <w:pPr>
                            <w:ind w:left="0"/>
                            <w:rPr>
                              <w:lang w:val="en-SG"/>
                            </w:rPr>
                          </w:pPr>
                          <w:r>
                            <w:rPr>
                              <w:lang w:val="en-SG"/>
                            </w:rPr>
                            <w:t>TEAM MEMBER 5</w:t>
                          </w:r>
                        </w:p>
                        <w:p w14:paraId="45301055" w14:textId="77777777" w:rsidR="000975F2" w:rsidRPr="000975F2" w:rsidRDefault="000975F2" w:rsidP="000975F2">
                          <w:pPr>
                            <w:ind w:left="0"/>
                            <w:rPr>
                              <w:lang w:val="en-SG"/>
                            </w:rPr>
                          </w:pPr>
                          <w:r>
                            <w:rPr>
                              <w:lang w:val="en-SG"/>
                            </w:rPr>
                            <w:t>TEAM MEMBER 6</w:t>
                          </w:r>
                        </w:p>
                        <w:p w14:paraId="5FEF6598" w14:textId="77777777" w:rsidR="000975F2" w:rsidRPr="000975F2" w:rsidRDefault="000975F2">
                          <w:pPr>
                            <w:ind w:left="0"/>
                            <w:rPr>
                              <w:lang w:val="en-SG"/>
                            </w:rPr>
                          </w:pPr>
                        </w:p>
                      </w:txbxContent>
                    </v:textbox>
                    <w10:wrap anchorx="margin"/>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58240" behindDoc="0" locked="1" layoutInCell="1" allowOverlap="1" wp14:anchorId="0CE2C355" wp14:editId="726C3DC3">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14:paraId="2CC9D6FC" w14:textId="77777777"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56494A4D" w14:textId="77777777"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14:paraId="54B4541F" w14:textId="77777777" w:rsidR="00C81F29" w:rsidRDefault="00C81F29">
                                <w:pPr>
                                  <w:pStyle w:val="Logo"/>
                                </w:pPr>
                              </w:p>
                              <w:p w14:paraId="250C1589" w14:textId="77777777" w:rsidR="00C81F29" w:rsidRDefault="00C81F29">
                                <w:pPr>
                                  <w:pStyle w:val="Subtitle"/>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37" o:spid="_x0000_s1027" type="#_x0000_t202" alt="Description: Title and subtitle" style="position:absolute;left:0;text-align:left;margin-left:383.7pt;margin-top:360.45pt;width:434.9pt;height:41.4pt;z-index:251658240;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14:paraId="2CC9D6FC" w14:textId="77777777"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56494A4D" w14:textId="77777777"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14:paraId="54B4541F" w14:textId="77777777" w:rsidR="00C81F29" w:rsidRDefault="00C81F29">
                          <w:pPr>
                            <w:pStyle w:val="Logo"/>
                          </w:pPr>
                        </w:p>
                        <w:p w14:paraId="250C1589" w14:textId="77777777" w:rsidR="00C81F29" w:rsidRDefault="00C81F29">
                          <w:pPr>
                            <w:pStyle w:val="Subtitle"/>
                          </w:pPr>
                        </w:p>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60288" behindDoc="0" locked="1" layoutInCell="1" allowOverlap="1" wp14:anchorId="3D8A5049" wp14:editId="7E36D0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9CEF65" w14:textId="77777777"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14:paraId="6398ACFD" w14:textId="77777777" w:rsidR="00C81F29" w:rsidRDefault="000975F2">
                                    <w:pPr>
                                      <w:pStyle w:val="Subtitle"/>
                                    </w:pPr>
                                    <w:r>
                                      <w:t>October 26,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Description: Version number and date" style="position:absolute;left:0;text-align:left;margin-left:237.05pt;margin-top:0;width:288.25pt;height:46.7pt;z-index:25166028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14:paraId="149CEF65" w14:textId="77777777"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14:paraId="6398ACFD" w14:textId="77777777" w:rsidR="00C81F29" w:rsidRDefault="000975F2">
                              <w:pPr>
                                <w:pStyle w:val="Subtitle"/>
                              </w:pPr>
                              <w:r>
                                <w:t>October 26, 2016</w:t>
                              </w:r>
                            </w:p>
                          </w:sdtContent>
                        </w:sdt>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g">
                <w:drawing>
                  <wp:anchor distT="0" distB="0" distL="114300" distR="114300" simplePos="0" relativeHeight="251657216" behindDoc="0" locked="0" layoutInCell="1" allowOverlap="1" wp14:anchorId="17E85E2B" wp14:editId="487151B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5="http://schemas.microsoft.com/office/word/2012/wordml" xmlns:mv="urn:schemas-microsoft-com:mac:vml" xmlns:mo="http://schemas.microsoft.com/office/mac/office/2008/main">
                <w:pict>
                  <v:group w14:anchorId="53F8603A" id="Group 38" o:spid="_x0000_s1026" alt="Title: Decorative sidebar"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FB1FC2" w:rsidRPr="00E33B1E">
            <w:rPr>
              <w:rFonts w:ascii="Times New Roman" w:hAnsi="Times New Roman" w:cs="Times New Roman"/>
              <w:noProof/>
              <w:color w:val="775F55" w:themeColor="text2"/>
              <w:sz w:val="32"/>
              <w:szCs w:val="32"/>
            </w:rPr>
            <w:br w:type="page"/>
          </w:r>
        </w:p>
      </w:sdtContent>
    </w:sdt>
    <w:p w14:paraId="543D7521" w14:textId="77777777" w:rsidR="00C81F29" w:rsidRPr="00E33B1E" w:rsidRDefault="00B01CFD" w:rsidP="002F2C9C">
      <w:pPr>
        <w:pStyle w:val="Heading1"/>
        <w:spacing w:line="360" w:lineRule="auto"/>
        <w:jc w:val="both"/>
      </w:pPr>
      <w:r w:rsidRPr="00E33B1E">
        <w:lastRenderedPageBreak/>
        <w:t>Overview</w:t>
      </w:r>
    </w:p>
    <w:p w14:paraId="54C34EB3" w14:textId="77777777"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14:paraId="63AF0F74" w14:textId="77777777" w:rsidR="00E33B1E" w:rsidRPr="00E33B1E" w:rsidRDefault="00E33B1E" w:rsidP="002F2C9C">
      <w:pPr>
        <w:spacing w:line="360" w:lineRule="auto"/>
        <w:jc w:val="both"/>
        <w:rPr>
          <w:rFonts w:ascii="Times New Roman" w:hAnsi="Times New Roman" w:cs="Times New Roman"/>
          <w:sz w:val="24"/>
          <w:szCs w:val="24"/>
        </w:rPr>
      </w:pPr>
    </w:p>
    <w:p w14:paraId="4DF0BA98" w14:textId="77777777"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14:paraId="273330D0" w14:textId="77777777" w:rsidR="00B01CFD" w:rsidRPr="00E33B1E" w:rsidRDefault="00B01CFD" w:rsidP="002F2C9C">
      <w:pPr>
        <w:spacing w:line="360" w:lineRule="auto"/>
        <w:jc w:val="both"/>
        <w:rPr>
          <w:rFonts w:ascii="Times New Roman" w:hAnsi="Times New Roman" w:cs="Times New Roman"/>
          <w:sz w:val="24"/>
          <w:szCs w:val="24"/>
        </w:rPr>
      </w:pPr>
    </w:p>
    <w:p w14:paraId="71E45C00"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14:paraId="60AA4DEE"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14:paraId="007C8CE4"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14:paraId="4535A9BF" w14:textId="77777777" w:rsidR="00B01CFD" w:rsidRPr="00E33B1E" w:rsidRDefault="00B01CFD" w:rsidP="002F2C9C">
      <w:pPr>
        <w:spacing w:line="360" w:lineRule="auto"/>
        <w:jc w:val="both"/>
        <w:rPr>
          <w:rFonts w:ascii="Times New Roman" w:hAnsi="Times New Roman" w:cs="Times New Roman"/>
        </w:rPr>
      </w:pPr>
    </w:p>
    <w:p w14:paraId="36BDD097" w14:textId="77777777" w:rsidR="00B01CFD" w:rsidRPr="00E33B1E" w:rsidRDefault="00E33B1E" w:rsidP="002F2C9C">
      <w:pPr>
        <w:pStyle w:val="Heading1"/>
        <w:spacing w:line="360" w:lineRule="auto"/>
        <w:jc w:val="both"/>
      </w:pPr>
      <w:r w:rsidRPr="00E33B1E">
        <w:t>Design patters chosen</w:t>
      </w:r>
    </w:p>
    <w:p w14:paraId="2AF80BBF" w14:textId="77777777" w:rsidR="00E33B1E" w:rsidRPr="00E33B1E" w:rsidRDefault="00E33B1E" w:rsidP="002F2C9C">
      <w:pPr>
        <w:spacing w:line="360" w:lineRule="auto"/>
        <w:jc w:val="both"/>
        <w:rPr>
          <w:rFonts w:ascii="Times New Roman" w:hAnsi="Times New Roman" w:cs="Times New Roman"/>
        </w:rPr>
      </w:pPr>
    </w:p>
    <w:p w14:paraId="08E75E87" w14:textId="77777777"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14:paraId="2F22271A" w14:textId="77777777"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14:paraId="4C42E3EA" w14:textId="77777777"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14:paraId="3D2E6F2F" w14:textId="77777777"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14:paraId="0FC23469" w14:textId="3C9A80DA"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14:paraId="28616CDF" w14:textId="0E4DFCDF"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14:paraId="396C3C7C" w14:textId="77777777" w:rsidR="00E33B1E" w:rsidRPr="00E33B1E" w:rsidRDefault="00E33B1E" w:rsidP="002F2C9C">
      <w:pPr>
        <w:spacing w:line="360" w:lineRule="auto"/>
        <w:jc w:val="both"/>
        <w:rPr>
          <w:rFonts w:ascii="Times New Roman" w:hAnsi="Times New Roman" w:cs="Times New Roman"/>
        </w:rPr>
      </w:pPr>
    </w:p>
    <w:p w14:paraId="085935CB" w14:textId="77777777"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14:paraId="617170EE"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14:paraId="58063F8A"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14:paraId="02C06C40"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14:paraId="2B0581EF"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14:paraId="0D566786"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14:paraId="46CE44EA"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14:paraId="7236988D" w14:textId="77777777" w:rsidR="002F2C9C" w:rsidRPr="002F2C9C" w:rsidRDefault="002F2C9C" w:rsidP="002F2C9C">
      <w:pPr>
        <w:spacing w:line="360" w:lineRule="auto"/>
        <w:jc w:val="both"/>
        <w:rPr>
          <w:rFonts w:ascii="Times New Roman" w:hAnsi="Times New Roman" w:cs="Times New Roman"/>
        </w:rPr>
      </w:pPr>
    </w:p>
    <w:p w14:paraId="3387475E" w14:textId="77777777" w:rsidR="00E33B1E" w:rsidRPr="00E33B1E" w:rsidRDefault="00E33B1E" w:rsidP="002F2C9C">
      <w:pPr>
        <w:pStyle w:val="Heading1"/>
        <w:spacing w:line="360" w:lineRule="auto"/>
        <w:jc w:val="both"/>
      </w:pPr>
      <w:r w:rsidRPr="00E33B1E">
        <w:lastRenderedPageBreak/>
        <w:t>Observer Design Pattern</w:t>
      </w:r>
    </w:p>
    <w:p w14:paraId="67C9BB96" w14:textId="77777777" w:rsidR="00E33B1E" w:rsidRPr="00E33B1E" w:rsidRDefault="00E33B1E" w:rsidP="002F2C9C">
      <w:pPr>
        <w:pStyle w:val="Heading2"/>
        <w:spacing w:line="360" w:lineRule="auto"/>
        <w:jc w:val="both"/>
      </w:pPr>
      <w:r w:rsidRPr="00E33B1E">
        <w:t>Design Problem</w:t>
      </w:r>
    </w:p>
    <w:p w14:paraId="412E4C8C" w14:textId="77777777"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14:paraId="283B75A5" w14:textId="77777777"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14:paraId="0C1D0C2B" w14:textId="77777777"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14:paraId="51687D33" w14:textId="77777777"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14:paraId="3097F47B" w14:textId="77777777" w:rsid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They depend on the same data object (e.g.  </w:t>
      </w:r>
      <w:proofErr w:type="spellStart"/>
      <w:r w:rsidRPr="00E33B1E">
        <w:rPr>
          <w:color w:val="auto"/>
          <w:lang w:val="en-SG"/>
        </w:rPr>
        <w:t>StoreItem</w:t>
      </w:r>
      <w:proofErr w:type="spellEnd"/>
      <w:r w:rsidRPr="00E33B1E">
        <w:rPr>
          <w:color w:val="auto"/>
          <w:lang w:val="en-SG"/>
        </w:rPr>
        <w:t xml:space="preserve">). </w:t>
      </w:r>
    </w:p>
    <w:p w14:paraId="508ADC30" w14:textId="77777777"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Cash and Drink Quantities are displayed on Maintenance panel and Machinery panel but further changes in </w:t>
      </w:r>
      <w:proofErr w:type="spellStart"/>
      <w:r w:rsidRPr="00E33B1E">
        <w:rPr>
          <w:color w:val="auto"/>
          <w:lang w:val="en-SG"/>
        </w:rPr>
        <w:t>StoreItem</w:t>
      </w:r>
      <w:proofErr w:type="spellEnd"/>
      <w:r w:rsidRPr="00E33B1E">
        <w:rPr>
          <w:color w:val="auto"/>
          <w:lang w:val="en-SG"/>
        </w:rPr>
        <w:t xml:space="preserve"> are not propagated to these panels.</w:t>
      </w:r>
    </w:p>
    <w:p w14:paraId="7A2DFE8B" w14:textId="77777777" w:rsidR="00E33B1E" w:rsidRPr="002F2C9C" w:rsidRDefault="00E33B1E" w:rsidP="002F2C9C">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 xml:space="preserve">change the </w:t>
      </w:r>
      <w:proofErr w:type="spellStart"/>
      <w:r w:rsidR="004C4308">
        <w:rPr>
          <w:rFonts w:ascii="Times New Roman" w:hAnsi="Times New Roman" w:cs="Times New Roman"/>
          <w:sz w:val="24"/>
          <w:szCs w:val="24"/>
          <w:lang w:val="en-SG"/>
        </w:rPr>
        <w:t>StoreItem</w:t>
      </w:r>
      <w:proofErr w:type="spellEnd"/>
      <w:r w:rsidRPr="00E33B1E">
        <w:rPr>
          <w:rFonts w:ascii="Times New Roman" w:hAnsi="Times New Roman" w:cs="Times New Roman"/>
          <w:sz w:val="24"/>
          <w:szCs w:val="24"/>
          <w:lang w:val="en-SG"/>
        </w:rPr>
        <w:t>.</w:t>
      </w:r>
    </w:p>
    <w:p w14:paraId="518B03EB" w14:textId="77777777" w:rsidR="002F2C9C" w:rsidRPr="002F2C9C" w:rsidRDefault="002F2C9C" w:rsidP="002F2C9C">
      <w:pPr>
        <w:spacing w:line="360" w:lineRule="auto"/>
        <w:jc w:val="both"/>
        <w:rPr>
          <w:rFonts w:ascii="Times New Roman" w:hAnsi="Times New Roman" w:cs="Times New Roman"/>
          <w:sz w:val="24"/>
          <w:szCs w:val="24"/>
        </w:rPr>
      </w:pPr>
    </w:p>
    <w:p w14:paraId="4ADB27AD" w14:textId="77777777" w:rsidR="00185300" w:rsidRDefault="00185300" w:rsidP="002F2C9C">
      <w:pPr>
        <w:jc w:val="both"/>
      </w:pPr>
    </w:p>
    <w:p w14:paraId="67076161" w14:textId="77777777" w:rsidR="00185300" w:rsidRDefault="00185300" w:rsidP="002F2C9C">
      <w:pPr>
        <w:jc w:val="both"/>
      </w:pPr>
    </w:p>
    <w:p w14:paraId="212FBB5A" w14:textId="77777777" w:rsidR="00185300" w:rsidRDefault="00185300" w:rsidP="002F2C9C">
      <w:pPr>
        <w:jc w:val="both"/>
      </w:pPr>
    </w:p>
    <w:p w14:paraId="3F3341DD" w14:textId="77777777" w:rsidR="00185300" w:rsidRDefault="00185300" w:rsidP="002F2C9C">
      <w:pPr>
        <w:jc w:val="both"/>
      </w:pPr>
    </w:p>
    <w:p w14:paraId="2C7290C8" w14:textId="77777777" w:rsidR="00185300" w:rsidRDefault="00185300" w:rsidP="002F2C9C">
      <w:pPr>
        <w:jc w:val="both"/>
      </w:pPr>
    </w:p>
    <w:p w14:paraId="422905CC" w14:textId="77777777" w:rsidR="00185300" w:rsidRDefault="00185300" w:rsidP="002F2C9C">
      <w:pPr>
        <w:jc w:val="both"/>
      </w:pPr>
    </w:p>
    <w:p w14:paraId="3AD04557" w14:textId="77777777" w:rsidR="00185300" w:rsidRDefault="00185300" w:rsidP="002F2C9C">
      <w:pPr>
        <w:jc w:val="both"/>
      </w:pPr>
    </w:p>
    <w:p w14:paraId="6300F976" w14:textId="77777777" w:rsidR="00185300" w:rsidRDefault="00185300" w:rsidP="002F2C9C">
      <w:pPr>
        <w:jc w:val="both"/>
      </w:pPr>
    </w:p>
    <w:p w14:paraId="376F226C" w14:textId="77777777" w:rsidR="00185300" w:rsidRDefault="00185300" w:rsidP="002F2C9C">
      <w:pPr>
        <w:jc w:val="both"/>
      </w:pPr>
    </w:p>
    <w:p w14:paraId="3D885B0E" w14:textId="77777777" w:rsidR="00185300" w:rsidRDefault="00185300" w:rsidP="002F2C9C">
      <w:pPr>
        <w:jc w:val="both"/>
      </w:pPr>
    </w:p>
    <w:p w14:paraId="331A0F6A" w14:textId="77777777" w:rsidR="00185300" w:rsidRDefault="00185300" w:rsidP="002F2C9C">
      <w:pPr>
        <w:jc w:val="both"/>
      </w:pPr>
    </w:p>
    <w:p w14:paraId="09CE1B7F" w14:textId="77777777" w:rsidR="00185300" w:rsidRDefault="00185300" w:rsidP="002F2C9C">
      <w:pPr>
        <w:jc w:val="both"/>
      </w:pPr>
    </w:p>
    <w:p w14:paraId="43017D46" w14:textId="77777777" w:rsidR="00185300" w:rsidRDefault="00185300" w:rsidP="002F2C9C">
      <w:pPr>
        <w:jc w:val="both"/>
      </w:pPr>
    </w:p>
    <w:p w14:paraId="2B2FD1BB" w14:textId="77777777" w:rsidR="006C5095" w:rsidRDefault="006C5095" w:rsidP="002F2C9C">
      <w:pPr>
        <w:pStyle w:val="Heading2"/>
        <w:spacing w:line="360" w:lineRule="auto"/>
        <w:jc w:val="both"/>
      </w:pPr>
      <w:r>
        <w:t>Candidate Design Pattern(s) Considered</w:t>
      </w:r>
    </w:p>
    <w:p w14:paraId="648DAA9A"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proofErr w:type="spellStart"/>
      <w:r w:rsidRPr="006C5095">
        <w:rPr>
          <w:rFonts w:ascii="Times New Roman" w:hAnsi="Times New Roman" w:cs="Times New Roman"/>
          <w:sz w:val="24"/>
          <w:szCs w:val="24"/>
        </w:rPr>
        <w:t>Behavioural</w:t>
      </w:r>
      <w:proofErr w:type="spellEnd"/>
      <w:r w:rsidRPr="006C5095">
        <w:rPr>
          <w:rFonts w:ascii="Times New Roman" w:hAnsi="Times New Roman" w:cs="Times New Roman"/>
          <w:sz w:val="24"/>
          <w:szCs w:val="24"/>
        </w:rPr>
        <w:t xml:space="preserve"> issue. Therefore, the following Candidate Design Patterns were considered:</w:t>
      </w:r>
    </w:p>
    <w:p w14:paraId="29D6D493" w14:textId="77777777" w:rsidR="006C5095" w:rsidRPr="008432BA" w:rsidRDefault="006C5095" w:rsidP="002F2C9C">
      <w:pPr>
        <w:spacing w:line="360" w:lineRule="auto"/>
        <w:jc w:val="both"/>
      </w:pPr>
    </w:p>
    <w:tbl>
      <w:tblPr>
        <w:tblStyle w:val="GridTable4Accent6"/>
        <w:tblW w:w="0" w:type="auto"/>
        <w:tblLook w:val="04A0" w:firstRow="1" w:lastRow="0" w:firstColumn="1" w:lastColumn="0" w:noHBand="0" w:noVBand="1"/>
      </w:tblPr>
      <w:tblGrid>
        <w:gridCol w:w="1694"/>
        <w:gridCol w:w="3708"/>
        <w:gridCol w:w="4028"/>
      </w:tblGrid>
      <w:tr w:rsidR="006C5095" w:rsidRPr="006C5095" w14:paraId="1570C2FA" w14:textId="77777777"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31A5E432" w14:textId="77777777"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lastRenderedPageBreak/>
              <w:t>Deciding Factors</w:t>
            </w:r>
          </w:p>
        </w:tc>
        <w:tc>
          <w:tcPr>
            <w:tcW w:w="3708" w:type="dxa"/>
          </w:tcPr>
          <w:p w14:paraId="44300F02" w14:textId="77777777"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14:paraId="02BC8617" w14:textId="77777777"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14:paraId="4EEB8988" w14:textId="77777777"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14:paraId="21F4A127"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14:paraId="40D725B7" w14:textId="77777777"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Define a one-to-many dependency between objects so that when one object changes state, all its dependents are notified and updated automatically</w:t>
            </w:r>
          </w:p>
          <w:p w14:paraId="18CEC170"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14:paraId="4EDFA500"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Define an object that encapsulates how a set of objects interact. Mediator promotes</w:t>
            </w:r>
          </w:p>
          <w:p w14:paraId="74C9DD7E"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loose coupling by keeping objects from referring  to each other explicitly, and</w:t>
            </w:r>
          </w:p>
          <w:p w14:paraId="7F432B92" w14:textId="77777777"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14:paraId="4BE17D15" w14:textId="77777777" w:rsidTr="006C5095">
        <w:tc>
          <w:tcPr>
            <w:cnfStyle w:val="001000000000" w:firstRow="0" w:lastRow="0" w:firstColumn="1" w:lastColumn="0" w:oddVBand="0" w:evenVBand="0" w:oddHBand="0" w:evenHBand="0" w:firstRowFirstColumn="0" w:firstRowLastColumn="0" w:lastRowFirstColumn="0" w:lastRowLastColumn="0"/>
            <w:tcW w:w="1506" w:type="dxa"/>
          </w:tcPr>
          <w:p w14:paraId="3D080C3C"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708" w:type="dxa"/>
          </w:tcPr>
          <w:p w14:paraId="78CA2DDD"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7F4E6FD7"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14:paraId="7F259558"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14:paraId="5FDF561D"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15F78E33" w14:textId="77777777"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14:paraId="5516F113"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6C2B48BB" w14:textId="77777777"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14:paraId="53921E2D" w14:textId="77777777"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279C8216"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14:paraId="3A374263"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14:paraId="74FA92DF"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14:paraId="037D4E1A" w14:textId="77777777"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24886313"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Aspect</w:t>
            </w:r>
          </w:p>
        </w:tc>
        <w:tc>
          <w:tcPr>
            <w:tcW w:w="3708" w:type="dxa"/>
          </w:tcPr>
          <w:p w14:paraId="1F4D9E94"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14:paraId="7FC962F6"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14:paraId="6BE67758" w14:textId="77777777"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14:paraId="373B8ED4" w14:textId="77777777" w:rsidTr="006C5095">
        <w:tc>
          <w:tcPr>
            <w:cnfStyle w:val="001000000000" w:firstRow="0" w:lastRow="0" w:firstColumn="1" w:lastColumn="0" w:oddVBand="0" w:evenVBand="0" w:oddHBand="0" w:evenHBand="0" w:firstRowFirstColumn="0" w:firstRowLastColumn="0" w:lastRowFirstColumn="0" w:lastRowLastColumn="0"/>
            <w:tcW w:w="1506" w:type="dxa"/>
          </w:tcPr>
          <w:p w14:paraId="7929FAE8" w14:textId="77777777"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14:paraId="5A8B90B6" w14:textId="77777777"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14:paraId="5F44C030" w14:textId="77777777" w:rsidR="006C5095" w:rsidRDefault="006C5095" w:rsidP="002F2C9C">
      <w:pPr>
        <w:spacing w:line="360" w:lineRule="auto"/>
        <w:jc w:val="both"/>
      </w:pPr>
    </w:p>
    <w:p w14:paraId="7230FFA6" w14:textId="77777777" w:rsidR="005359D4" w:rsidRDefault="005359D4" w:rsidP="005359D4"/>
    <w:p w14:paraId="6B8DE6ED" w14:textId="77777777" w:rsidR="006C5095" w:rsidRDefault="006C5095" w:rsidP="002F2C9C">
      <w:pPr>
        <w:pStyle w:val="Heading2"/>
        <w:spacing w:line="360" w:lineRule="auto"/>
        <w:jc w:val="both"/>
      </w:pPr>
      <w:r>
        <w:t>Participants</w:t>
      </w:r>
    </w:p>
    <w:p w14:paraId="3DE0FBBF" w14:textId="77777777"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14:paraId="7B26ACB8" w14:textId="77777777"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14:paraId="15BD02FC"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14:paraId="0F284601"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14:paraId="171260A5"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14:paraId="371249F9" w14:textId="77777777" w:rsidR="006C5095" w:rsidRPr="007472C3" w:rsidRDefault="006C5095" w:rsidP="002F2C9C">
      <w:pPr>
        <w:pStyle w:val="NormalWeb"/>
        <w:numPr>
          <w:ilvl w:val="0"/>
          <w:numId w:val="11"/>
        </w:numPr>
        <w:spacing w:line="360" w:lineRule="auto"/>
        <w:jc w:val="both"/>
        <w:rPr>
          <w:rFonts w:eastAsiaTheme="minorHAnsi"/>
          <w:lang w:eastAsia="en-US"/>
        </w:rPr>
      </w:pPr>
      <w:proofErr w:type="spellStart"/>
      <w:r w:rsidRPr="007472C3">
        <w:rPr>
          <w:rFonts w:eastAsiaTheme="minorHAnsi"/>
          <w:lang w:eastAsia="en-US"/>
        </w:rPr>
        <w:t>ConcreteSubject</w:t>
      </w:r>
      <w:proofErr w:type="spellEnd"/>
      <w:r w:rsidRPr="007472C3">
        <w:rPr>
          <w:rFonts w:eastAsiaTheme="minorHAnsi"/>
          <w:lang w:eastAsia="en-US"/>
        </w:rPr>
        <w:t xml:space="preserve"> (</w:t>
      </w:r>
      <w:proofErr w:type="spellStart"/>
      <w:r w:rsidRPr="007472C3">
        <w:rPr>
          <w:rFonts w:eastAsiaTheme="minorHAnsi"/>
          <w:lang w:eastAsia="en-US"/>
        </w:rPr>
        <w:t>StoreItem</w:t>
      </w:r>
      <w:proofErr w:type="spellEnd"/>
      <w:r w:rsidRPr="007472C3">
        <w:rPr>
          <w:rFonts w:eastAsiaTheme="minorHAnsi"/>
          <w:lang w:eastAsia="en-US"/>
        </w:rPr>
        <w:t>)</w:t>
      </w:r>
    </w:p>
    <w:p w14:paraId="53AC997E"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Stores state of interest to </w:t>
      </w:r>
      <w:proofErr w:type="spellStart"/>
      <w:r w:rsidRPr="007472C3">
        <w:rPr>
          <w:rFonts w:eastAsiaTheme="minorHAnsi"/>
          <w:lang w:eastAsia="en-US"/>
        </w:rPr>
        <w:t>ConcreteObserver</w:t>
      </w:r>
      <w:proofErr w:type="spellEnd"/>
      <w:r w:rsidRPr="007472C3">
        <w:rPr>
          <w:rFonts w:eastAsiaTheme="minorHAnsi"/>
          <w:lang w:eastAsia="en-US"/>
        </w:rPr>
        <w:t xml:space="preserve"> objects.</w:t>
      </w:r>
    </w:p>
    <w:p w14:paraId="1F894DEB"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14:paraId="717EED5C" w14:textId="77777777"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14:paraId="2D64DD15"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14:paraId="11822F72"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14:paraId="4A62E076" w14:textId="77777777" w:rsidR="006C5095" w:rsidRPr="007472C3" w:rsidRDefault="006C5095" w:rsidP="002F2C9C">
      <w:pPr>
        <w:pStyle w:val="NormalWeb"/>
        <w:numPr>
          <w:ilvl w:val="0"/>
          <w:numId w:val="11"/>
        </w:numPr>
        <w:spacing w:line="360" w:lineRule="auto"/>
        <w:jc w:val="both"/>
        <w:rPr>
          <w:color w:val="222222"/>
        </w:rPr>
      </w:pPr>
      <w:proofErr w:type="spellStart"/>
      <w:r w:rsidRPr="007472C3">
        <w:rPr>
          <w:rFonts w:eastAsiaTheme="minorHAnsi"/>
          <w:lang w:eastAsia="en-US"/>
        </w:rPr>
        <w:t>ConcreterObserver</w:t>
      </w:r>
      <w:proofErr w:type="spellEnd"/>
      <w:r w:rsidRPr="007472C3">
        <w:rPr>
          <w:rFonts w:eastAsiaTheme="minorHAnsi"/>
          <w:lang w:eastAsia="en-US"/>
        </w:rPr>
        <w:t xml:space="preserve"> (</w:t>
      </w:r>
      <w:proofErr w:type="spellStart"/>
      <w:r w:rsidRPr="007472C3">
        <w:rPr>
          <w:rFonts w:eastAsiaTheme="minorHAnsi"/>
          <w:lang w:eastAsia="en-US"/>
        </w:rPr>
        <w:t>MachinaryController</w:t>
      </w:r>
      <w:proofErr w:type="spellEnd"/>
      <w:r w:rsidRPr="007472C3">
        <w:rPr>
          <w:rFonts w:eastAsiaTheme="minorHAnsi"/>
          <w:lang w:eastAsia="en-US"/>
        </w:rPr>
        <w:t xml:space="preserve">, </w:t>
      </w:r>
      <w:proofErr w:type="spellStart"/>
      <w:r w:rsidRPr="007472C3">
        <w:rPr>
          <w:rFonts w:eastAsiaTheme="minorHAnsi"/>
          <w:lang w:eastAsia="en-US"/>
        </w:rPr>
        <w:t>MaintenanceController</w:t>
      </w:r>
      <w:proofErr w:type="spellEnd"/>
      <w:r w:rsidRPr="007472C3">
        <w:rPr>
          <w:rFonts w:eastAsiaTheme="minorHAnsi"/>
          <w:lang w:eastAsia="en-US"/>
        </w:rPr>
        <w:t>)</w:t>
      </w:r>
    </w:p>
    <w:p w14:paraId="4E49E39C"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lastRenderedPageBreak/>
        <w:t xml:space="preserve">Maintains a reference to a </w:t>
      </w:r>
      <w:proofErr w:type="spellStart"/>
      <w:r w:rsidRPr="007472C3">
        <w:rPr>
          <w:rFonts w:eastAsiaTheme="minorHAnsi"/>
          <w:lang w:eastAsia="en-US"/>
        </w:rPr>
        <w:t>ConcreteSubject</w:t>
      </w:r>
      <w:proofErr w:type="spellEnd"/>
      <w:r w:rsidRPr="007472C3">
        <w:rPr>
          <w:rFonts w:eastAsiaTheme="minorHAnsi"/>
          <w:lang w:eastAsia="en-US"/>
        </w:rPr>
        <w:t xml:space="preserve"> object. </w:t>
      </w:r>
    </w:p>
    <w:p w14:paraId="03ADC239"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14:paraId="4577ABD9" w14:textId="77777777" w:rsidR="005359D4" w:rsidRDefault="005359D4" w:rsidP="005359D4">
      <w:pPr>
        <w:pStyle w:val="Heading2"/>
        <w:jc w:val="both"/>
      </w:pPr>
      <w:r>
        <w:lastRenderedPageBreak/>
        <w:t xml:space="preserve">Current Design </w:t>
      </w:r>
    </w:p>
    <w:p w14:paraId="31AFCB4D" w14:textId="7B908451" w:rsidR="005359D4" w:rsidRPr="00AC7F2A" w:rsidRDefault="005359D4" w:rsidP="005359D4">
      <w:pPr>
        <w:pStyle w:val="Heading3"/>
        <w:jc w:val="both"/>
      </w:pPr>
      <w:r>
        <w:t>Sequence Diagram</w:t>
      </w:r>
    </w:p>
    <w:p w14:paraId="40171C71" w14:textId="77777777" w:rsidR="005359D4" w:rsidRDefault="005359D4" w:rsidP="005359D4">
      <w:pPr>
        <w:keepNext/>
        <w:spacing w:line="360" w:lineRule="auto"/>
        <w:jc w:val="both"/>
      </w:pPr>
      <w:r>
        <w:rPr>
          <w:rFonts w:ascii="Times New Roman" w:hAnsi="Times New Roman" w:cs="Times New Roman"/>
          <w:noProof/>
          <w:sz w:val="24"/>
          <w:szCs w:val="24"/>
          <w:lang w:val="en-SG" w:eastAsia="en-SG"/>
        </w:rPr>
        <mc:AlternateContent>
          <mc:Choice Requires="wpg">
            <w:drawing>
              <wp:inline distT="0" distB="0" distL="0" distR="0" wp14:anchorId="02ECC86E" wp14:editId="43B7C1BF">
                <wp:extent cx="5731510" cy="4688840"/>
                <wp:effectExtent l="0" t="0" r="8890" b="35560"/>
                <wp:docPr id="9" name="Group 9"/>
                <wp:cNvGraphicFramePr/>
                <a:graphic xmlns:a="http://schemas.openxmlformats.org/drawingml/2006/main">
                  <a:graphicData uri="http://schemas.microsoft.com/office/word/2010/wordprocessingGroup">
                    <wpg:wgp>
                      <wpg:cNvGrpSpPr/>
                      <wpg:grpSpPr>
                        <a:xfrm>
                          <a:off x="0" y="0"/>
                          <a:ext cx="5731510" cy="4688840"/>
                          <a:chOff x="0" y="0"/>
                          <a:chExt cx="5731510" cy="5029200"/>
                        </a:xfrm>
                      </wpg:grpSpPr>
                      <wps:wsp>
                        <wps:cNvPr id="5" name="Rectangle 5"/>
                        <wps:cNvSpPr>
                          <a:spLocks/>
                        </wps:cNvSpPr>
                        <wps:spPr>
                          <a:xfrm>
                            <a:off x="304800" y="427672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D02D9" w14:textId="77777777"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14:paraId="13632569" w14:textId="77777777"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5731510" cy="4286250"/>
                            <a:chOff x="0" y="0"/>
                            <a:chExt cx="5731510" cy="4286250"/>
                          </a:xfrm>
                        </wpg:grpSpPr>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wps:wsp>
                          <wps:cNvPr id="7" name="Straight Arrow Connector 7"/>
                          <wps:cNvCnPr>
                            <a:cxnSpLocks/>
                          </wps:cNvCnPr>
                          <wps:spPr>
                            <a:xfrm flipV="1">
                              <a:off x="2105025" y="2457450"/>
                              <a:ext cx="1053465" cy="1828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Group 9" o:spid="_x0000_s1029" style="width:451.3pt;height:369.2pt;mso-position-horizontal-relative:char;mso-position-vertical-relative:line" coordsize="57315,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">
                <v:rect id="Rectangle 5" o:spid="_x0000_s1030" style="position:absolute;left:3048;top:42767;width:18002;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w:txbxContent>
                      <w:p w14:paraId="66FD02D9" w14:textId="77777777"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14:paraId="13632569" w14:textId="77777777" w:rsidR="005359D4" w:rsidRPr="00D746AD" w:rsidRDefault="005359D4"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2"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anchorlock/>
              </v:group>
            </w:pict>
          </mc:Fallback>
        </mc:AlternateContent>
      </w:r>
    </w:p>
    <w:p w14:paraId="2881497B" w14:textId="1B6C4D6A" w:rsidR="005359D4" w:rsidRDefault="005359D4" w:rsidP="005359D4">
      <w:pPr>
        <w:jc w:val="both"/>
      </w:pPr>
      <w:r>
        <w:rPr>
          <w:noProof/>
          <w:lang w:val="en-SG" w:eastAsia="en-SG"/>
        </w:rPr>
        <w:lastRenderedPageBreak/>
        <mc:AlternateContent>
          <mc:Choice Requires="wpg">
            <w:drawing>
              <wp:inline distT="0" distB="0" distL="0" distR="0" wp14:anchorId="0ED2464E" wp14:editId="24E28A0A">
                <wp:extent cx="5731510" cy="5162550"/>
                <wp:effectExtent l="0" t="0" r="2540" b="19050"/>
                <wp:docPr id="21" name="Group 21"/>
                <wp:cNvGraphicFramePr/>
                <a:graphic xmlns:a="http://schemas.openxmlformats.org/drawingml/2006/main">
                  <a:graphicData uri="http://schemas.microsoft.com/office/word/2010/wordprocessingGroup">
                    <wpg:wgp>
                      <wpg:cNvGrpSpPr/>
                      <wpg:grpSpPr>
                        <a:xfrm>
                          <a:off x="0" y="0"/>
                          <a:ext cx="5731510" cy="5162550"/>
                          <a:chOff x="0" y="0"/>
                          <a:chExt cx="5731510" cy="5162550"/>
                        </a:xfrm>
                      </wpg:grpSpPr>
                      <wpg:grpSp>
                        <wpg:cNvPr id="22" name="Group 22"/>
                        <wpg:cNvGrpSpPr/>
                        <wpg:grpSpPr>
                          <a:xfrm>
                            <a:off x="0" y="0"/>
                            <a:ext cx="5731510" cy="4419600"/>
                            <a:chOff x="0" y="0"/>
                            <a:chExt cx="5731510" cy="4419600"/>
                          </a:xfrm>
                        </wpg:grpSpPr>
                        <pic:pic xmlns:pic="http://schemas.openxmlformats.org/drawingml/2006/picture">
                          <pic:nvPicPr>
                            <pic:cNvPr id="23" name="Picture 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wps:wsp>
                          <wps:cNvPr id="24" name="Straight Arrow Connector 24"/>
                          <wps:cNvCnPr>
                            <a:cxnSpLocks noChangeShapeType="1"/>
                          </wps:cNvCnPr>
                          <wps:spPr bwMode="auto">
                            <a:xfrm flipV="1">
                              <a:off x="1857375" y="2476500"/>
                              <a:ext cx="1314450" cy="194310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25" name="Rectangle 25"/>
                        <wps:cNvSpPr>
                          <a:spLocks/>
                        </wps:cNvSpPr>
                        <wps:spPr>
                          <a:xfrm>
                            <a:off x="66675" y="441007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03956" w14:textId="77777777"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14:paraId="38D4596E" w14:textId="77777777"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1" o:spid="_x0000_s1034" style="width:451.3pt;height:406.5pt;mso-position-horizontal-relative:char;mso-position-vertical-relative:line" coordsize="57315,51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">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4" o:title=""/>
                    <v:path arrowok="t"/>
                  </v:shape>
                  <v:shape id="Straight Arrow Connector 24" o:spid="_x0000_s1037" type="#_x0000_t32" style="position:absolute;left:18573;top:24765;width:13145;height:194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w:txbxContent>
                      <w:p w14:paraId="36F03956" w14:textId="77777777"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14:paraId="38D4596E" w14:textId="77777777" w:rsidR="005359D4" w:rsidRPr="00D746AD" w:rsidRDefault="005359D4" w:rsidP="005359D4">
                        <w:pPr>
                          <w:rPr>
                            <w:color w:val="000000" w:themeColor="text1"/>
                            <w:sz w:val="16"/>
                            <w:szCs w:val="16"/>
                          </w:rPr>
                        </w:pPr>
                      </w:p>
                    </w:txbxContent>
                  </v:textbox>
                </v:rect>
                <w10:anchorlock/>
              </v:group>
            </w:pict>
          </mc:Fallback>
        </mc:AlternateContent>
      </w:r>
    </w:p>
    <w:p w14:paraId="2CDAE814" w14:textId="77777777" w:rsidR="005359D4" w:rsidRDefault="005359D4" w:rsidP="005359D4"/>
    <w:p w14:paraId="65062479" w14:textId="77777777" w:rsidR="005359D4" w:rsidRDefault="005359D4" w:rsidP="005359D4"/>
    <w:p w14:paraId="5CCC769E" w14:textId="77777777" w:rsidR="005359D4" w:rsidRDefault="005359D4" w:rsidP="005359D4"/>
    <w:p w14:paraId="2AEF7A38" w14:textId="77777777" w:rsidR="005359D4" w:rsidRDefault="005359D4" w:rsidP="005359D4"/>
    <w:p w14:paraId="4030829F" w14:textId="77777777" w:rsidR="005359D4" w:rsidRDefault="005359D4" w:rsidP="005359D4"/>
    <w:p w14:paraId="200FE428" w14:textId="77777777" w:rsidR="005359D4" w:rsidRDefault="005359D4" w:rsidP="005359D4"/>
    <w:p w14:paraId="1CB09692" w14:textId="77777777" w:rsidR="005359D4" w:rsidRDefault="005359D4" w:rsidP="005359D4"/>
    <w:p w14:paraId="3D8D0FD1" w14:textId="77777777" w:rsidR="005359D4" w:rsidRDefault="005359D4" w:rsidP="005359D4"/>
    <w:p w14:paraId="32D8A674" w14:textId="77777777" w:rsidR="005359D4" w:rsidRDefault="005359D4" w:rsidP="005359D4"/>
    <w:p w14:paraId="3C00C36C" w14:textId="77777777" w:rsidR="006C5095" w:rsidRDefault="007472C3" w:rsidP="002F2C9C">
      <w:pPr>
        <w:pStyle w:val="Heading2"/>
        <w:spacing w:line="360" w:lineRule="auto"/>
        <w:jc w:val="both"/>
      </w:pPr>
      <w:r>
        <w:lastRenderedPageBreak/>
        <w:t>Revised Design</w:t>
      </w:r>
    </w:p>
    <w:p w14:paraId="0455E15A" w14:textId="77777777" w:rsidR="007472C3" w:rsidRDefault="007472C3" w:rsidP="002F2C9C">
      <w:pPr>
        <w:pStyle w:val="Heading3"/>
        <w:spacing w:line="360" w:lineRule="auto"/>
        <w:jc w:val="both"/>
      </w:pPr>
      <w:r>
        <w:t>Class Diagram</w:t>
      </w:r>
    </w:p>
    <w:p w14:paraId="6DB2E860" w14:textId="77777777" w:rsidR="007472C3" w:rsidRDefault="007472C3" w:rsidP="002F2C9C">
      <w:pPr>
        <w:spacing w:line="360" w:lineRule="auto"/>
        <w:jc w:val="both"/>
      </w:pPr>
    </w:p>
    <w:p w14:paraId="03898AF0" w14:textId="480C5279" w:rsidR="007472C3" w:rsidRDefault="00060661" w:rsidP="002F2C9C">
      <w:pPr>
        <w:spacing w:line="360" w:lineRule="auto"/>
        <w:jc w:val="both"/>
      </w:pPr>
      <w:r>
        <w:rPr>
          <w:rFonts w:cstheme="minorHAnsi"/>
          <w:noProof/>
          <w:lang w:val="en-SG" w:eastAsia="en-SG"/>
        </w:rPr>
        <mc:AlternateContent>
          <mc:Choice Requires="wps">
            <w:drawing>
              <wp:anchor distT="0" distB="0" distL="114300" distR="114300" simplePos="0" relativeHeight="251670528" behindDoc="0" locked="0" layoutInCell="1" allowOverlap="1" wp14:editId="3401FA66">
                <wp:simplePos x="0" y="0"/>
                <wp:positionH relativeFrom="column">
                  <wp:posOffset>5153025</wp:posOffset>
                </wp:positionH>
                <wp:positionV relativeFrom="paragraph">
                  <wp:posOffset>447675</wp:posOffset>
                </wp:positionV>
                <wp:extent cx="809625" cy="266065"/>
                <wp:effectExtent l="190500" t="0" r="47625" b="57785"/>
                <wp:wrapNone/>
                <wp:docPr id="36" name="Rectangular Callou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66065"/>
                        </a:xfrm>
                        <a:prstGeom prst="wedgeRectCallout">
                          <a:avLst>
                            <a:gd name="adj1" fmla="val -68611"/>
                            <a:gd name="adj2" fmla="val 2350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73DCEC2" w14:textId="77777777" w:rsidR="00060661" w:rsidRPr="001D60C9" w:rsidRDefault="00060661" w:rsidP="001D60C9">
                            <w:pPr>
                              <w:rPr>
                                <w:sz w:val="18"/>
                                <w:szCs w:val="20"/>
                              </w:rPr>
                            </w:pPr>
                            <w:r>
                              <w:rPr>
                                <w:sz w:val="18"/>
                                <w:szCs w:val="20"/>
                              </w:rPr>
                              <w:t>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6" o:spid="_x0000_s1039" type="#_x0000_t61" style="position:absolute;left:0;text-align:left;margin-left:405.75pt;margin-top:35.25pt;width:63.75pt;height:2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w:txbxContent>
                    <w:p w14:paraId="573DCEC2" w14:textId="77777777" w:rsidR="00060661" w:rsidRPr="001D60C9" w:rsidRDefault="00060661" w:rsidP="001D60C9">
                      <w:pPr>
                        <w:rPr>
                          <w:sz w:val="18"/>
                          <w:szCs w:val="20"/>
                        </w:rPr>
                      </w:pPr>
                      <w:r>
                        <w:rPr>
                          <w:sz w:val="18"/>
                          <w:szCs w:val="20"/>
                        </w:rPr>
                        <w:t>Observer</w:t>
                      </w:r>
                    </w:p>
                  </w:txbxContent>
                </v:textbox>
              </v:shape>
            </w:pict>
          </mc:Fallback>
        </mc:AlternateContent>
      </w:r>
      <w:r w:rsidR="003F2023">
        <w:rPr>
          <w:rFonts w:cstheme="minorHAnsi"/>
          <w:noProof/>
          <w:lang w:val="en-SG" w:eastAsia="en-SG"/>
        </w:rPr>
        <mc:AlternateContent>
          <mc:Choice Requires="wps">
            <w:drawing>
              <wp:anchor distT="0" distB="0" distL="114300" distR="114300" simplePos="0" relativeHeight="251669504" behindDoc="0" locked="0" layoutInCell="1" allowOverlap="1" wp14:editId="7AA5FC27">
                <wp:simplePos x="0" y="0"/>
                <wp:positionH relativeFrom="column">
                  <wp:posOffset>4912995</wp:posOffset>
                </wp:positionH>
                <wp:positionV relativeFrom="paragraph">
                  <wp:posOffset>1522730</wp:posOffset>
                </wp:positionV>
                <wp:extent cx="1180465" cy="266065"/>
                <wp:effectExtent l="0" t="0" r="38735" b="210185"/>
                <wp:wrapNone/>
                <wp:docPr id="35" name="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266065"/>
                        </a:xfrm>
                        <a:prstGeom prst="wedgeRectCallout">
                          <a:avLst>
                            <a:gd name="adj1" fmla="val 13745"/>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1A9C6E25" w14:textId="77777777" w:rsidR="003F2023" w:rsidRPr="001D60C9" w:rsidRDefault="003F2023" w:rsidP="001D60C9">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5" o:spid="_x0000_s1040" type="#_x0000_t61" style="position:absolute;left:0;text-align:left;margin-left:386.85pt;margin-top:119.9pt;width:92.95pt;height:2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w:txbxContent>
                    <w:p w14:paraId="1A9C6E25" w14:textId="77777777" w:rsidR="003F2023" w:rsidRPr="001D60C9" w:rsidRDefault="003F2023" w:rsidP="001D60C9">
                      <w:pPr>
                        <w:rPr>
                          <w:sz w:val="18"/>
                          <w:szCs w:val="20"/>
                        </w:rPr>
                      </w:pPr>
                      <w:r>
                        <w:rPr>
                          <w:sz w:val="18"/>
                          <w:szCs w:val="20"/>
                        </w:rPr>
                        <w:t>Concrete Observer</w:t>
                      </w:r>
                    </w:p>
                  </w:txbxContent>
                </v:textbox>
              </v:shape>
            </w:pict>
          </mc:Fallback>
        </mc:AlternateContent>
      </w:r>
      <w:r w:rsidR="00EC7FDA">
        <w:rPr>
          <w:rFonts w:cstheme="minorHAnsi"/>
          <w:noProof/>
          <w:lang w:val="en-SG" w:eastAsia="en-SG"/>
        </w:rPr>
        <mc:AlternateContent>
          <mc:Choice Requires="wps">
            <w:drawing>
              <wp:anchor distT="0" distB="0" distL="114300" distR="114300" simplePos="0" relativeHeight="251668480" behindDoc="0" locked="0" layoutInCell="1" allowOverlap="1" wp14:editId="45322010">
                <wp:simplePos x="0" y="0"/>
                <wp:positionH relativeFrom="column">
                  <wp:posOffset>2381251</wp:posOffset>
                </wp:positionH>
                <wp:positionV relativeFrom="paragraph">
                  <wp:posOffset>1666875</wp:posOffset>
                </wp:positionV>
                <wp:extent cx="1238250" cy="266065"/>
                <wp:effectExtent l="0" t="0" r="38100" b="114935"/>
                <wp:wrapNone/>
                <wp:docPr id="34" name="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66065"/>
                        </a:xfrm>
                        <a:prstGeom prst="wedgeRectCallout">
                          <a:avLst>
                            <a:gd name="adj1" fmla="val 23898"/>
                            <a:gd name="adj2" fmla="val 7481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9B57A07" w14:textId="77777777" w:rsidR="00EC7FDA" w:rsidRPr="001D60C9" w:rsidRDefault="00EC7FDA" w:rsidP="001D60C9">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4" o:spid="_x0000_s1041" type="#_x0000_t61" style="position:absolute;left:0;text-align:left;margin-left:187.5pt;margin-top:131.25pt;width:97.5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962,26961" fillcolor="#afcac4 [1944]" strokecolor="#afcac4 [1944]" strokeweight="1pt">
                <v:fill color2="#e4edeb [664]" angle="135" focus="50%" type="gradient"/>
                <v:shadow on="t" color="#39564f [1608]" opacity=".5" offset="1pt"/>
                <v:textbox>
                  <w:txbxContent>
                    <w:p w14:paraId="69B57A07" w14:textId="77777777" w:rsidR="00EC7FDA" w:rsidRPr="001D60C9" w:rsidRDefault="00EC7FDA" w:rsidP="001D60C9">
                      <w:pPr>
                        <w:rPr>
                          <w:sz w:val="18"/>
                          <w:szCs w:val="20"/>
                        </w:rPr>
                      </w:pPr>
                      <w:r>
                        <w:rPr>
                          <w:sz w:val="18"/>
                          <w:szCs w:val="20"/>
                        </w:rPr>
                        <w:t>Concrete Observer</w:t>
                      </w:r>
                    </w:p>
                  </w:txbxContent>
                </v:textbox>
              </v:shape>
            </w:pict>
          </mc:Fallback>
        </mc:AlternateContent>
      </w:r>
      <w:r w:rsidR="008C5EDD">
        <w:rPr>
          <w:rFonts w:cstheme="minorHAnsi"/>
          <w:noProof/>
          <w:lang w:val="en-SG" w:eastAsia="en-SG"/>
        </w:rPr>
        <mc:AlternateContent>
          <mc:Choice Requires="wps">
            <w:drawing>
              <wp:anchor distT="0" distB="0" distL="114300" distR="114300" simplePos="0" relativeHeight="251667456" behindDoc="0" locked="0" layoutInCell="1" allowOverlap="1" wp14:editId="28B0DDC7">
                <wp:simplePos x="0" y="0"/>
                <wp:positionH relativeFrom="column">
                  <wp:posOffset>2312670</wp:posOffset>
                </wp:positionH>
                <wp:positionV relativeFrom="paragraph">
                  <wp:posOffset>1214755</wp:posOffset>
                </wp:positionV>
                <wp:extent cx="1098550" cy="300355"/>
                <wp:effectExtent l="171450" t="0" r="44450" b="61595"/>
                <wp:wrapNone/>
                <wp:docPr id="32" name="Rectangular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300355"/>
                        </a:xfrm>
                        <a:prstGeom prst="wedgeRectCallout">
                          <a:avLst>
                            <a:gd name="adj1" fmla="val -62486"/>
                            <a:gd name="adj2" fmla="val 10676"/>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3B9EBFDE" w14:textId="77777777" w:rsidR="008C5EDD" w:rsidRPr="001D60C9" w:rsidRDefault="008C5EDD" w:rsidP="001D60C9">
                            <w:pPr>
                              <w:rPr>
                                <w:sz w:val="18"/>
                                <w:szCs w:val="20"/>
                              </w:rPr>
                            </w:pPr>
                            <w:r>
                              <w:rPr>
                                <w:sz w:val="18"/>
                                <w:szCs w:val="20"/>
                              </w:rPr>
                              <w:t xml:space="preserve">Concrete </w:t>
                            </w: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2" o:spid="_x0000_s1042" type="#_x0000_t61" style="position:absolute;left:0;text-align:left;margin-left:182.1pt;margin-top:95.65pt;width:86.5pt;height:2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697,13106" fillcolor="#afcac4 [1944]" strokecolor="#afcac4 [1944]" strokeweight="1pt">
                <v:fill color2="#e4edeb [664]" angle="135" focus="50%" type="gradient"/>
                <v:shadow on="t" color="#39564f [1608]" opacity=".5" offset="1pt"/>
                <v:textbox>
                  <w:txbxContent>
                    <w:p w14:paraId="3B9EBFDE" w14:textId="77777777" w:rsidR="008C5EDD" w:rsidRPr="001D60C9" w:rsidRDefault="008C5EDD" w:rsidP="001D60C9">
                      <w:pPr>
                        <w:rPr>
                          <w:sz w:val="18"/>
                          <w:szCs w:val="20"/>
                        </w:rPr>
                      </w:pPr>
                      <w:r>
                        <w:rPr>
                          <w:sz w:val="18"/>
                          <w:szCs w:val="20"/>
                        </w:rPr>
                        <w:t xml:space="preserve">Concrete </w:t>
                      </w:r>
                      <w:r w:rsidRPr="001D60C9">
                        <w:rPr>
                          <w:sz w:val="18"/>
                          <w:szCs w:val="20"/>
                        </w:rPr>
                        <w:t>Subject</w:t>
                      </w:r>
                    </w:p>
                  </w:txbxContent>
                </v:textbox>
              </v:shape>
            </w:pict>
          </mc:Fallback>
        </mc:AlternateContent>
      </w:r>
      <w:r w:rsidR="00326388">
        <w:rPr>
          <w:rFonts w:cstheme="minorHAnsi"/>
          <w:noProof/>
          <w:lang w:val="en-SG" w:eastAsia="en-SG"/>
        </w:rPr>
        <mc:AlternateContent>
          <mc:Choice Requires="wps">
            <w:drawing>
              <wp:anchor distT="0" distB="0" distL="114300" distR="114300" simplePos="0" relativeHeight="251666432" behindDoc="0" locked="0" layoutInCell="1" allowOverlap="1" wp14:editId="6A58F840">
                <wp:simplePos x="0" y="0"/>
                <wp:positionH relativeFrom="column">
                  <wp:posOffset>447674</wp:posOffset>
                </wp:positionH>
                <wp:positionV relativeFrom="paragraph">
                  <wp:posOffset>200025</wp:posOffset>
                </wp:positionV>
                <wp:extent cx="657225" cy="266065"/>
                <wp:effectExtent l="0" t="0" r="180975" b="57785"/>
                <wp:wrapNone/>
                <wp:docPr id="31" name="Rectangular Callou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66065"/>
                        </a:xfrm>
                        <a:prstGeom prst="wedgeRectCallout">
                          <a:avLst>
                            <a:gd name="adj1" fmla="val 67935"/>
                            <a:gd name="adj2" fmla="val 36398"/>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09C49B7" w14:textId="77777777" w:rsidR="00326388" w:rsidRPr="001D60C9" w:rsidRDefault="00326388">
                            <w:pPr>
                              <w:rPr>
                                <w:sz w:val="18"/>
                                <w:szCs w:val="20"/>
                              </w:rPr>
                            </w:pP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1" o:spid="_x0000_s1043" type="#_x0000_t61" style="position:absolute;left:0;text-align:left;margin-left:35.25pt;margin-top:15.75pt;width:51.75pt;height: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25474,18662" fillcolor="#afcac4 [1944]" strokecolor="#afcac4 [1944]" strokeweight="1pt">
                <v:fill color2="#e4edeb [664]" angle="135" focus="50%" type="gradient"/>
                <v:shadow on="t" color="#39564f [1608]" opacity=".5" offset="1pt"/>
                <v:textbox>
                  <w:txbxContent>
                    <w:p w14:paraId="709C49B7" w14:textId="77777777" w:rsidR="00326388" w:rsidRPr="001D60C9" w:rsidRDefault="00326388">
                      <w:pPr>
                        <w:rPr>
                          <w:sz w:val="18"/>
                          <w:szCs w:val="20"/>
                        </w:rPr>
                      </w:pPr>
                      <w:r w:rsidRPr="001D60C9">
                        <w:rPr>
                          <w:sz w:val="18"/>
                          <w:szCs w:val="20"/>
                        </w:rPr>
                        <w:t>Subject</w:t>
                      </w:r>
                    </w:p>
                  </w:txbxContent>
                </v:textbox>
              </v:shape>
            </w:pict>
          </mc:Fallback>
        </mc:AlternateContent>
      </w:r>
      <w:r w:rsidR="007472C3">
        <w:rPr>
          <w:rFonts w:cstheme="minorHAnsi"/>
          <w:noProof/>
          <w:lang w:val="en-SG" w:eastAsia="en-SG"/>
        </w:rPr>
        <w:drawing>
          <wp:inline distT="0" distB="0" distL="0" distR="0" wp14:anchorId="0A91E895" wp14:editId="1A946590">
            <wp:extent cx="5731510" cy="4728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4AB8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14:paraId="4EA3C791" w14:textId="77777777" w:rsidR="007472C3" w:rsidRDefault="007472C3" w:rsidP="002F2C9C">
      <w:pPr>
        <w:spacing w:line="360" w:lineRule="auto"/>
        <w:jc w:val="both"/>
      </w:pPr>
    </w:p>
    <w:p w14:paraId="7C2BF038" w14:textId="77777777" w:rsidR="007472C3" w:rsidRDefault="007472C3" w:rsidP="002F2C9C">
      <w:pPr>
        <w:pStyle w:val="Heading3"/>
        <w:spacing w:line="360" w:lineRule="auto"/>
        <w:jc w:val="both"/>
      </w:pPr>
      <w:r>
        <w:t>Sequence Diagram</w:t>
      </w:r>
    </w:p>
    <w:p w14:paraId="3CAB9FC9" w14:textId="77777777" w:rsidR="007472C3" w:rsidRDefault="007472C3" w:rsidP="002F2C9C">
      <w:pPr>
        <w:spacing w:line="360" w:lineRule="auto"/>
        <w:jc w:val="both"/>
      </w:pPr>
    </w:p>
    <w:p w14:paraId="1F1DBD36" w14:textId="77777777" w:rsidR="007472C3" w:rsidRDefault="007472C3" w:rsidP="002F2C9C">
      <w:pPr>
        <w:spacing w:line="360" w:lineRule="auto"/>
        <w:jc w:val="both"/>
      </w:pPr>
      <w:r>
        <w:rPr>
          <w:rFonts w:cstheme="minorHAnsi"/>
          <w:noProof/>
          <w:lang w:val="en-SG" w:eastAsia="en-SG"/>
        </w:rPr>
        <w:lastRenderedPageBreak/>
        <w:drawing>
          <wp:inline distT="0" distB="0" distL="0" distR="0" wp14:anchorId="4A08F916" wp14:editId="5548AE89">
            <wp:extent cx="5731510" cy="4191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C41A4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91635"/>
                    </a:xfrm>
                    <a:prstGeom prst="rect">
                      <a:avLst/>
                    </a:prstGeom>
                  </pic:spPr>
                </pic:pic>
              </a:graphicData>
            </a:graphic>
          </wp:inline>
        </w:drawing>
      </w:r>
    </w:p>
    <w:p w14:paraId="52F07644" w14:textId="77777777" w:rsidR="007472C3" w:rsidRDefault="007472C3" w:rsidP="002F2C9C">
      <w:pPr>
        <w:spacing w:line="360" w:lineRule="auto"/>
        <w:jc w:val="both"/>
      </w:pPr>
    </w:p>
    <w:p w14:paraId="6DF5EAA3" w14:textId="77777777" w:rsidR="007472C3" w:rsidRDefault="007472C3" w:rsidP="002F2C9C">
      <w:pPr>
        <w:pStyle w:val="Heading2"/>
        <w:spacing w:line="360" w:lineRule="auto"/>
        <w:jc w:val="both"/>
      </w:pPr>
      <w:r>
        <w:t>Implementation</w:t>
      </w:r>
      <w:r w:rsidR="00E64705">
        <w:t xml:space="preserve"> issues</w:t>
      </w:r>
    </w:p>
    <w:p w14:paraId="0E376A8D" w14:textId="77777777" w:rsidR="007472C3" w:rsidRDefault="007472C3" w:rsidP="002F2C9C">
      <w:pPr>
        <w:spacing w:line="360" w:lineRule="auto"/>
        <w:jc w:val="both"/>
      </w:pPr>
    </w:p>
    <w:p w14:paraId="7EFF5618"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
        <w:tblW w:w="0" w:type="auto"/>
        <w:tblLook w:val="04A0" w:firstRow="1" w:lastRow="0" w:firstColumn="1" w:lastColumn="0" w:noHBand="0" w:noVBand="1"/>
      </w:tblPr>
      <w:tblGrid>
        <w:gridCol w:w="2943"/>
        <w:gridCol w:w="6299"/>
      </w:tblGrid>
      <w:tr w:rsidR="007472C3" w:rsidRPr="007472C3" w14:paraId="0C120338" w14:textId="77777777"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496E3BC" w14:textId="77777777"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14:paraId="4BAB7771" w14:textId="77777777"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14:paraId="5A40230A" w14:textId="77777777"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A1234AA"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14:paraId="177B35E0"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14:paraId="6CCE9D3A"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D72A584"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14:paraId="4244A513"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E7DA7DC"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14:paraId="159D9A96"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7472C3" w:rsidRPr="007472C3" w14:paraId="664DAE4B" w14:textId="77777777" w:rsidTr="007472C3">
        <w:tc>
          <w:tcPr>
            <w:cnfStyle w:val="001000000000" w:firstRow="0" w:lastRow="0" w:firstColumn="1" w:lastColumn="0" w:oddVBand="0" w:evenVBand="0" w:oddHBand="0" w:evenHBand="0" w:firstRowFirstColumn="0" w:firstRowLastColumn="0" w:lastRowFirstColumn="0" w:lastRowLastColumn="0"/>
            <w:tcW w:w="2943" w:type="dxa"/>
          </w:tcPr>
          <w:p w14:paraId="698D1976" w14:textId="77777777"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14:paraId="6516B41C" w14:textId="77777777"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14:paraId="330873C2" w14:textId="77777777"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14:paraId="1A0DBDEA" w14:textId="77777777"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D2464C3"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 xml:space="preserve">Avoiding observer-specific update protocols: the </w:t>
            </w:r>
            <w:proofErr w:type="spellStart"/>
            <w:r w:rsidRPr="007472C3">
              <w:rPr>
                <w:rFonts w:ascii="Times New Roman" w:hAnsi="Times New Roman" w:cs="Times New Roman"/>
                <w:sz w:val="24"/>
                <w:szCs w:val="24"/>
              </w:rPr>
              <w:t>pushpull</w:t>
            </w:r>
            <w:proofErr w:type="spellEnd"/>
            <w:r w:rsidRPr="007472C3">
              <w:rPr>
                <w:rFonts w:ascii="Times New Roman" w:hAnsi="Times New Roman" w:cs="Times New Roman"/>
                <w:sz w:val="24"/>
                <w:szCs w:val="24"/>
              </w:rPr>
              <w:t xml:space="preserve"> models.</w:t>
            </w:r>
          </w:p>
        </w:tc>
        <w:tc>
          <w:tcPr>
            <w:tcW w:w="6299" w:type="dxa"/>
          </w:tcPr>
          <w:p w14:paraId="083A6DCD"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14:paraId="44930699"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770ED1A"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14:paraId="2244F043"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9C210CF"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14:paraId="350BA034"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600354B5" w14:textId="77777777" w:rsidR="00CD46AD" w:rsidRDefault="00CD46AD" w:rsidP="00083670">
      <w:pPr>
        <w:pStyle w:val="Heading1"/>
      </w:pPr>
    </w:p>
    <w:p w14:paraId="6F0B962D" w14:textId="77777777"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14:paraId="1C3B7760" w14:textId="7AD596EA" w:rsidR="007472C3" w:rsidRDefault="002F2C9C" w:rsidP="00083670">
      <w:pPr>
        <w:pStyle w:val="Heading1"/>
      </w:pPr>
      <w:r>
        <w:lastRenderedPageBreak/>
        <w:t>Factory Design Pattern</w:t>
      </w:r>
    </w:p>
    <w:p w14:paraId="305F6EA6" w14:textId="77777777" w:rsidR="00083670" w:rsidRDefault="00083670" w:rsidP="00083670"/>
    <w:p w14:paraId="5824A8CD" w14:textId="77777777" w:rsidR="00083670" w:rsidRDefault="00083670" w:rsidP="00083670">
      <w:pPr>
        <w:pStyle w:val="Heading2"/>
      </w:pPr>
      <w:r>
        <w:t>Design Problem</w:t>
      </w:r>
    </w:p>
    <w:p w14:paraId="116C99CA" w14:textId="77777777"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14:paraId="0E54A1A5" w14:textId="77777777"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14:paraId="5FC9E073" w14:textId="77777777"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14:paraId="5EB48DBE" w14:textId="77777777" w:rsidR="00083670" w:rsidRDefault="00083670" w:rsidP="00083670"/>
    <w:p w14:paraId="4FAE966D" w14:textId="77777777" w:rsidR="00083670" w:rsidRDefault="00083670" w:rsidP="00083670">
      <w:pPr>
        <w:pStyle w:val="Heading2"/>
      </w:pPr>
      <w:r>
        <w:t>Current Design</w:t>
      </w:r>
    </w:p>
    <w:p w14:paraId="77CDBCB8" w14:textId="77777777" w:rsidR="00083670" w:rsidRDefault="00083670" w:rsidP="00083670"/>
    <w:p w14:paraId="2ACDD8FA" w14:textId="77777777" w:rsidR="00083670" w:rsidRDefault="00083670" w:rsidP="00083670">
      <w:pPr>
        <w:pStyle w:val="Heading2"/>
      </w:pPr>
      <w:r>
        <w:t>Candidate Design Pattern(s) Considered</w:t>
      </w:r>
    </w:p>
    <w:p w14:paraId="3609CBA8" w14:textId="77777777" w:rsidR="00083670" w:rsidRDefault="00083670" w:rsidP="00083670"/>
    <w:p w14:paraId="30D6C7E5" w14:textId="77777777"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p w14:paraId="3ABF6A31" w14:textId="77777777"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Factory Method.</w:t>
      </w:r>
    </w:p>
    <w:p w14:paraId="5C59B703" w14:textId="77777777" w:rsidR="00083670" w:rsidRPr="00083670" w:rsidRDefault="00083670" w:rsidP="00083670">
      <w:pPr>
        <w:pStyle w:val="ListParagraph"/>
        <w:numPr>
          <w:ilvl w:val="1"/>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Using an interface to create objects and let subclasses decide which class to instantiate.</w:t>
      </w:r>
    </w:p>
    <w:p w14:paraId="78CEC66D" w14:textId="77777777"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Singleton</w:t>
      </w:r>
    </w:p>
    <w:p w14:paraId="2F9F49B8" w14:textId="77777777" w:rsidR="00083670" w:rsidRPr="00083670" w:rsidRDefault="00083670" w:rsidP="00083670">
      <w:pPr>
        <w:pStyle w:val="ListParagraph"/>
        <w:numPr>
          <w:ilvl w:val="1"/>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Ensure a class has only one instance, and provide a global point of access to it.</w:t>
      </w:r>
    </w:p>
    <w:p w14:paraId="0CDBF715" w14:textId="77777777"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Prototype</w:t>
      </w:r>
    </w:p>
    <w:p w14:paraId="6DA28EEF" w14:textId="77777777" w:rsidR="00083670" w:rsidRPr="00083670" w:rsidRDefault="00083670" w:rsidP="00083670">
      <w:pPr>
        <w:pStyle w:val="ListParagraph"/>
        <w:numPr>
          <w:ilvl w:val="1"/>
          <w:numId w:val="15"/>
        </w:numPr>
        <w:spacing w:after="0" w:line="360" w:lineRule="auto"/>
        <w:ind w:right="0"/>
        <w:jc w:val="both"/>
        <w:rPr>
          <w:rFonts w:ascii="Times New Roman" w:eastAsia="Times New Roman" w:hAnsi="Times New Roman" w:cs="Times New Roman"/>
          <w:sz w:val="24"/>
          <w:szCs w:val="24"/>
          <w:lang w:eastAsia="en-GB"/>
        </w:rPr>
      </w:pPr>
      <w:r w:rsidRPr="00083670">
        <w:rPr>
          <w:rFonts w:ascii="Times New Roman" w:eastAsia="Times New Roman" w:hAnsi="Times New Roman" w:cs="Times New Roman"/>
          <w:color w:val="333333"/>
          <w:sz w:val="24"/>
          <w:szCs w:val="24"/>
          <w:shd w:val="clear" w:color="auto" w:fill="FFFFFF"/>
          <w:lang w:eastAsia="en-GB"/>
        </w:rPr>
        <w:t xml:space="preserve">A fully </w:t>
      </w:r>
      <w:proofErr w:type="spellStart"/>
      <w:r w:rsidRPr="00083670">
        <w:rPr>
          <w:rFonts w:ascii="Times New Roman" w:eastAsia="Times New Roman" w:hAnsi="Times New Roman" w:cs="Times New Roman"/>
          <w:color w:val="333333"/>
          <w:sz w:val="24"/>
          <w:szCs w:val="24"/>
          <w:shd w:val="clear" w:color="auto" w:fill="FFFFFF"/>
          <w:lang w:eastAsia="en-GB"/>
        </w:rPr>
        <w:t>initiali</w:t>
      </w:r>
      <w:r w:rsidR="00557E9A">
        <w:rPr>
          <w:rFonts w:ascii="Times New Roman" w:eastAsia="Times New Roman" w:hAnsi="Times New Roman" w:cs="Times New Roman"/>
          <w:color w:val="333333"/>
          <w:sz w:val="24"/>
          <w:szCs w:val="24"/>
          <w:shd w:val="clear" w:color="auto" w:fill="FFFFFF"/>
          <w:lang w:eastAsia="en-GB"/>
        </w:rPr>
        <w:t>s</w:t>
      </w:r>
      <w:r w:rsidRPr="00083670">
        <w:rPr>
          <w:rFonts w:ascii="Times New Roman" w:eastAsia="Times New Roman" w:hAnsi="Times New Roman" w:cs="Times New Roman"/>
          <w:color w:val="333333"/>
          <w:sz w:val="24"/>
          <w:szCs w:val="24"/>
          <w:shd w:val="clear" w:color="auto" w:fill="FFFFFF"/>
          <w:lang w:eastAsia="en-GB"/>
        </w:rPr>
        <w:t>ed</w:t>
      </w:r>
      <w:proofErr w:type="spellEnd"/>
      <w:r w:rsidRPr="00083670">
        <w:rPr>
          <w:rFonts w:ascii="Times New Roman" w:eastAsia="Times New Roman" w:hAnsi="Times New Roman" w:cs="Times New Roman"/>
          <w:color w:val="333333"/>
          <w:sz w:val="24"/>
          <w:szCs w:val="24"/>
          <w:shd w:val="clear" w:color="auto" w:fill="FFFFFF"/>
          <w:lang w:eastAsia="en-GB"/>
        </w:rPr>
        <w:t xml:space="preserve"> instance to be copied or cloned.</w:t>
      </w:r>
    </w:p>
    <w:p w14:paraId="10524A68" w14:textId="77777777" w:rsidR="00557E9A" w:rsidRDefault="00557E9A" w:rsidP="00557E9A">
      <w:pPr>
        <w:spacing w:line="360" w:lineRule="auto"/>
        <w:ind w:left="0"/>
        <w:jc w:val="both"/>
        <w:rPr>
          <w:rFonts w:ascii="Times New Roman" w:hAnsi="Times New Roman" w:cs="Times New Roman"/>
          <w:sz w:val="24"/>
          <w:szCs w:val="24"/>
        </w:rPr>
      </w:pPr>
    </w:p>
    <w:p w14:paraId="3FFD3AB1" w14:textId="77777777" w:rsidR="00557E9A" w:rsidRPr="00557E9A" w:rsidRDefault="00557E9A" w:rsidP="00557E9A">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We have chosen </w:t>
      </w:r>
      <w:proofErr w:type="spellStart"/>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w:t>
      </w:r>
      <w:proofErr w:type="spellEnd"/>
      <w:r w:rsidRPr="00557E9A">
        <w:rPr>
          <w:rFonts w:ascii="Times New Roman" w:hAnsi="Times New Roman" w:cs="Times New Roman"/>
          <w:sz w:val="24"/>
          <w:szCs w:val="24"/>
        </w:rPr>
        <w:t xml:space="preserve"> Factory design pattern implemented with Singleton.</w:t>
      </w:r>
    </w:p>
    <w:p w14:paraId="70C17A01" w14:textId="77777777" w:rsidR="00557E9A" w:rsidRPr="00557E9A" w:rsidRDefault="00557E9A" w:rsidP="00557E9A">
      <w:pPr>
        <w:spacing w:line="360" w:lineRule="auto"/>
        <w:ind w:left="0"/>
        <w:jc w:val="both"/>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14:paraId="4972732C" w14:textId="77777777" w:rsidR="00083670" w:rsidRDefault="00083670" w:rsidP="00083670"/>
    <w:p w14:paraId="46B92DBC" w14:textId="77777777" w:rsidR="00557E9A" w:rsidRDefault="00557E9A" w:rsidP="00557E9A">
      <w:pPr>
        <w:pStyle w:val="Heading2"/>
      </w:pPr>
      <w:r>
        <w:t>Participants</w:t>
      </w:r>
    </w:p>
    <w:p w14:paraId="491C5B77" w14:textId="77777777" w:rsidR="00557E9A" w:rsidRDefault="00557E9A" w:rsidP="00083670"/>
    <w:p w14:paraId="5FEDB9B9" w14:textId="77777777"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14:paraId="3DFAD1B6"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w:t>
      </w:r>
      <w:proofErr w:type="spellEnd"/>
    </w:p>
    <w:p w14:paraId="5A4C1559" w14:textId="77777777"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14:paraId="33DBD631"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ConcreteReceiver</w:t>
      </w:r>
      <w:proofErr w:type="spellEnd"/>
      <w:r w:rsidRPr="00E64705">
        <w:rPr>
          <w:rFonts w:ascii="Times New Roman" w:eastAsia="Times New Roman" w:hAnsi="Times New Roman" w:cs="Times New Roman"/>
          <w:sz w:val="24"/>
          <w:szCs w:val="24"/>
          <w:lang w:eastAsia="en-GB"/>
        </w:rPr>
        <w:t>  </w:t>
      </w:r>
      <w:r w:rsidRPr="00E64705">
        <w:rPr>
          <w:rFonts w:ascii="Times New Roman" w:eastAsia="Times New Roman" w:hAnsi="Times New Roman" w:cs="Times New Roman"/>
          <w:bCs/>
          <w:sz w:val="24"/>
          <w:szCs w:val="24"/>
          <w:lang w:eastAsia="en-GB"/>
        </w:rPr>
        <w:t>(</w:t>
      </w:r>
      <w:proofErr w:type="spellStart"/>
      <w:r w:rsidRPr="00E64705">
        <w:rPr>
          <w:rFonts w:ascii="Times New Roman" w:eastAsia="Times New Roman" w:hAnsi="Times New Roman" w:cs="Times New Roman"/>
          <w:bCs/>
          <w:sz w:val="24"/>
          <w:szCs w:val="24"/>
          <w:lang w:eastAsia="en-GB"/>
        </w:rPr>
        <w:t>CashReceiver</w:t>
      </w:r>
      <w:proofErr w:type="spellEnd"/>
      <w:r w:rsidRPr="00E64705">
        <w:rPr>
          <w:rFonts w:ascii="Times New Roman" w:eastAsia="Times New Roman" w:hAnsi="Times New Roman" w:cs="Times New Roman"/>
          <w:bCs/>
          <w:sz w:val="24"/>
          <w:szCs w:val="24"/>
          <w:lang w:eastAsia="en-GB"/>
        </w:rPr>
        <w:t>)</w:t>
      </w:r>
    </w:p>
    <w:p w14:paraId="13B4EDFF" w14:textId="77777777"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lastRenderedPageBreak/>
        <w:t xml:space="preserve">implements the </w:t>
      </w:r>
      <w:proofErr w:type="spellStart"/>
      <w:r w:rsidRPr="00E64705">
        <w:rPr>
          <w:rFonts w:ascii="Times New Roman" w:eastAsia="Times New Roman" w:hAnsi="Times New Roman" w:cs="Times New Roman"/>
          <w:sz w:val="24"/>
          <w:szCs w:val="24"/>
          <w:lang w:eastAsia="en-GB"/>
        </w:rPr>
        <w:t>PaymentReceiver</w:t>
      </w:r>
      <w:proofErr w:type="spellEnd"/>
      <w:r w:rsidRPr="00E64705">
        <w:rPr>
          <w:rFonts w:ascii="Times New Roman" w:eastAsia="Times New Roman" w:hAnsi="Times New Roman" w:cs="Times New Roman"/>
          <w:sz w:val="24"/>
          <w:szCs w:val="24"/>
          <w:lang w:eastAsia="en-GB"/>
        </w:rPr>
        <w:t xml:space="preserve"> interface</w:t>
      </w:r>
    </w:p>
    <w:p w14:paraId="1F1AFB19"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PaymentReceiverFactory</w:t>
      </w:r>
      <w:proofErr w:type="spellEnd"/>
      <w:r w:rsidRPr="00E64705">
        <w:rPr>
          <w:rFonts w:ascii="Times New Roman" w:eastAsia="Times New Roman" w:hAnsi="Times New Roman" w:cs="Times New Roman"/>
          <w:bCs/>
          <w:sz w:val="24"/>
          <w:szCs w:val="24"/>
          <w:lang w:eastAsia="en-GB"/>
        </w:rPr>
        <w:t xml:space="preserve"> </w:t>
      </w:r>
    </w:p>
    <w:p w14:paraId="691FAF0B" w14:textId="77777777"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w:t>
      </w:r>
      <w:proofErr w:type="spellStart"/>
      <w:r w:rsidR="00557E9A" w:rsidRPr="00E64705">
        <w:rPr>
          <w:rFonts w:ascii="Times New Roman" w:eastAsia="Times New Roman" w:hAnsi="Times New Roman" w:cs="Times New Roman"/>
          <w:sz w:val="24"/>
          <w:szCs w:val="24"/>
          <w:lang w:eastAsia="en-GB"/>
        </w:rPr>
        <w:t>PaymentReceiverFactory</w:t>
      </w:r>
      <w:proofErr w:type="spellEnd"/>
      <w:r w:rsidR="00557E9A" w:rsidRPr="00E64705">
        <w:rPr>
          <w:rFonts w:ascii="Times New Roman" w:eastAsia="Times New Roman" w:hAnsi="Times New Roman" w:cs="Times New Roman"/>
          <w:sz w:val="24"/>
          <w:szCs w:val="24"/>
          <w:lang w:eastAsia="en-GB"/>
        </w:rPr>
        <w:t xml:space="preserve">. </w:t>
      </w:r>
    </w:p>
    <w:p w14:paraId="7F8B2557"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Client (</w:t>
      </w:r>
      <w:proofErr w:type="spellStart"/>
      <w:r w:rsidRPr="00E64705">
        <w:rPr>
          <w:rFonts w:ascii="Times New Roman" w:eastAsia="Times New Roman" w:hAnsi="Times New Roman" w:cs="Times New Roman"/>
          <w:bCs/>
          <w:sz w:val="24"/>
          <w:szCs w:val="24"/>
          <w:lang w:eastAsia="en-GB"/>
        </w:rPr>
        <w:t>TransactionController</w:t>
      </w:r>
      <w:proofErr w:type="spellEnd"/>
      <w:r w:rsidRPr="00E64705">
        <w:rPr>
          <w:rFonts w:ascii="Times New Roman" w:eastAsia="Times New Roman" w:hAnsi="Times New Roman" w:cs="Times New Roman"/>
          <w:bCs/>
          <w:sz w:val="24"/>
          <w:szCs w:val="24"/>
          <w:lang w:eastAsia="en-GB"/>
        </w:rPr>
        <w:t>)</w:t>
      </w:r>
    </w:p>
    <w:p w14:paraId="18246D79" w14:textId="77777777"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 xml:space="preserve">Initialized the </w:t>
      </w:r>
      <w:proofErr w:type="spellStart"/>
      <w:r w:rsidRPr="00557E9A">
        <w:rPr>
          <w:rFonts w:ascii="Times New Roman" w:eastAsia="Times New Roman" w:hAnsi="Times New Roman" w:cs="Times New Roman"/>
          <w:sz w:val="24"/>
          <w:szCs w:val="24"/>
          <w:shd w:val="clear" w:color="auto" w:fill="FFFFFF"/>
          <w:lang w:eastAsia="en-GB"/>
        </w:rPr>
        <w:t>PaymentReceiverFactory</w:t>
      </w:r>
      <w:proofErr w:type="spellEnd"/>
    </w:p>
    <w:p w14:paraId="48887FF7" w14:textId="77777777" w:rsidR="00557E9A" w:rsidRDefault="00E64705" w:rsidP="00083670">
      <w:r>
        <w:t>Revised Design</w:t>
      </w:r>
    </w:p>
    <w:p w14:paraId="37A20BBC" w14:textId="77777777" w:rsidR="00E64705" w:rsidRDefault="00E64705" w:rsidP="00083670"/>
    <w:p w14:paraId="5EA8FF71" w14:textId="77777777" w:rsidR="00E64705" w:rsidRDefault="00E64705" w:rsidP="00083670">
      <w:r>
        <w:t>Class Diagram</w:t>
      </w:r>
    </w:p>
    <w:p w14:paraId="145C6B38" w14:textId="77777777" w:rsidR="00E64705" w:rsidRDefault="00E64705" w:rsidP="00083670"/>
    <w:p w14:paraId="3889FCAA" w14:textId="77777777" w:rsidR="00E64705" w:rsidRDefault="00E64705" w:rsidP="00083670">
      <w:r>
        <w:rPr>
          <w:noProof/>
          <w:lang w:val="en-SG" w:eastAsia="en-SG"/>
        </w:rPr>
        <w:drawing>
          <wp:inline distT="0" distB="0" distL="0" distR="0" wp14:anchorId="605CAD09" wp14:editId="5E67285B">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14:paraId="20AEDDE0" w14:textId="77777777" w:rsidR="00E64705" w:rsidRDefault="00E64705" w:rsidP="00083670"/>
    <w:p w14:paraId="6F82A53A" w14:textId="77777777" w:rsidR="00E64705" w:rsidRDefault="00E64705" w:rsidP="00083670">
      <w:r>
        <w:t>Sequence Diagram</w:t>
      </w:r>
    </w:p>
    <w:p w14:paraId="02098D86" w14:textId="77777777" w:rsidR="00E64705" w:rsidRDefault="00E64705" w:rsidP="00083670"/>
    <w:p w14:paraId="4386ED13" w14:textId="77777777" w:rsidR="00E64705" w:rsidRDefault="00E64705" w:rsidP="00083670">
      <w:r>
        <w:rPr>
          <w:noProof/>
          <w:lang w:val="en-SG" w:eastAsia="en-SG"/>
        </w:rPr>
        <w:lastRenderedPageBreak/>
        <w:drawing>
          <wp:inline distT="0" distB="0" distL="0" distR="0" wp14:anchorId="36840F17" wp14:editId="0343ABA4">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14:paraId="2A41CFDE" w14:textId="77777777" w:rsidR="00E64705" w:rsidRDefault="00E64705" w:rsidP="00083670"/>
    <w:p w14:paraId="39D03996" w14:textId="77777777" w:rsidR="00E64705" w:rsidRDefault="00E64705" w:rsidP="00083670"/>
    <w:p w14:paraId="043E0357" w14:textId="77777777" w:rsidR="00E64705" w:rsidRDefault="00E64705" w:rsidP="00E64705">
      <w:pPr>
        <w:pStyle w:val="Heading2"/>
      </w:pPr>
      <w:r>
        <w:t>Implementation Issues</w:t>
      </w:r>
    </w:p>
    <w:p w14:paraId="5A12DDE5" w14:textId="77777777" w:rsidR="00E64705" w:rsidRPr="00E64705" w:rsidRDefault="00E64705" w:rsidP="00E64705">
      <w:pPr>
        <w:spacing w:line="360" w:lineRule="auto"/>
        <w:jc w:val="both"/>
        <w:rPr>
          <w:rFonts w:ascii="Times New Roman" w:hAnsi="Times New Roman" w:cs="Times New Roman"/>
          <w:sz w:val="24"/>
          <w:szCs w:val="24"/>
        </w:rPr>
      </w:pPr>
      <w:r w:rsidRPr="00E64705">
        <w:rPr>
          <w:rFonts w:ascii="Times New Roman" w:hAnsi="Times New Roman" w:cs="Times New Roman"/>
          <w:sz w:val="24"/>
          <w:szCs w:val="24"/>
        </w:rPr>
        <w:t xml:space="preserve">There are 2 main variations of the Factory Method design pattern. To enforce that only 1 instance of the factory class, a parameterized factory pattern would be </w:t>
      </w:r>
      <w:r>
        <w:rPr>
          <w:rFonts w:ascii="Times New Roman" w:hAnsi="Times New Roman" w:cs="Times New Roman"/>
          <w:sz w:val="24"/>
          <w:szCs w:val="24"/>
        </w:rPr>
        <w:t xml:space="preserve">the </w:t>
      </w:r>
      <w:r w:rsidRPr="00E64705">
        <w:rPr>
          <w:rFonts w:ascii="Times New Roman" w:hAnsi="Times New Roman" w:cs="Times New Roman"/>
          <w:sz w:val="24"/>
          <w:szCs w:val="24"/>
        </w:rPr>
        <w:t>most suitable.</w:t>
      </w:r>
    </w:p>
    <w:p w14:paraId="20D78A5C" w14:textId="77777777" w:rsidR="00E64705" w:rsidRPr="00E64705" w:rsidRDefault="00E64705" w:rsidP="00E64705">
      <w:pPr>
        <w:spacing w:line="360" w:lineRule="auto"/>
        <w:jc w:val="both"/>
        <w:rPr>
          <w:rFonts w:ascii="Times New Roman" w:hAnsi="Times New Roman" w:cs="Times New Roman"/>
          <w:sz w:val="24"/>
          <w:szCs w:val="24"/>
        </w:rPr>
      </w:pPr>
      <w:r w:rsidRPr="00E64705">
        <w:rPr>
          <w:rFonts w:ascii="Times New Roman" w:hAnsi="Times New Roman" w:cs="Times New Roman"/>
          <w:sz w:val="24"/>
          <w:szCs w:val="24"/>
        </w:rPr>
        <w:t xml:space="preserve">The </w:t>
      </w:r>
      <w:proofErr w:type="spellStart"/>
      <w:r w:rsidRPr="00E64705">
        <w:rPr>
          <w:rFonts w:ascii="Times New Roman" w:hAnsi="Times New Roman" w:cs="Times New Roman"/>
          <w:sz w:val="24"/>
          <w:szCs w:val="24"/>
        </w:rPr>
        <w:t>PaymentReceiverFactory</w:t>
      </w:r>
      <w:proofErr w:type="spellEnd"/>
      <w:r w:rsidRPr="00E64705">
        <w:rPr>
          <w:rFonts w:ascii="Times New Roman" w:hAnsi="Times New Roman" w:cs="Times New Roman"/>
          <w:sz w:val="24"/>
          <w:szCs w:val="24"/>
        </w:rPr>
        <w:t xml:space="preserve"> will not be </w:t>
      </w:r>
      <w:proofErr w:type="spellStart"/>
      <w:r w:rsidRPr="00E64705">
        <w:rPr>
          <w:rFonts w:ascii="Times New Roman" w:hAnsi="Times New Roman" w:cs="Times New Roman"/>
          <w:sz w:val="24"/>
          <w:szCs w:val="24"/>
        </w:rPr>
        <w:t>subclassing</w:t>
      </w:r>
      <w:proofErr w:type="spellEnd"/>
      <w:r w:rsidRPr="00E64705">
        <w:rPr>
          <w:rFonts w:ascii="Times New Roman" w:hAnsi="Times New Roman" w:cs="Times New Roman"/>
          <w:sz w:val="24"/>
          <w:szCs w:val="24"/>
        </w:rPr>
        <w:t xml:space="preserve"> because its main functionality is </w:t>
      </w:r>
      <w:r>
        <w:rPr>
          <w:rFonts w:ascii="Times New Roman" w:hAnsi="Times New Roman" w:cs="Times New Roman"/>
          <w:sz w:val="24"/>
          <w:szCs w:val="24"/>
        </w:rPr>
        <w:t>to create</w:t>
      </w:r>
      <w:r w:rsidRPr="00E64705">
        <w:rPr>
          <w:rFonts w:ascii="Times New Roman" w:hAnsi="Times New Roman" w:cs="Times New Roman"/>
          <w:sz w:val="24"/>
          <w:szCs w:val="24"/>
        </w:rPr>
        <w:t xml:space="preserve"> instances of </w:t>
      </w:r>
      <w:proofErr w:type="spellStart"/>
      <w:r w:rsidRPr="00E64705">
        <w:rPr>
          <w:rFonts w:ascii="Times New Roman" w:hAnsi="Times New Roman" w:cs="Times New Roman"/>
          <w:sz w:val="24"/>
          <w:szCs w:val="24"/>
        </w:rPr>
        <w:t>PaymentReceiver</w:t>
      </w:r>
      <w:proofErr w:type="spellEnd"/>
      <w:r w:rsidRPr="00E64705">
        <w:rPr>
          <w:rFonts w:ascii="Times New Roman" w:hAnsi="Times New Roman" w:cs="Times New Roman"/>
          <w:sz w:val="24"/>
          <w:szCs w:val="24"/>
        </w:rPr>
        <w:t xml:space="preserve">. Enforcing singleton ensures that only 1 instance of </w:t>
      </w:r>
      <w:proofErr w:type="spellStart"/>
      <w:r w:rsidRPr="00E64705">
        <w:rPr>
          <w:rFonts w:ascii="Times New Roman" w:hAnsi="Times New Roman" w:cs="Times New Roman"/>
          <w:sz w:val="24"/>
          <w:szCs w:val="24"/>
        </w:rPr>
        <w:t>PaymentReceiverFactory</w:t>
      </w:r>
      <w:proofErr w:type="spellEnd"/>
      <w:r w:rsidRPr="00E64705">
        <w:rPr>
          <w:rFonts w:ascii="Times New Roman" w:hAnsi="Times New Roman" w:cs="Times New Roman"/>
          <w:sz w:val="24"/>
          <w:szCs w:val="24"/>
        </w:rPr>
        <w:t xml:space="preserve"> and </w:t>
      </w:r>
      <w:proofErr w:type="spellStart"/>
      <w:r>
        <w:rPr>
          <w:rFonts w:ascii="Times New Roman" w:hAnsi="Times New Roman" w:cs="Times New Roman"/>
          <w:sz w:val="24"/>
          <w:szCs w:val="24"/>
        </w:rPr>
        <w:t>CoinReceiver</w:t>
      </w:r>
      <w:proofErr w:type="spellEnd"/>
      <w:r>
        <w:rPr>
          <w:rFonts w:ascii="Times New Roman" w:hAnsi="Times New Roman" w:cs="Times New Roman"/>
          <w:sz w:val="24"/>
          <w:szCs w:val="24"/>
        </w:rPr>
        <w:t xml:space="preserve"> are</w:t>
      </w:r>
      <w:r w:rsidRPr="00E64705">
        <w:rPr>
          <w:rFonts w:ascii="Times New Roman" w:hAnsi="Times New Roman" w:cs="Times New Roman"/>
          <w:sz w:val="24"/>
          <w:szCs w:val="24"/>
        </w:rPr>
        <w:t xml:space="preserve"> created.</w:t>
      </w:r>
    </w:p>
    <w:p w14:paraId="07E3C20B" w14:textId="77777777" w:rsidR="00E64705" w:rsidRDefault="00E64705" w:rsidP="00E64705"/>
    <w:p w14:paraId="4797D293" w14:textId="77777777" w:rsidR="0048560F" w:rsidRDefault="0048560F" w:rsidP="00E64705"/>
    <w:p w14:paraId="26761C2F" w14:textId="77777777" w:rsidR="0048560F" w:rsidRDefault="0048560F" w:rsidP="00E64705"/>
    <w:p w14:paraId="1C23F531" w14:textId="77777777" w:rsidR="0048560F" w:rsidRDefault="0048560F" w:rsidP="00E64705"/>
    <w:p w14:paraId="2A822288" w14:textId="77777777" w:rsidR="0048560F" w:rsidRDefault="0048560F" w:rsidP="00E64705"/>
    <w:p w14:paraId="5D738B0E" w14:textId="77777777" w:rsidR="0048560F" w:rsidRDefault="0048560F" w:rsidP="00E64705"/>
    <w:p w14:paraId="34AA7526" w14:textId="77777777" w:rsidR="0048560F" w:rsidRDefault="0048560F" w:rsidP="00E64705"/>
    <w:p w14:paraId="0A5CFD36" w14:textId="77777777" w:rsidR="0048560F" w:rsidRDefault="0048560F" w:rsidP="00E64705"/>
    <w:p w14:paraId="2C6AC242" w14:textId="77777777" w:rsidR="0048560F" w:rsidRDefault="0048560F" w:rsidP="00E64705"/>
    <w:p w14:paraId="16AB15F3" w14:textId="77777777" w:rsidR="0048560F" w:rsidRDefault="0048560F" w:rsidP="00E64705"/>
    <w:p w14:paraId="3C75D90E" w14:textId="77777777" w:rsidR="0048560F" w:rsidRDefault="0048560F" w:rsidP="0048560F">
      <w:pPr>
        <w:pStyle w:val="Heading1"/>
      </w:pPr>
      <w:r>
        <w:lastRenderedPageBreak/>
        <w:t>Chain of Responsibility</w:t>
      </w:r>
    </w:p>
    <w:p w14:paraId="1014B665" w14:textId="77777777" w:rsidR="0048560F" w:rsidRDefault="0048560F" w:rsidP="00E64705"/>
    <w:p w14:paraId="05A5FF09" w14:textId="77777777" w:rsidR="0048560F" w:rsidRDefault="0048560F" w:rsidP="0048560F">
      <w:pPr>
        <w:pStyle w:val="Heading2"/>
      </w:pPr>
      <w:r>
        <w:t>Design Problem</w:t>
      </w:r>
    </w:p>
    <w:p w14:paraId="4C35B48A"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w:t>
      </w:r>
      <w:proofErr w:type="spellStart"/>
      <w:r w:rsidRPr="0048560F">
        <w:rPr>
          <w:rFonts w:ascii="Times New Roman" w:hAnsi="Times New Roman" w:cs="Times New Roman"/>
          <w:sz w:val="24"/>
          <w:szCs w:val="24"/>
        </w:rPr>
        <w:t>ChangeGiver</w:t>
      </w:r>
      <w:proofErr w:type="spellEnd"/>
      <w:r w:rsidRPr="0048560F">
        <w:rPr>
          <w:rFonts w:ascii="Times New Roman" w:hAnsi="Times New Roman" w:cs="Times New Roman"/>
          <w:sz w:val="24"/>
          <w:szCs w:val="24"/>
        </w:rPr>
        <w:t xml:space="preserve"> class is implementing </w:t>
      </w:r>
      <w:proofErr w:type="spellStart"/>
      <w:r w:rsidRPr="0048560F">
        <w:rPr>
          <w:rFonts w:ascii="Times New Roman" w:hAnsi="Times New Roman" w:cs="Times New Roman"/>
          <w:sz w:val="24"/>
          <w:szCs w:val="24"/>
        </w:rPr>
        <w:t>giveChange</w:t>
      </w:r>
      <w:proofErr w:type="spellEnd"/>
      <w:r w:rsidRPr="0048560F">
        <w:rPr>
          <w:rFonts w:ascii="Times New Roman" w:hAnsi="Times New Roman" w:cs="Times New Roman"/>
          <w:sz w:val="24"/>
          <w:szCs w:val="24"/>
        </w:rPr>
        <w:t xml:space="preserve"> method.</w:t>
      </w:r>
    </w:p>
    <w:p w14:paraId="435BFBC8"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w:t>
      </w:r>
      <w:proofErr w:type="gramStart"/>
      <w:r w:rsidRPr="0048560F">
        <w:rPr>
          <w:rFonts w:ascii="Times New Roman" w:hAnsi="Times New Roman" w:cs="Times New Roman"/>
          <w:sz w:val="24"/>
          <w:szCs w:val="24"/>
        </w:rPr>
        <w:t>over each domination</w:t>
      </w:r>
      <w:proofErr w:type="gramEnd"/>
      <w:r w:rsidRPr="0048560F">
        <w:rPr>
          <w:rFonts w:ascii="Times New Roman" w:hAnsi="Times New Roman" w:cs="Times New Roman"/>
          <w:sz w:val="24"/>
          <w:szCs w:val="24"/>
        </w:rPr>
        <w:t xml:space="preserve"> of coins. </w:t>
      </w:r>
    </w:p>
    <w:p w14:paraId="3AD705D7"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14:paraId="6607EF4E"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14:paraId="59747A3F" w14:textId="77777777" w:rsidR="0048560F" w:rsidRDefault="0048560F" w:rsidP="00E64705"/>
    <w:p w14:paraId="285430F2" w14:textId="77777777" w:rsidR="0048560F" w:rsidRDefault="0048560F" w:rsidP="005359D4">
      <w:pPr>
        <w:ind w:left="0"/>
      </w:pPr>
    </w:p>
    <w:p w14:paraId="40E67A7F" w14:textId="77777777" w:rsidR="0048560F" w:rsidRDefault="0048560F" w:rsidP="0048560F">
      <w:pPr>
        <w:pStyle w:val="Heading2"/>
      </w:pPr>
      <w:r>
        <w:t>Candidate Design Pattern(s) Considered</w:t>
      </w:r>
    </w:p>
    <w:tbl>
      <w:tblPr>
        <w:tblStyle w:val="GridTable4Accent6"/>
        <w:tblW w:w="0" w:type="auto"/>
        <w:tblLook w:val="04A0" w:firstRow="1" w:lastRow="0" w:firstColumn="1" w:lastColumn="0" w:noHBand="0" w:noVBand="1"/>
      </w:tblPr>
      <w:tblGrid>
        <w:gridCol w:w="1694"/>
        <w:gridCol w:w="3667"/>
        <w:gridCol w:w="3989"/>
      </w:tblGrid>
      <w:tr w:rsidR="00672366" w:rsidRPr="006C5095" w14:paraId="68BE7A6E" w14:textId="77777777"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64F63805" w14:textId="77777777"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14:paraId="54D00882" w14:textId="77777777"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14:paraId="4BE34442" w14:textId="77777777"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14:paraId="243EDDBC" w14:textId="77777777"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14:paraId="6E6BC1B9" w14:textId="77777777"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14:paraId="36F3C866" w14:textId="77777777" w:rsidR="00672366" w:rsidRPr="006C5095" w:rsidRDefault="005A6BFA" w:rsidP="00726492">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14:paraId="415BC400" w14:textId="77777777"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14:paraId="787B10C2" w14:textId="77777777" w:rsidR="00672366" w:rsidRPr="006C5095" w:rsidRDefault="005A6BFA" w:rsidP="0072649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14:paraId="479743F3" w14:textId="77777777" w:rsidTr="005A6BFA">
        <w:tc>
          <w:tcPr>
            <w:cnfStyle w:val="001000000000" w:firstRow="0" w:lastRow="0" w:firstColumn="1" w:lastColumn="0" w:oddVBand="0" w:evenVBand="0" w:oddHBand="0" w:evenHBand="0" w:firstRowFirstColumn="0" w:firstRowLastColumn="0" w:lastRowFirstColumn="0" w:lastRowLastColumn="0"/>
            <w:tcW w:w="1694" w:type="dxa"/>
          </w:tcPr>
          <w:p w14:paraId="1ACD477F" w14:textId="77777777"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14:paraId="503C9094" w14:textId="77777777" w:rsidR="00672366" w:rsidRPr="006C5095" w:rsidRDefault="00672366" w:rsidP="00726492">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3E835582" w14:textId="77777777" w:rsidR="00672366" w:rsidRPr="006C5095" w:rsidRDefault="005A6BFA" w:rsidP="00726492">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14:paraId="4F742A9A" w14:textId="77777777" w:rsidR="00672366" w:rsidRPr="006C5095" w:rsidRDefault="00672366" w:rsidP="00726492">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36932FA3" w14:textId="77777777" w:rsidR="00672366" w:rsidRPr="006C5095" w:rsidRDefault="005A6BFA" w:rsidP="00726492">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14:paraId="6D884845" w14:textId="77777777"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1116A2E9" w14:textId="77777777"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14:paraId="2C74921F" w14:textId="77777777"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xml:space="preserve">, in this case </w:t>
            </w:r>
            <w:proofErr w:type="spellStart"/>
            <w:r w:rsidRPr="005A6BFA">
              <w:rPr>
                <w:rFonts w:ascii="Times New Roman" w:hAnsi="Times New Roman" w:cs="Times New Roman"/>
                <w:b/>
                <w:sz w:val="24"/>
                <w:szCs w:val="24"/>
              </w:rPr>
              <w:t>ChangeGiver</w:t>
            </w:r>
            <w:proofErr w:type="spellEnd"/>
            <w:r w:rsidRPr="005A6BFA">
              <w:rPr>
                <w:rFonts w:ascii="Times New Roman" w:hAnsi="Times New Roman" w:cs="Times New Roman"/>
                <w:b/>
                <w:sz w:val="24"/>
                <w:szCs w:val="24"/>
              </w:rPr>
              <w:t xml:space="preserve"> class, and the handlers processing the requests. </w:t>
            </w:r>
            <w:proofErr w:type="gramStart"/>
            <w:r w:rsidRPr="005A6BFA">
              <w:rPr>
                <w:rFonts w:ascii="Times New Roman" w:hAnsi="Times New Roman" w:cs="Times New Roman"/>
                <w:b/>
                <w:sz w:val="24"/>
                <w:szCs w:val="24"/>
              </w:rPr>
              <w:t>Each domination</w:t>
            </w:r>
            <w:proofErr w:type="gramEnd"/>
            <w:r w:rsidRPr="005A6BFA">
              <w:rPr>
                <w:rFonts w:ascii="Times New Roman" w:hAnsi="Times New Roman" w:cs="Times New Roman"/>
                <w:b/>
                <w:sz w:val="24"/>
                <w:szCs w:val="24"/>
              </w:rPr>
              <w:t xml:space="preserve"> of change will be handled by the respective class.</w:t>
            </w:r>
          </w:p>
          <w:p w14:paraId="0F168210" w14:textId="77777777"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14:paraId="20498291" w14:textId="77777777" w:rsidR="0048560F" w:rsidRDefault="0048560F" w:rsidP="00E64705"/>
    <w:p w14:paraId="3F22C620" w14:textId="77777777" w:rsidR="0048560F" w:rsidRDefault="0048560F" w:rsidP="00E64705"/>
    <w:p w14:paraId="03476BCA" w14:textId="7299F99A" w:rsidR="0048560F" w:rsidRDefault="0048560F" w:rsidP="0048560F">
      <w:pPr>
        <w:pStyle w:val="Heading2"/>
      </w:pPr>
      <w:r>
        <w:t>Participants</w:t>
      </w:r>
    </w:p>
    <w:p w14:paraId="65FEC427" w14:textId="77777777"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14:paraId="79B7E69B"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14:paraId="1F16C25E" w14:textId="77777777"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14:paraId="472B65F1" w14:textId="77777777"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14:paraId="66F2A790"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5A6BFA">
        <w:rPr>
          <w:rFonts w:ascii="Times New Roman" w:eastAsia="Times New Roman" w:hAnsi="Times New Roman" w:cs="Times New Roman"/>
          <w:bCs/>
          <w:sz w:val="24"/>
          <w:szCs w:val="24"/>
          <w:lang w:eastAsia="en-GB"/>
        </w:rPr>
        <w:t>ConcreteHandler</w:t>
      </w:r>
      <w:proofErr w:type="spellEnd"/>
      <w:r w:rsidRPr="005A6BFA">
        <w:rPr>
          <w:rFonts w:ascii="Times New Roman" w:eastAsia="Times New Roman" w:hAnsi="Times New Roman" w:cs="Times New Roman"/>
          <w:sz w:val="24"/>
          <w:szCs w:val="24"/>
          <w:lang w:eastAsia="en-GB"/>
        </w:rPr>
        <w:t>  </w:t>
      </w:r>
    </w:p>
    <w:p w14:paraId="0613376D"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14:paraId="2A420A98"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14:paraId="429D3353"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14:paraId="23C6C348"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14:paraId="1B3E699D"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14:paraId="44667850"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14:paraId="2A226B75"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14:paraId="05812B8B"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14:paraId="47702446"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14:paraId="342C74C9"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14:paraId="28891751"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14:paraId="2E503F2A" w14:textId="77777777" w:rsidR="0048560F" w:rsidRDefault="0048560F" w:rsidP="00E64705"/>
    <w:p w14:paraId="58CC597E" w14:textId="77777777" w:rsidR="005359D4" w:rsidRDefault="005359D4" w:rsidP="005359D4">
      <w:pPr>
        <w:pStyle w:val="Heading2"/>
      </w:pPr>
      <w:r>
        <w:lastRenderedPageBreak/>
        <w:t>Current Design</w:t>
      </w:r>
    </w:p>
    <w:p w14:paraId="329222E5" w14:textId="77777777" w:rsidR="005359D4" w:rsidRDefault="005359D4" w:rsidP="005359D4">
      <w:pPr>
        <w:pStyle w:val="Heading3"/>
      </w:pPr>
      <w:r>
        <w:t>Sequence Diagram</w:t>
      </w:r>
    </w:p>
    <w:p w14:paraId="2B518927" w14:textId="77777777" w:rsidR="005359D4" w:rsidRPr="0048560F" w:rsidRDefault="005359D4" w:rsidP="005359D4">
      <w:r>
        <w:rPr>
          <w:noProof/>
          <w:lang w:val="en-SG" w:eastAsia="en-SG"/>
        </w:rPr>
        <w:drawing>
          <wp:inline distT="0" distB="0" distL="0" distR="0" wp14:anchorId="72076E76" wp14:editId="2225A825">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14:paraId="579405B3" w14:textId="77777777" w:rsidR="0048560F" w:rsidRDefault="0048560F" w:rsidP="00E64705"/>
    <w:p w14:paraId="0BD6EAB6" w14:textId="766497FE" w:rsidR="0048560F" w:rsidRDefault="0048560F" w:rsidP="0048560F">
      <w:pPr>
        <w:pStyle w:val="Heading2"/>
      </w:pPr>
      <w:r>
        <w:lastRenderedPageBreak/>
        <w:t>Revised Design</w:t>
      </w:r>
    </w:p>
    <w:p w14:paraId="4EF6F1DA" w14:textId="77777777" w:rsidR="0048560F" w:rsidRDefault="005A6BFA" w:rsidP="005A6BFA">
      <w:pPr>
        <w:pStyle w:val="Heading3"/>
      </w:pPr>
      <w:r>
        <w:t>Class Diagram</w:t>
      </w:r>
    </w:p>
    <w:p w14:paraId="72A918B3" w14:textId="77777777" w:rsidR="005A6BFA" w:rsidRDefault="005A6BFA" w:rsidP="00E64705">
      <w:r>
        <w:rPr>
          <w:rFonts w:ascii="Helvetica" w:hAnsi="Helvetica" w:cs="Helvetica"/>
          <w:noProof/>
          <w:lang w:val="en-SG" w:eastAsia="en-SG"/>
        </w:rPr>
        <w:drawing>
          <wp:inline distT="0" distB="0" distL="0" distR="0" wp14:anchorId="654759A8" wp14:editId="7D476981">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14:paraId="5C25896E" w14:textId="77777777" w:rsidR="0048560F" w:rsidRDefault="0048560F" w:rsidP="00E64705"/>
    <w:p w14:paraId="27162B49" w14:textId="77777777" w:rsidR="005A6BFA" w:rsidRDefault="005A6BFA" w:rsidP="00E64705"/>
    <w:p w14:paraId="18875FB2" w14:textId="77777777" w:rsidR="005A6BFA" w:rsidRDefault="005A6BFA" w:rsidP="005A6BFA">
      <w:pPr>
        <w:pStyle w:val="Heading3"/>
      </w:pPr>
      <w:r>
        <w:t>Sequence Diagram</w:t>
      </w:r>
    </w:p>
    <w:p w14:paraId="1C6EF0C7" w14:textId="77777777" w:rsidR="005A6BFA" w:rsidRDefault="005A6BFA" w:rsidP="00E64705">
      <w:r>
        <w:rPr>
          <w:rFonts w:ascii="Helvetica" w:hAnsi="Helvetica" w:cs="Helvetica"/>
          <w:noProof/>
          <w:lang w:val="en-SG" w:eastAsia="en-SG"/>
        </w:rPr>
        <w:drawing>
          <wp:inline distT="0" distB="0" distL="0" distR="0" wp14:anchorId="37A77426" wp14:editId="2E1F9A11">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14:paraId="6717D636" w14:textId="77777777" w:rsidR="005A6BFA" w:rsidRDefault="005A6BFA" w:rsidP="00E64705"/>
    <w:p w14:paraId="1881C03E" w14:textId="77777777" w:rsidR="005A6BFA" w:rsidRDefault="005A6BFA" w:rsidP="00E64705"/>
    <w:p w14:paraId="01CFC6EF" w14:textId="77777777"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44B8D035" w14:textId="632E49BD" w:rsidR="0048560F" w:rsidRDefault="0048560F" w:rsidP="005A6BFA">
      <w:pPr>
        <w:pStyle w:val="Heading2"/>
      </w:pPr>
      <w:r>
        <w:lastRenderedPageBreak/>
        <w:t>Implementation Issues</w:t>
      </w:r>
    </w:p>
    <w:p w14:paraId="01185840" w14:textId="77777777" w:rsidR="005A6BFA" w:rsidRDefault="005A6BFA" w:rsidP="005A6BFA"/>
    <w:tbl>
      <w:tblPr>
        <w:tblStyle w:val="GridTable4Accent6"/>
        <w:tblW w:w="0" w:type="auto"/>
        <w:tblLook w:val="04A0" w:firstRow="1" w:lastRow="0" w:firstColumn="1" w:lastColumn="0" w:noHBand="0" w:noVBand="1"/>
      </w:tblPr>
      <w:tblGrid>
        <w:gridCol w:w="2943"/>
        <w:gridCol w:w="6299"/>
      </w:tblGrid>
      <w:tr w:rsidR="005A6BFA" w:rsidRPr="000975F2" w14:paraId="1A45E6DE" w14:textId="77777777"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DFE3E4F" w14:textId="77777777"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14:paraId="3DA912E0" w14:textId="77777777"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14:paraId="7DA52662" w14:textId="77777777"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6B69962" w14:textId="77777777"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14:paraId="26270A10" w14:textId="77777777" w:rsidR="005A6BFA" w:rsidRPr="000975F2" w:rsidRDefault="005A6BFA" w:rsidP="000975F2">
            <w:pPr>
              <w:spacing w:line="360" w:lineRule="auto"/>
              <w:jc w:val="both"/>
              <w:rPr>
                <w:rFonts w:ascii="Times New Roman" w:hAnsi="Times New Roman" w:cs="Times New Roman"/>
                <w:sz w:val="24"/>
                <w:szCs w:val="24"/>
              </w:rPr>
            </w:pPr>
          </w:p>
        </w:tc>
        <w:tc>
          <w:tcPr>
            <w:tcW w:w="6299" w:type="dxa"/>
          </w:tcPr>
          <w:p w14:paraId="42B9C9E6"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The new links can be defined either in the Handler or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w:t>
            </w:r>
          </w:p>
          <w:p w14:paraId="6C835E55"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6C6E4A9"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For our implementation, the new links are defined in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 xml:space="preserve"> itself.</w:t>
            </w:r>
          </w:p>
          <w:p w14:paraId="173ECB96"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F150911"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14:paraId="4509A745"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14:paraId="1E62D098"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14:paraId="4FE9187B"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14:paraId="3C5D088A"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14:paraId="581D7883"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14:paraId="5790E037" w14:textId="77777777" w:rsidTr="000975F2">
        <w:tc>
          <w:tcPr>
            <w:cnfStyle w:val="001000000000" w:firstRow="0" w:lastRow="0" w:firstColumn="1" w:lastColumn="0" w:oddVBand="0" w:evenVBand="0" w:oddHBand="0" w:evenHBand="0" w:firstRowFirstColumn="0" w:firstRowLastColumn="0" w:lastRowFirstColumn="0" w:lastRowLastColumn="0"/>
            <w:tcW w:w="2943" w:type="dxa"/>
          </w:tcPr>
          <w:p w14:paraId="43BE73EA" w14:textId="77777777"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14:paraId="7C71AAA6" w14:textId="77777777"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14:paraId="2FACAFEC" w14:textId="77777777"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14:paraId="0EE5AFE7" w14:textId="77777777"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99E91E" w14:textId="77777777"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It is handled solely by the </w:t>
            </w:r>
            <w:proofErr w:type="spellStart"/>
            <w:r w:rsidRPr="000975F2">
              <w:rPr>
                <w:rFonts w:ascii="Times New Roman" w:hAnsi="Times New Roman" w:cs="Times New Roman"/>
                <w:sz w:val="24"/>
                <w:szCs w:val="24"/>
              </w:rPr>
              <w:t>ConcreteHandlers</w:t>
            </w:r>
            <w:proofErr w:type="spellEnd"/>
            <w:r w:rsidRPr="000975F2">
              <w:rPr>
                <w:rFonts w:ascii="Times New Roman" w:hAnsi="Times New Roman" w:cs="Times New Roman"/>
                <w:sz w:val="24"/>
                <w:szCs w:val="24"/>
              </w:rPr>
              <w:t>.</w:t>
            </w:r>
          </w:p>
        </w:tc>
      </w:tr>
      <w:tr w:rsidR="005A6BFA" w:rsidRPr="000975F2" w14:paraId="397366DA" w14:textId="77777777"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BF68049" w14:textId="77777777"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14:paraId="6AA45658"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14:paraId="3D91687A"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E61E97D"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14:paraId="5D4719BB"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BB2F30E"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14:paraId="6B230493" w14:textId="77777777"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14:paraId="1B3D7EF5" w14:textId="77777777" w:rsidR="005A6BFA" w:rsidRDefault="005A6BFA" w:rsidP="005A6BFA"/>
    <w:p w14:paraId="213C349A" w14:textId="77777777" w:rsidR="000975F2" w:rsidRDefault="000975F2" w:rsidP="005A6BFA"/>
    <w:p w14:paraId="3C4E6422" w14:textId="77777777" w:rsidR="00C237C8" w:rsidRDefault="00C237C8" w:rsidP="005A6BFA"/>
    <w:p w14:paraId="21C72C70" w14:textId="77777777" w:rsidR="000975F2" w:rsidRDefault="0051751C" w:rsidP="0051751C">
      <w:pPr>
        <w:pStyle w:val="Heading1"/>
      </w:pPr>
      <w:r>
        <w:t>Bridge</w:t>
      </w:r>
    </w:p>
    <w:p w14:paraId="71008127" w14:textId="77777777" w:rsidR="000975F2" w:rsidRDefault="000975F2" w:rsidP="005A6BFA"/>
    <w:p w14:paraId="0B5AB4FC" w14:textId="52E260E4" w:rsidR="008B4AC2" w:rsidRDefault="0051751C" w:rsidP="008B4AC2">
      <w:pPr>
        <w:pStyle w:val="Heading2"/>
      </w:pPr>
      <w:r>
        <w:t>Design Problem</w:t>
      </w:r>
    </w:p>
    <w:p w14:paraId="270E6804" w14:textId="0D4AE300"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proofErr w:type="gramStart"/>
      <w:r w:rsidRPr="00DB5CB1">
        <w:rPr>
          <w:rFonts w:ascii="Times New Roman" w:hAnsi="Times New Roman" w:cs="Times New Roman"/>
          <w:sz w:val="24"/>
          <w:szCs w:val="24"/>
        </w:rPr>
        <w:t>file.</w:t>
      </w:r>
      <w:proofErr w:type="gramEnd"/>
    </w:p>
    <w:p w14:paraId="31DDDA59" w14:textId="51ABF659"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14:paraId="12418AE2" w14:textId="77777777" w:rsidR="0051751C" w:rsidRDefault="0051751C" w:rsidP="005A6BFA"/>
    <w:p w14:paraId="40793ACB" w14:textId="038E1E4A" w:rsidR="008B4AC2" w:rsidRDefault="008B4AC2" w:rsidP="008B4AC2">
      <w:pPr>
        <w:pStyle w:val="Heading2"/>
      </w:pPr>
      <w:r>
        <w:t>Motivation</w:t>
      </w:r>
    </w:p>
    <w:p w14:paraId="305AF70A" w14:textId="77777777"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14:paraId="2CC41992" w14:textId="77777777"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14:paraId="0E2E97B0" w14:textId="77777777" w:rsidR="008B4AC2" w:rsidRDefault="008B4AC2" w:rsidP="008B4AC2"/>
    <w:p w14:paraId="7779BC7E" w14:textId="77777777" w:rsidR="0051751C" w:rsidRDefault="0051751C" w:rsidP="0051751C">
      <w:pPr>
        <w:pStyle w:val="Heading2"/>
      </w:pPr>
      <w:r>
        <w:t>Candidate Design Pattern(s)</w:t>
      </w:r>
    </w:p>
    <w:p w14:paraId="6B0C613B" w14:textId="1DCB5044"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TableGrid"/>
        <w:tblW w:w="0" w:type="auto"/>
        <w:tblLayout w:type="fixed"/>
        <w:tblLook w:val="04A0" w:firstRow="1" w:lastRow="0" w:firstColumn="1" w:lastColumn="0" w:noHBand="0" w:noVBand="1"/>
      </w:tblPr>
      <w:tblGrid>
        <w:gridCol w:w="1668"/>
        <w:gridCol w:w="3543"/>
        <w:gridCol w:w="4031"/>
      </w:tblGrid>
      <w:tr w:rsidR="00D84B03" w14:paraId="1827BFA2" w14:textId="77777777" w:rsidTr="000D6FDA">
        <w:tc>
          <w:tcPr>
            <w:tcW w:w="1668" w:type="dxa"/>
          </w:tcPr>
          <w:p w14:paraId="54FB1084" w14:textId="77777777" w:rsidR="00D84B03" w:rsidRPr="000B4B7D" w:rsidRDefault="00D84B03" w:rsidP="0080096C">
            <w:pPr>
              <w:rPr>
                <w:rFonts w:ascii="Times New Roman" w:hAnsi="Times New Roman" w:cs="Times New Roman"/>
                <w:sz w:val="24"/>
                <w:szCs w:val="24"/>
              </w:rPr>
            </w:pPr>
          </w:p>
        </w:tc>
        <w:tc>
          <w:tcPr>
            <w:tcW w:w="3543" w:type="dxa"/>
          </w:tcPr>
          <w:p w14:paraId="3EB56A00" w14:textId="77777777" w:rsidR="00D84B03" w:rsidRPr="000B4B7D" w:rsidRDefault="00D84B03" w:rsidP="0080096C">
            <w:pPr>
              <w:rPr>
                <w:rFonts w:ascii="Times New Roman" w:hAnsi="Times New Roman" w:cs="Times New Roman"/>
                <w:b/>
                <w:sz w:val="24"/>
                <w:szCs w:val="24"/>
              </w:rPr>
            </w:pPr>
            <w:r w:rsidRPr="000B4B7D">
              <w:rPr>
                <w:rFonts w:ascii="Times New Roman" w:hAnsi="Times New Roman" w:cs="Times New Roman"/>
                <w:b/>
                <w:sz w:val="24"/>
                <w:szCs w:val="24"/>
              </w:rPr>
              <w:t>Bridge</w:t>
            </w:r>
          </w:p>
        </w:tc>
        <w:tc>
          <w:tcPr>
            <w:tcW w:w="4031" w:type="dxa"/>
          </w:tcPr>
          <w:p w14:paraId="50B057DE" w14:textId="77777777" w:rsidR="00D84B03" w:rsidRPr="000B4B7D" w:rsidRDefault="00D84B03" w:rsidP="0080096C">
            <w:pPr>
              <w:rPr>
                <w:rFonts w:ascii="Times New Roman" w:hAnsi="Times New Roman" w:cs="Times New Roman"/>
                <w:b/>
                <w:sz w:val="24"/>
                <w:szCs w:val="24"/>
              </w:rPr>
            </w:pPr>
            <w:r w:rsidRPr="000B4B7D">
              <w:rPr>
                <w:rFonts w:ascii="Times New Roman" w:hAnsi="Times New Roman" w:cs="Times New Roman"/>
                <w:b/>
                <w:sz w:val="24"/>
                <w:szCs w:val="24"/>
              </w:rPr>
              <w:t>Facade</w:t>
            </w:r>
          </w:p>
        </w:tc>
      </w:tr>
      <w:tr w:rsidR="00D84B03" w14:paraId="1A090502" w14:textId="77777777" w:rsidTr="000D6FDA">
        <w:tc>
          <w:tcPr>
            <w:tcW w:w="1668" w:type="dxa"/>
          </w:tcPr>
          <w:p w14:paraId="47EF777A" w14:textId="77777777"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543" w:type="dxa"/>
          </w:tcPr>
          <w:p w14:paraId="48C7640D" w14:textId="77777777"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14:paraId="245633AC" w14:textId="77777777" w:rsidR="00D84B03" w:rsidRPr="000B4B7D" w:rsidRDefault="00D84B03" w:rsidP="0080096C">
            <w:pPr>
              <w:autoSpaceDE w:val="0"/>
              <w:autoSpaceDN w:val="0"/>
              <w:adjustRightInd w:val="0"/>
              <w:rPr>
                <w:rFonts w:ascii="Times New Roman" w:hAnsi="Times New Roman" w:cs="Times New Roman"/>
                <w:sz w:val="24"/>
                <w:szCs w:val="24"/>
              </w:rPr>
            </w:pPr>
            <w:r w:rsidRPr="000B4B7D">
              <w:rPr>
                <w:rFonts w:ascii="Times New Roman" w:hAnsi="Times New Roman" w:cs="Times New Roman"/>
                <w:sz w:val="24"/>
                <w:szCs w:val="24"/>
              </w:rPr>
              <w:t>Provide a unified interface to a set of interfaces in a subsystem. Façade defines a higher level interface that makes the subsystem easier to use.</w:t>
            </w:r>
          </w:p>
        </w:tc>
      </w:tr>
      <w:tr w:rsidR="00D84B03" w14:paraId="06C12B31" w14:textId="77777777" w:rsidTr="000D6FDA">
        <w:tc>
          <w:tcPr>
            <w:tcW w:w="1668" w:type="dxa"/>
          </w:tcPr>
          <w:p w14:paraId="6711E80E" w14:textId="77777777"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543" w:type="dxa"/>
          </w:tcPr>
          <w:p w14:paraId="3500421E" w14:textId="77777777" w:rsidR="00D84B03" w:rsidRPr="000B4B7D" w:rsidRDefault="00D84B03" w:rsidP="00D84B03">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14:paraId="65F55B5A" w14:textId="77777777" w:rsidR="00D84B03" w:rsidRPr="000B4B7D" w:rsidRDefault="00D84B03" w:rsidP="00D84B03">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14:paraId="10BE7F76" w14:textId="77777777" w:rsidR="00D84B03" w:rsidRPr="000B4B7D" w:rsidRDefault="00D84B03" w:rsidP="00D84B03">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0B4B7D">
              <w:rPr>
                <w:rFonts w:ascii="Times New Roman" w:hAnsi="Times New Roman" w:cs="Times New Roman"/>
                <w:sz w:val="24"/>
                <w:szCs w:val="24"/>
              </w:rPr>
              <w:t xml:space="preserve">Both the abstractions and </w:t>
            </w:r>
            <w:r w:rsidRPr="000B4B7D">
              <w:rPr>
                <w:rFonts w:ascii="Times New Roman" w:hAnsi="Times New Roman" w:cs="Times New Roman"/>
                <w:sz w:val="24"/>
                <w:szCs w:val="24"/>
              </w:rPr>
              <w:lastRenderedPageBreak/>
              <w:t xml:space="preserve">their implementations should be extensible by </w:t>
            </w:r>
            <w:proofErr w:type="spellStart"/>
            <w:r w:rsidRPr="000B4B7D">
              <w:rPr>
                <w:rFonts w:ascii="Times New Roman" w:hAnsi="Times New Roman" w:cs="Times New Roman"/>
                <w:sz w:val="24"/>
                <w:szCs w:val="24"/>
              </w:rPr>
              <w:t>subclassing</w:t>
            </w:r>
            <w:proofErr w:type="spellEnd"/>
            <w:r w:rsidRPr="000B4B7D">
              <w:rPr>
                <w:rFonts w:ascii="Times New Roman" w:hAnsi="Times New Roman" w:cs="Times New Roman"/>
                <w:sz w:val="24"/>
                <w:szCs w:val="24"/>
              </w:rPr>
              <w:t>. In this case, the Bridge pattern lets you combine the different abstractions and implementations and extend them independently.</w:t>
            </w:r>
          </w:p>
          <w:p w14:paraId="772C9DB1" w14:textId="77777777" w:rsidR="00D84B03" w:rsidRPr="000B4B7D" w:rsidRDefault="00D84B03" w:rsidP="00D84B03">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14:paraId="05AA889D" w14:textId="77777777" w:rsidR="00D84B03" w:rsidRPr="000B4B7D" w:rsidRDefault="00D84B03" w:rsidP="00D84B03">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14:paraId="7A47A581" w14:textId="77777777" w:rsidR="00D84B03" w:rsidRPr="000B4B7D" w:rsidRDefault="00D84B03" w:rsidP="0080096C">
            <w:pPr>
              <w:rPr>
                <w:rFonts w:ascii="Times New Roman" w:hAnsi="Times New Roman" w:cs="Times New Roman"/>
                <w:sz w:val="24"/>
                <w:szCs w:val="24"/>
              </w:rPr>
            </w:pPr>
          </w:p>
        </w:tc>
        <w:tc>
          <w:tcPr>
            <w:tcW w:w="4031" w:type="dxa"/>
          </w:tcPr>
          <w:p w14:paraId="29A54817" w14:textId="77777777" w:rsidR="00D84B03" w:rsidRPr="000B4B7D" w:rsidRDefault="00D84B03" w:rsidP="00D84B03">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0B4B7D">
              <w:rPr>
                <w:rFonts w:ascii="Times New Roman" w:hAnsi="Times New Roman" w:cs="Times New Roman"/>
                <w:sz w:val="24"/>
                <w:szCs w:val="24"/>
              </w:rPr>
              <w:lastRenderedPageBreak/>
              <w:t>You want to provide a simple interface to a complex subsystem.</w:t>
            </w:r>
          </w:p>
          <w:p w14:paraId="44CB6881" w14:textId="77777777" w:rsidR="00D84B03" w:rsidRPr="000B4B7D" w:rsidRDefault="00D84B03" w:rsidP="00D84B03">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0B4B7D">
              <w:rPr>
                <w:rFonts w:ascii="Times New Roman" w:hAnsi="Times New Roman" w:cs="Times New Roman"/>
                <w:sz w:val="24"/>
                <w:szCs w:val="24"/>
              </w:rPr>
              <w:t>There are many dependencies between clients and the implementation classes of other subsystems, thereby promoting subsystem independence and portability.</w:t>
            </w:r>
          </w:p>
          <w:p w14:paraId="4A750803" w14:textId="77777777" w:rsidR="00D84B03" w:rsidRPr="000B4B7D" w:rsidRDefault="00D84B03" w:rsidP="00D84B03">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0B4B7D">
              <w:rPr>
                <w:rFonts w:ascii="Times New Roman" w:hAnsi="Times New Roman" w:cs="Times New Roman"/>
                <w:sz w:val="24"/>
                <w:szCs w:val="24"/>
              </w:rPr>
              <w:t xml:space="preserve">You want to layer your </w:t>
            </w:r>
            <w:r w:rsidRPr="000B4B7D">
              <w:rPr>
                <w:rFonts w:ascii="Times New Roman" w:hAnsi="Times New Roman" w:cs="Times New Roman"/>
                <w:sz w:val="24"/>
                <w:szCs w:val="24"/>
              </w:rPr>
              <w:lastRenderedPageBreak/>
              <w:t>subsystems. Use a façade to define an entry point to each subsystem level.</w:t>
            </w:r>
          </w:p>
        </w:tc>
      </w:tr>
      <w:tr w:rsidR="00D84B03" w14:paraId="676EE92E" w14:textId="77777777" w:rsidTr="000D6FDA">
        <w:tc>
          <w:tcPr>
            <w:tcW w:w="1668" w:type="dxa"/>
          </w:tcPr>
          <w:p w14:paraId="3BA2B0F2" w14:textId="77777777"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543" w:type="dxa"/>
          </w:tcPr>
          <w:p w14:paraId="6B6B0BF4" w14:textId="77777777" w:rsidR="00D84B03" w:rsidRPr="000B4B7D" w:rsidRDefault="00D84B03" w:rsidP="0080096C">
            <w:pPr>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14:paraId="04B679E5" w14:textId="77777777"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The implementation can change or be replaced easily over time</w:t>
            </w:r>
          </w:p>
        </w:tc>
      </w:tr>
      <w:tr w:rsidR="00D84B03" w14:paraId="4C1DD25A" w14:textId="77777777" w:rsidTr="000D6FDA">
        <w:tc>
          <w:tcPr>
            <w:tcW w:w="1668" w:type="dxa"/>
          </w:tcPr>
          <w:p w14:paraId="24F4833F" w14:textId="77777777"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574" w:type="dxa"/>
            <w:gridSpan w:val="2"/>
          </w:tcPr>
          <w:p w14:paraId="535BD330" w14:textId="77777777" w:rsidR="00D84B03" w:rsidRPr="000B4B7D" w:rsidRDefault="00D84B03" w:rsidP="0080096C">
            <w:pPr>
              <w:autoSpaceDE w:val="0"/>
              <w:autoSpaceDN w:val="0"/>
              <w:adjustRightInd w:val="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14:paraId="04C1C756" w14:textId="77777777" w:rsidR="00D84B03" w:rsidRPr="000B4B7D" w:rsidRDefault="00D84B03" w:rsidP="00D84B03">
            <w:pPr>
              <w:pStyle w:val="ListParagraph"/>
              <w:numPr>
                <w:ilvl w:val="0"/>
                <w:numId w:val="21"/>
              </w:numPr>
              <w:autoSpaceDE w:val="0"/>
              <w:autoSpaceDN w:val="0"/>
              <w:adjustRightInd w:val="0"/>
              <w:spacing w:after="0"/>
              <w:ind w:right="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14:paraId="1908DB20" w14:textId="77777777" w:rsidR="00D84B03" w:rsidRPr="000B4B7D" w:rsidRDefault="00D84B03" w:rsidP="00D84B03">
            <w:pPr>
              <w:pStyle w:val="ListParagraph"/>
              <w:numPr>
                <w:ilvl w:val="0"/>
                <w:numId w:val="21"/>
              </w:numPr>
              <w:autoSpaceDE w:val="0"/>
              <w:autoSpaceDN w:val="0"/>
              <w:adjustRightInd w:val="0"/>
              <w:spacing w:after="0"/>
              <w:ind w:right="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14:paraId="03CB2CE6" w14:textId="77777777" w:rsidR="00D84B03" w:rsidRPr="000B4B7D" w:rsidRDefault="00D84B03" w:rsidP="00D84B03">
            <w:pPr>
              <w:pStyle w:val="ListParagraph"/>
              <w:numPr>
                <w:ilvl w:val="0"/>
                <w:numId w:val="21"/>
              </w:numPr>
              <w:autoSpaceDE w:val="0"/>
              <w:autoSpaceDN w:val="0"/>
              <w:adjustRightInd w:val="0"/>
              <w:spacing w:after="0"/>
              <w:ind w:right="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14:paraId="248637F7" w14:textId="77777777" w:rsidR="00D84B03" w:rsidRPr="000B4B7D" w:rsidRDefault="00D84B03" w:rsidP="0080096C">
            <w:pPr>
              <w:autoSpaceDE w:val="0"/>
              <w:autoSpaceDN w:val="0"/>
              <w:adjustRightInd w:val="0"/>
              <w:rPr>
                <w:rFonts w:ascii="Times New Roman" w:hAnsi="Times New Roman" w:cs="Times New Roman"/>
                <w:sz w:val="24"/>
                <w:szCs w:val="24"/>
              </w:rPr>
            </w:pPr>
          </w:p>
        </w:tc>
      </w:tr>
    </w:tbl>
    <w:p w14:paraId="1441170D" w14:textId="77777777" w:rsidR="0051751C" w:rsidRDefault="0051751C" w:rsidP="005A6BFA"/>
    <w:p w14:paraId="2BEF0845" w14:textId="77777777" w:rsidR="00D84B03" w:rsidRDefault="00D84B03" w:rsidP="005A6BFA"/>
    <w:p w14:paraId="201E0925" w14:textId="77777777" w:rsidR="0051751C" w:rsidRDefault="0051751C" w:rsidP="0051751C">
      <w:pPr>
        <w:pStyle w:val="Heading2"/>
      </w:pPr>
      <w:r>
        <w:t>Participants</w:t>
      </w:r>
    </w:p>
    <w:p w14:paraId="16B2DE2E" w14:textId="77777777"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14:paraId="670253B0" w14:textId="77777777" w:rsidR="00D84B03" w:rsidRPr="001B45F4" w:rsidRDefault="00D84B03" w:rsidP="00D84B03">
      <w:pPr>
        <w:pStyle w:val="NormalWeb"/>
        <w:numPr>
          <w:ilvl w:val="0"/>
          <w:numId w:val="11"/>
        </w:numPr>
        <w:rPr>
          <w:color w:val="222222"/>
        </w:rPr>
      </w:pPr>
      <w:r w:rsidRPr="001B45F4">
        <w:rPr>
          <w:color w:val="222222"/>
        </w:rPr>
        <w:t>Client (</w:t>
      </w:r>
      <w:proofErr w:type="spellStart"/>
      <w:r w:rsidRPr="001B45F4">
        <w:rPr>
          <w:color w:val="222222"/>
        </w:rPr>
        <w:t>MainController</w:t>
      </w:r>
      <w:proofErr w:type="spellEnd"/>
      <w:r w:rsidRPr="001B45F4">
        <w:rPr>
          <w:color w:val="222222"/>
        </w:rPr>
        <w:t>)</w:t>
      </w:r>
    </w:p>
    <w:p w14:paraId="5F5183FE" w14:textId="77777777" w:rsidR="00D84B03" w:rsidRPr="001B45F4" w:rsidRDefault="00D84B03" w:rsidP="00D84B03">
      <w:pPr>
        <w:pStyle w:val="NormalWeb"/>
        <w:numPr>
          <w:ilvl w:val="0"/>
          <w:numId w:val="22"/>
        </w:numPr>
        <w:rPr>
          <w:color w:val="222222"/>
        </w:rPr>
      </w:pPr>
      <w:r w:rsidRPr="001B45F4">
        <w:rPr>
          <w:color w:val="222222"/>
        </w:rPr>
        <w:lastRenderedPageBreak/>
        <w:t>It use the Abstractions</w:t>
      </w:r>
    </w:p>
    <w:p w14:paraId="5541872E" w14:textId="77777777" w:rsidR="00D84B03" w:rsidRPr="001B45F4" w:rsidRDefault="00D84B03" w:rsidP="00D84B03">
      <w:pPr>
        <w:pStyle w:val="NormalWeb"/>
        <w:numPr>
          <w:ilvl w:val="0"/>
          <w:numId w:val="11"/>
        </w:numPr>
        <w:rPr>
          <w:color w:val="222222"/>
        </w:rPr>
      </w:pPr>
      <w:r w:rsidRPr="001B45F4">
        <w:rPr>
          <w:color w:val="222222"/>
        </w:rPr>
        <w:t>Abstraction (</w:t>
      </w:r>
      <w:proofErr w:type="spellStart"/>
      <w:r w:rsidRPr="001B45F4">
        <w:rPr>
          <w:color w:val="222222"/>
        </w:rPr>
        <w:t>PropertyLoader</w:t>
      </w:r>
      <w:proofErr w:type="spellEnd"/>
      <w:r w:rsidRPr="001B45F4">
        <w:rPr>
          <w:color w:val="222222"/>
        </w:rPr>
        <w:t>)</w:t>
      </w:r>
    </w:p>
    <w:p w14:paraId="4DEBDCBB" w14:textId="77777777" w:rsidR="00D84B03" w:rsidRPr="001B45F4" w:rsidRDefault="00D84B03" w:rsidP="00D84B03">
      <w:pPr>
        <w:pStyle w:val="NormalWeb"/>
        <w:numPr>
          <w:ilvl w:val="0"/>
          <w:numId w:val="23"/>
        </w:numPr>
        <w:rPr>
          <w:color w:val="222222"/>
        </w:rPr>
      </w:pPr>
      <w:r w:rsidRPr="001B45F4">
        <w:rPr>
          <w:color w:val="222222"/>
        </w:rPr>
        <w:t>Defines the abstraction’s interface</w:t>
      </w:r>
    </w:p>
    <w:p w14:paraId="6C7FD6C9" w14:textId="77777777" w:rsidR="00D84B03" w:rsidRPr="001B45F4" w:rsidRDefault="00D84B03" w:rsidP="00D84B03">
      <w:pPr>
        <w:pStyle w:val="NormalWeb"/>
        <w:numPr>
          <w:ilvl w:val="0"/>
          <w:numId w:val="23"/>
        </w:numPr>
        <w:rPr>
          <w:color w:val="222222"/>
        </w:rPr>
      </w:pPr>
      <w:r w:rsidRPr="001B45F4">
        <w:rPr>
          <w:color w:val="222222"/>
        </w:rPr>
        <w:t xml:space="preserve">Maintains a reference to an object of type </w:t>
      </w:r>
      <w:proofErr w:type="spellStart"/>
      <w:r w:rsidRPr="001B45F4">
        <w:rPr>
          <w:color w:val="222222"/>
        </w:rPr>
        <w:t>Implementor</w:t>
      </w:r>
      <w:proofErr w:type="spellEnd"/>
    </w:p>
    <w:p w14:paraId="7F5FC996" w14:textId="77777777" w:rsidR="00D84B03" w:rsidRPr="001B45F4" w:rsidRDefault="00D84B03" w:rsidP="00D84B03">
      <w:pPr>
        <w:pStyle w:val="NormalWeb"/>
        <w:numPr>
          <w:ilvl w:val="0"/>
          <w:numId w:val="11"/>
        </w:numPr>
        <w:rPr>
          <w:color w:val="222222"/>
        </w:rPr>
      </w:pPr>
      <w:r w:rsidRPr="001B45F4">
        <w:rPr>
          <w:color w:val="222222"/>
        </w:rPr>
        <w:t>Refined Abstraction (</w:t>
      </w:r>
      <w:proofErr w:type="spellStart"/>
      <w:r w:rsidRPr="001B45F4">
        <w:rPr>
          <w:color w:val="222222"/>
        </w:rPr>
        <w:t>CashPropertyLoader</w:t>
      </w:r>
      <w:proofErr w:type="spellEnd"/>
      <w:r w:rsidRPr="001B45F4">
        <w:rPr>
          <w:color w:val="222222"/>
        </w:rPr>
        <w:t xml:space="preserve">, </w:t>
      </w:r>
      <w:proofErr w:type="spellStart"/>
      <w:r w:rsidRPr="001B45F4">
        <w:rPr>
          <w:color w:val="222222"/>
        </w:rPr>
        <w:t>DrinkPropertyLoader</w:t>
      </w:r>
      <w:proofErr w:type="spellEnd"/>
      <w:r w:rsidRPr="001B45F4">
        <w:rPr>
          <w:color w:val="222222"/>
        </w:rPr>
        <w:t>)</w:t>
      </w:r>
    </w:p>
    <w:p w14:paraId="18C58757" w14:textId="77777777" w:rsidR="00D84B03" w:rsidRPr="001B45F4" w:rsidRDefault="00D84B03" w:rsidP="00D84B03">
      <w:pPr>
        <w:pStyle w:val="NormalWeb"/>
        <w:numPr>
          <w:ilvl w:val="0"/>
          <w:numId w:val="23"/>
        </w:numPr>
        <w:rPr>
          <w:color w:val="222222"/>
        </w:rPr>
      </w:pPr>
      <w:r w:rsidRPr="001B45F4">
        <w:rPr>
          <w:color w:val="222222"/>
        </w:rPr>
        <w:t xml:space="preserve">Extends the interface defined by </w:t>
      </w:r>
      <w:proofErr w:type="spellStart"/>
      <w:r w:rsidRPr="001B45F4">
        <w:rPr>
          <w:color w:val="222222"/>
        </w:rPr>
        <w:t>PropertyLoader</w:t>
      </w:r>
      <w:proofErr w:type="spellEnd"/>
    </w:p>
    <w:p w14:paraId="6CE5D438" w14:textId="77777777" w:rsidR="00D84B03" w:rsidRPr="001B45F4" w:rsidRDefault="00D84B03" w:rsidP="00D84B03">
      <w:pPr>
        <w:pStyle w:val="NormalWeb"/>
        <w:numPr>
          <w:ilvl w:val="0"/>
          <w:numId w:val="11"/>
        </w:numPr>
        <w:rPr>
          <w:color w:val="222222"/>
        </w:rPr>
      </w:pPr>
      <w:proofErr w:type="spellStart"/>
      <w:r w:rsidRPr="001B45F4">
        <w:rPr>
          <w:color w:val="222222"/>
        </w:rPr>
        <w:t>Implementor</w:t>
      </w:r>
      <w:proofErr w:type="spellEnd"/>
      <w:r w:rsidRPr="001B45F4">
        <w:rPr>
          <w:color w:val="222222"/>
        </w:rPr>
        <w:t xml:space="preserve"> (</w:t>
      </w:r>
      <w:proofErr w:type="spellStart"/>
      <w:r w:rsidRPr="001B45F4">
        <w:rPr>
          <w:color w:val="222222"/>
        </w:rPr>
        <w:t>PropertyLoaderImpl</w:t>
      </w:r>
      <w:proofErr w:type="spellEnd"/>
      <w:r w:rsidRPr="001B45F4">
        <w:rPr>
          <w:color w:val="222222"/>
        </w:rPr>
        <w:t>)</w:t>
      </w:r>
    </w:p>
    <w:p w14:paraId="480B4A5A" w14:textId="77777777" w:rsidR="00D84B03" w:rsidRPr="001B45F4" w:rsidRDefault="00D84B03" w:rsidP="00D84B03">
      <w:pPr>
        <w:pStyle w:val="NormalWeb"/>
        <w:numPr>
          <w:ilvl w:val="0"/>
          <w:numId w:val="22"/>
        </w:numPr>
        <w:rPr>
          <w:color w:val="222222"/>
        </w:rPr>
      </w:pPr>
      <w:r w:rsidRPr="001B45F4">
        <w:rPr>
          <w:color w:val="222222"/>
        </w:rPr>
        <w:t xml:space="preserve">Defines the interface for implementation classes. This interface doesn’t have to correspond exactly to Abstraction’s interface; in fact the two interfaces can be quite different. Typically the </w:t>
      </w:r>
      <w:proofErr w:type="spellStart"/>
      <w:r w:rsidRPr="001B45F4">
        <w:rPr>
          <w:color w:val="222222"/>
        </w:rPr>
        <w:t>PropertyLoaderImpl</w:t>
      </w:r>
      <w:proofErr w:type="spellEnd"/>
      <w:r w:rsidRPr="001B45F4">
        <w:rPr>
          <w:color w:val="222222"/>
        </w:rPr>
        <w:t xml:space="preserve"> interface provides only primitive operations (such as </w:t>
      </w:r>
      <w:proofErr w:type="spellStart"/>
      <w:r w:rsidRPr="001B45F4">
        <w:rPr>
          <w:color w:val="222222"/>
        </w:rPr>
        <w:t>getValue</w:t>
      </w:r>
      <w:proofErr w:type="spellEnd"/>
      <w:r w:rsidRPr="001B45F4">
        <w:rPr>
          <w:color w:val="222222"/>
        </w:rPr>
        <w:t xml:space="preserve"> or </w:t>
      </w:r>
      <w:proofErr w:type="spellStart"/>
      <w:r w:rsidRPr="001B45F4">
        <w:rPr>
          <w:color w:val="222222"/>
        </w:rPr>
        <w:t>setValue</w:t>
      </w:r>
      <w:proofErr w:type="spellEnd"/>
      <w:r w:rsidRPr="001B45F4">
        <w:rPr>
          <w:color w:val="222222"/>
        </w:rPr>
        <w:t xml:space="preserve">), and </w:t>
      </w:r>
      <w:proofErr w:type="spellStart"/>
      <w:r w:rsidRPr="001B45F4">
        <w:rPr>
          <w:color w:val="222222"/>
        </w:rPr>
        <w:t>PropertyLoader</w:t>
      </w:r>
      <w:proofErr w:type="spellEnd"/>
      <w:r w:rsidRPr="001B45F4">
        <w:rPr>
          <w:color w:val="222222"/>
        </w:rPr>
        <w:t xml:space="preserve"> defines higher-level operations based on these primitives.</w:t>
      </w:r>
    </w:p>
    <w:p w14:paraId="743028A6" w14:textId="77777777" w:rsidR="00D84B03" w:rsidRPr="001B45F4" w:rsidRDefault="00D84B03" w:rsidP="00D84B03">
      <w:pPr>
        <w:pStyle w:val="NormalWeb"/>
        <w:numPr>
          <w:ilvl w:val="0"/>
          <w:numId w:val="11"/>
        </w:numPr>
        <w:rPr>
          <w:color w:val="222222"/>
        </w:rPr>
      </w:pPr>
      <w:proofErr w:type="spellStart"/>
      <w:r w:rsidRPr="001B45F4">
        <w:rPr>
          <w:color w:val="222222"/>
        </w:rPr>
        <w:t>ConcreteImplementor</w:t>
      </w:r>
      <w:proofErr w:type="spellEnd"/>
      <w:r w:rsidRPr="001B45F4">
        <w:rPr>
          <w:color w:val="222222"/>
        </w:rPr>
        <w:t xml:space="preserve"> (</w:t>
      </w:r>
      <w:proofErr w:type="spellStart"/>
      <w:r w:rsidRPr="001B45F4">
        <w:rPr>
          <w:color w:val="222222"/>
        </w:rPr>
        <w:t>FilePropertyLoaderImpl</w:t>
      </w:r>
      <w:proofErr w:type="spellEnd"/>
      <w:r w:rsidRPr="001B45F4">
        <w:rPr>
          <w:color w:val="222222"/>
        </w:rPr>
        <w:t xml:space="preserve">, </w:t>
      </w:r>
      <w:proofErr w:type="spellStart"/>
      <w:r w:rsidRPr="001B45F4">
        <w:rPr>
          <w:color w:val="222222"/>
        </w:rPr>
        <w:t>DBPropertyLoaderImpl</w:t>
      </w:r>
      <w:proofErr w:type="spellEnd"/>
      <w:r w:rsidRPr="001B45F4">
        <w:rPr>
          <w:color w:val="222222"/>
        </w:rPr>
        <w:t>)</w:t>
      </w:r>
    </w:p>
    <w:p w14:paraId="3B51857E" w14:textId="6E9112CA" w:rsidR="0051751C" w:rsidRPr="00C237C8" w:rsidRDefault="00D84B03" w:rsidP="00C237C8">
      <w:pPr>
        <w:pStyle w:val="NormalWeb"/>
        <w:numPr>
          <w:ilvl w:val="0"/>
          <w:numId w:val="24"/>
        </w:numPr>
        <w:rPr>
          <w:rFonts w:ascii="Arial" w:hAnsi="Arial" w:cs="Arial"/>
          <w:color w:val="222222"/>
        </w:rPr>
      </w:pPr>
      <w:proofErr w:type="gramStart"/>
      <w:r w:rsidRPr="001B45F4">
        <w:rPr>
          <w:color w:val="222222"/>
        </w:rPr>
        <w:t xml:space="preserve">Implements the </w:t>
      </w:r>
      <w:proofErr w:type="spellStart"/>
      <w:r w:rsidRPr="001B45F4">
        <w:rPr>
          <w:color w:val="222222"/>
        </w:rPr>
        <w:t>PropertyLoaderImpl</w:t>
      </w:r>
      <w:proofErr w:type="spellEnd"/>
      <w:r w:rsidRPr="001B45F4">
        <w:rPr>
          <w:color w:val="222222"/>
        </w:rPr>
        <w:t xml:space="preserve"> interface and defines</w:t>
      </w:r>
      <w:proofErr w:type="gramEnd"/>
      <w:r w:rsidRPr="001B45F4">
        <w:rPr>
          <w:color w:val="222222"/>
        </w:rPr>
        <w:t xml:space="preserve"> its concrete implementation.</w:t>
      </w:r>
      <w:r w:rsidRPr="009E63CB">
        <w:rPr>
          <w:rFonts w:cstheme="minorHAnsi"/>
        </w:rPr>
        <w:t xml:space="preserve"> </w:t>
      </w:r>
      <w:r w:rsidRPr="009E63CB">
        <w:rPr>
          <w:rFonts w:cstheme="minorHAnsi"/>
        </w:rPr>
        <w:br w:type="page"/>
      </w:r>
    </w:p>
    <w:p w14:paraId="325564C5" w14:textId="77777777" w:rsidR="00D84B03" w:rsidRDefault="00D84B03" w:rsidP="0051751C"/>
    <w:p w14:paraId="417AFD54" w14:textId="77777777" w:rsidR="0051751C" w:rsidRDefault="0051751C" w:rsidP="0051751C">
      <w:pPr>
        <w:pStyle w:val="Heading2"/>
      </w:pPr>
      <w:r>
        <w:t>Current Design</w:t>
      </w:r>
    </w:p>
    <w:p w14:paraId="6103BBE5" w14:textId="6E9ACA8C" w:rsidR="00D84B03" w:rsidRDefault="00D84B03" w:rsidP="00D84B03">
      <w:pPr>
        <w:pStyle w:val="Heading3"/>
      </w:pPr>
      <w:r>
        <w:t>Class Diagram</w:t>
      </w:r>
    </w:p>
    <w:p w14:paraId="674C20FF" w14:textId="43595CFD" w:rsidR="00D84B03" w:rsidRPr="00D84B03" w:rsidRDefault="00D84B03" w:rsidP="00D84B03">
      <w:r>
        <w:rPr>
          <w:noProof/>
          <w:lang w:val="en-SG" w:eastAsia="en-SG"/>
        </w:rPr>
        <w:drawing>
          <wp:inline distT="0" distB="0" distL="0" distR="0" wp14:anchorId="565120C3" wp14:editId="0162C44B">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1165"/>
                    </a:xfrm>
                    <a:prstGeom prst="rect">
                      <a:avLst/>
                    </a:prstGeom>
                  </pic:spPr>
                </pic:pic>
              </a:graphicData>
            </a:graphic>
          </wp:inline>
        </w:drawing>
      </w:r>
    </w:p>
    <w:p w14:paraId="26554F17" w14:textId="53012E8D" w:rsidR="00186CEF" w:rsidRDefault="00186CEF">
      <w:pPr>
        <w:spacing w:after="240" w:line="252" w:lineRule="auto"/>
        <w:ind w:left="0" w:right="0"/>
      </w:pPr>
      <w:r>
        <w:br w:type="page"/>
      </w:r>
    </w:p>
    <w:p w14:paraId="31C7FB73" w14:textId="77777777" w:rsidR="0051751C" w:rsidRDefault="0051751C" w:rsidP="0051751C">
      <w:pPr>
        <w:pStyle w:val="Heading2"/>
      </w:pPr>
      <w:r>
        <w:lastRenderedPageBreak/>
        <w:t>Revised Design</w:t>
      </w:r>
    </w:p>
    <w:p w14:paraId="29DD37C8" w14:textId="26B1C4F5" w:rsidR="00271282" w:rsidRDefault="00271282" w:rsidP="00271282">
      <w:pPr>
        <w:pStyle w:val="Heading3"/>
      </w:pPr>
      <w:r>
        <w:t>Class Diagram</w:t>
      </w:r>
    </w:p>
    <w:p w14:paraId="2D8B810E" w14:textId="387A712A"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w:t>
      </w:r>
      <w:proofErr w:type="spellStart"/>
      <w:r w:rsidRPr="009A0BC2">
        <w:rPr>
          <w:rFonts w:ascii="Times New Roman" w:hAnsi="Times New Roman" w:cs="Times New Roman"/>
          <w:sz w:val="24"/>
          <w:szCs w:val="24"/>
        </w:rPr>
        <w:t>Implementor</w:t>
      </w:r>
      <w:proofErr w:type="spellEnd"/>
      <w:r w:rsidRPr="009A0BC2">
        <w:rPr>
          <w:rFonts w:ascii="Times New Roman" w:hAnsi="Times New Roman" w:cs="Times New Roman"/>
          <w:sz w:val="24"/>
          <w:szCs w:val="24"/>
        </w:rPr>
        <w:t xml:space="preserve">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14:paraId="5BE2BFF7" w14:textId="69C6EC09" w:rsidR="00271282" w:rsidRDefault="004359C1" w:rsidP="00271282">
      <w:pPr>
        <w:pStyle w:val="Heading1"/>
        <w:rPr>
          <w:rFonts w:cstheme="minorHAnsi"/>
        </w:rPr>
      </w:pPr>
      <w:r>
        <w:rPr>
          <w:noProof/>
          <w:lang w:eastAsia="en-SG"/>
        </w:rPr>
        <mc:AlternateContent>
          <mc:Choice Requires="wps">
            <w:drawing>
              <wp:anchor distT="0" distB="0" distL="114300" distR="114300" simplePos="0" relativeHeight="251684864" behindDoc="0" locked="0" layoutInCell="1" allowOverlap="1" wp14:anchorId="0F5A16C0" wp14:editId="1A82826A">
                <wp:simplePos x="0" y="0"/>
                <wp:positionH relativeFrom="column">
                  <wp:posOffset>4390390</wp:posOffset>
                </wp:positionH>
                <wp:positionV relativeFrom="paragraph">
                  <wp:posOffset>4422775</wp:posOffset>
                </wp:positionV>
                <wp:extent cx="1391285" cy="213360"/>
                <wp:effectExtent l="0" t="0" r="18415" b="53340"/>
                <wp:wrapNone/>
                <wp:docPr id="43" name="Rectangular Callout 43"/>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524CFB4" w14:textId="77777777" w:rsidR="004359C1" w:rsidRPr="000D669F" w:rsidRDefault="004359C1" w:rsidP="004359C1">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3" o:spid="_x0000_s1044" type="#_x0000_t61" style="position:absolute;left:0;text-align:left;margin-left:345.7pt;margin-top:348.25pt;width:109.55pt;height:16.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gf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" adj="6300,24300" fillcolor="#0b110f [328]" strokecolor="#7ba79d [3208]" strokeweight=".5pt">
                <v:fill color2="#050807 [168]" rotate="t" colors="0 #bcd0cc;.5 #b0c8c2;1 #a4c1ba" focus="100%" type="gradient">
                  <o:fill v:ext="view" type="gradientUnscaled"/>
                </v:fill>
                <v:textbox>
                  <w:txbxContent>
                    <w:p w14:paraId="6524CFB4" w14:textId="77777777" w:rsidR="004359C1" w:rsidRPr="000D669F" w:rsidRDefault="004359C1" w:rsidP="004359C1">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Pr>
          <w:noProof/>
          <w:lang w:eastAsia="en-SG"/>
        </w:rPr>
        <mc:AlternateContent>
          <mc:Choice Requires="wps">
            <w:drawing>
              <wp:anchor distT="0" distB="0" distL="114300" distR="114300" simplePos="0" relativeHeight="251682816" behindDoc="0" locked="0" layoutInCell="1" allowOverlap="1" wp14:anchorId="1CB2A035" wp14:editId="195A24F0">
                <wp:simplePos x="0" y="0"/>
                <wp:positionH relativeFrom="column">
                  <wp:posOffset>1952625</wp:posOffset>
                </wp:positionH>
                <wp:positionV relativeFrom="paragraph">
                  <wp:posOffset>4483735</wp:posOffset>
                </wp:positionV>
                <wp:extent cx="1391285" cy="213360"/>
                <wp:effectExtent l="0" t="0" r="18415" b="53340"/>
                <wp:wrapNone/>
                <wp:docPr id="42" name="Rectangular Callout 42"/>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14E5794F" w14:textId="77777777" w:rsidR="001679D6" w:rsidRPr="000D669F" w:rsidRDefault="001679D6" w:rsidP="001679D6">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2" o:spid="_x0000_s1045" type="#_x0000_t61" style="position:absolute;left:0;text-align:left;margin-left:153.75pt;margin-top:353.05pt;width:109.55pt;height:16.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" adj="6300,24300" fillcolor="#0b110f [328]" strokecolor="#7ba79d [3208]" strokeweight=".5pt">
                <v:fill color2="#050807 [168]" rotate="t" colors="0 #bcd0cc;.5 #b0c8c2;1 #a4c1ba" focus="100%" type="gradient">
                  <o:fill v:ext="view" type="gradientUnscaled"/>
                </v:fill>
                <v:textbox>
                  <w:txbxContent>
                    <w:p w14:paraId="14E5794F" w14:textId="77777777" w:rsidR="001679D6" w:rsidRPr="000D669F" w:rsidRDefault="001679D6" w:rsidP="001679D6">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sidR="002A4FE7">
        <w:rPr>
          <w:noProof/>
          <w:lang w:eastAsia="en-SG"/>
        </w:rPr>
        <mc:AlternateContent>
          <mc:Choice Requires="wps">
            <w:drawing>
              <wp:anchor distT="0" distB="0" distL="114300" distR="114300" simplePos="0" relativeHeight="251680768" behindDoc="0" locked="0" layoutInCell="1" allowOverlap="1" wp14:anchorId="74E640D3" wp14:editId="784CADDE">
                <wp:simplePos x="0" y="0"/>
                <wp:positionH relativeFrom="column">
                  <wp:posOffset>587375</wp:posOffset>
                </wp:positionH>
                <wp:positionV relativeFrom="paragraph">
                  <wp:posOffset>3744595</wp:posOffset>
                </wp:positionV>
                <wp:extent cx="1109345" cy="213360"/>
                <wp:effectExtent l="0" t="0" r="14605" b="53340"/>
                <wp:wrapNone/>
                <wp:docPr id="16" name="Rectangular Callout 16"/>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46E4116B" w14:textId="77777777" w:rsidR="002A4FE7" w:rsidRPr="000D669F" w:rsidRDefault="002A4FE7" w:rsidP="002A4FE7">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6" o:spid="_x0000_s1046" type="#_x0000_t61" style="position:absolute;left:0;text-align:left;margin-left:46.25pt;margin-top:294.85pt;width:87.35pt;height:16.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14:paraId="46E4116B" w14:textId="77777777" w:rsidR="002A4FE7" w:rsidRPr="000D669F" w:rsidRDefault="002A4FE7" w:rsidP="002A4FE7">
                      <w:pPr>
                        <w:jc w:val="center"/>
                        <w:rPr>
                          <w:sz w:val="16"/>
                          <w:szCs w:val="16"/>
                        </w:rPr>
                      </w:pPr>
                      <w:r>
                        <w:rPr>
                          <w:sz w:val="16"/>
                          <w:szCs w:val="16"/>
                        </w:rPr>
                        <w:t>Refined Abstraction</w:t>
                      </w:r>
                    </w:p>
                  </w:txbxContent>
                </v:textbox>
              </v:shape>
            </w:pict>
          </mc:Fallback>
        </mc:AlternateContent>
      </w:r>
      <w:r w:rsidR="000F296E">
        <w:rPr>
          <w:noProof/>
          <w:lang w:eastAsia="en-SG"/>
        </w:rPr>
        <mc:AlternateContent>
          <mc:Choice Requires="wps">
            <w:drawing>
              <wp:anchor distT="0" distB="0" distL="114300" distR="114300" simplePos="0" relativeHeight="251678720" behindDoc="0" locked="0" layoutInCell="1" allowOverlap="1" wp14:anchorId="0C705DEE" wp14:editId="7B1CACAD">
                <wp:simplePos x="0" y="0"/>
                <wp:positionH relativeFrom="column">
                  <wp:posOffset>2508885</wp:posOffset>
                </wp:positionH>
                <wp:positionV relativeFrom="paragraph">
                  <wp:posOffset>3026410</wp:posOffset>
                </wp:positionV>
                <wp:extent cx="1109345" cy="213360"/>
                <wp:effectExtent l="0" t="0" r="14605" b="53340"/>
                <wp:wrapNone/>
                <wp:docPr id="15" name="Rectangular Callout 15"/>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06FCB4C2" w14:textId="77777777" w:rsidR="000F296E" w:rsidRPr="000D669F" w:rsidRDefault="000F296E" w:rsidP="000F296E">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5" o:spid="_x0000_s1047" type="#_x0000_t61" style="position:absolute;left:0;text-align:left;margin-left:197.55pt;margin-top:238.3pt;width:87.35pt;height:16.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" adj="6300,24300" fillcolor="#0b110f [328]" strokecolor="#7ba79d [3208]" strokeweight=".5pt">
                <v:fill color2="#050807 [168]" rotate="t" colors="0 #bcd0cc;.5 #b0c8c2;1 #a4c1ba" focus="100%" type="gradient">
                  <o:fill v:ext="view" type="gradientUnscaled"/>
                </v:fill>
                <v:textbox>
                  <w:txbxContent>
                    <w:p w14:paraId="06FCB4C2" w14:textId="77777777" w:rsidR="000F296E" w:rsidRPr="000D669F" w:rsidRDefault="000F296E" w:rsidP="000F296E">
                      <w:pPr>
                        <w:jc w:val="center"/>
                        <w:rPr>
                          <w:sz w:val="16"/>
                          <w:szCs w:val="16"/>
                        </w:rPr>
                      </w:pPr>
                      <w:r>
                        <w:rPr>
                          <w:sz w:val="16"/>
                          <w:szCs w:val="16"/>
                        </w:rPr>
                        <w:t>Refined Abstraction</w:t>
                      </w:r>
                    </w:p>
                  </w:txbxContent>
                </v:textbox>
              </v:shape>
            </w:pict>
          </mc:Fallback>
        </mc:AlternateContent>
      </w:r>
      <w:r w:rsidR="003B6A24">
        <w:rPr>
          <w:noProof/>
          <w:lang w:eastAsia="en-SG"/>
        </w:rPr>
        <mc:AlternateContent>
          <mc:Choice Requires="wps">
            <w:drawing>
              <wp:anchor distT="0" distB="0" distL="114300" distR="114300" simplePos="0" relativeHeight="251676672" behindDoc="0" locked="0" layoutInCell="1" allowOverlap="1" wp14:anchorId="430AC488" wp14:editId="0F36124A">
                <wp:simplePos x="0" y="0"/>
                <wp:positionH relativeFrom="column">
                  <wp:posOffset>4277360</wp:posOffset>
                </wp:positionH>
                <wp:positionV relativeFrom="paragraph">
                  <wp:posOffset>1529080</wp:posOffset>
                </wp:positionV>
                <wp:extent cx="866140" cy="213360"/>
                <wp:effectExtent l="0" t="0" r="10160" b="53340"/>
                <wp:wrapNone/>
                <wp:docPr id="11" name="Rectangular Callout 1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1910C6DF" w14:textId="77777777" w:rsidR="00BE13D2" w:rsidRPr="000D669F" w:rsidRDefault="00BE13D2" w:rsidP="00BE13D2">
                            <w:pPr>
                              <w:jc w:val="center"/>
                              <w:rPr>
                                <w:sz w:val="16"/>
                                <w:szCs w:val="16"/>
                              </w:rPr>
                            </w:pP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1" o:spid="_x0000_s1048" type="#_x0000_t61" style="position:absolute;left:0;text-align:left;margin-left:336.8pt;margin-top:120.4pt;width:68.2pt;height:16.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14:paraId="1910C6DF" w14:textId="77777777" w:rsidR="00BE13D2" w:rsidRPr="000D669F" w:rsidRDefault="00BE13D2" w:rsidP="00BE13D2">
                      <w:pPr>
                        <w:jc w:val="center"/>
                        <w:rPr>
                          <w:sz w:val="16"/>
                          <w:szCs w:val="16"/>
                        </w:rPr>
                      </w:pPr>
                      <w:proofErr w:type="spellStart"/>
                      <w:r>
                        <w:rPr>
                          <w:sz w:val="16"/>
                          <w:szCs w:val="16"/>
                        </w:rPr>
                        <w:t>Implementor</w:t>
                      </w:r>
                      <w:proofErr w:type="spellEnd"/>
                    </w:p>
                  </w:txbxContent>
                </v:textbox>
              </v:shape>
            </w:pict>
          </mc:Fallback>
        </mc:AlternateContent>
      </w:r>
      <w:r w:rsidR="00BE13D2">
        <w:rPr>
          <w:noProof/>
          <w:lang w:eastAsia="en-SG"/>
        </w:rPr>
        <mc:AlternateContent>
          <mc:Choice Requires="wps">
            <w:drawing>
              <wp:anchor distT="0" distB="0" distL="114300" distR="114300" simplePos="0" relativeHeight="251674624" behindDoc="0" locked="0" layoutInCell="1" allowOverlap="1" wp14:anchorId="7C2604FA" wp14:editId="4E16B198">
                <wp:simplePos x="0" y="0"/>
                <wp:positionH relativeFrom="column">
                  <wp:posOffset>915035</wp:posOffset>
                </wp:positionH>
                <wp:positionV relativeFrom="paragraph">
                  <wp:posOffset>1503045</wp:posOffset>
                </wp:positionV>
                <wp:extent cx="866140" cy="213360"/>
                <wp:effectExtent l="0" t="0" r="10160" b="53340"/>
                <wp:wrapNone/>
                <wp:docPr id="41" name="Rectangular Callout 4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1A6A9F30" w14:textId="77777777" w:rsidR="00BE13D2" w:rsidRPr="000D669F" w:rsidRDefault="00BE13D2" w:rsidP="00BE13D2">
                            <w:pPr>
                              <w:jc w:val="center"/>
                              <w:rPr>
                                <w:sz w:val="16"/>
                                <w:szCs w:val="16"/>
                              </w:rPr>
                            </w:pPr>
                            <w:r>
                              <w:rPr>
                                <w:sz w:val="16"/>
                                <w:szCs w:val="16"/>
                              </w:rPr>
                              <w:t>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1" o:spid="_x0000_s1049" type="#_x0000_t61" style="position:absolute;left:0;text-align:left;margin-left:72.05pt;margin-top:118.35pt;width:68.2pt;height:16.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14:paraId="1A6A9F30" w14:textId="77777777" w:rsidR="00BE13D2" w:rsidRPr="000D669F" w:rsidRDefault="00BE13D2" w:rsidP="00BE13D2">
                      <w:pPr>
                        <w:jc w:val="center"/>
                        <w:rPr>
                          <w:sz w:val="16"/>
                          <w:szCs w:val="16"/>
                        </w:rPr>
                      </w:pPr>
                      <w:r>
                        <w:rPr>
                          <w:sz w:val="16"/>
                          <w:szCs w:val="16"/>
                        </w:rPr>
                        <w:t>Abstraction</w:t>
                      </w:r>
                    </w:p>
                  </w:txbxContent>
                </v:textbox>
              </v:shape>
            </w:pict>
          </mc:Fallback>
        </mc:AlternateContent>
      </w:r>
      <w:r w:rsidR="00F433F8">
        <w:rPr>
          <w:noProof/>
          <w:lang w:eastAsia="en-SG"/>
        </w:rPr>
        <mc:AlternateContent>
          <mc:Choice Requires="wps">
            <w:drawing>
              <wp:anchor distT="0" distB="0" distL="114300" distR="114300" simplePos="0" relativeHeight="251672576" behindDoc="0" locked="0" layoutInCell="1" allowOverlap="1" wp14:anchorId="1C89EC4C" wp14:editId="1BA8B715">
                <wp:simplePos x="0" y="0"/>
                <wp:positionH relativeFrom="column">
                  <wp:posOffset>167005</wp:posOffset>
                </wp:positionH>
                <wp:positionV relativeFrom="paragraph">
                  <wp:posOffset>299085</wp:posOffset>
                </wp:positionV>
                <wp:extent cx="551815" cy="213360"/>
                <wp:effectExtent l="0" t="0" r="19685" b="53340"/>
                <wp:wrapNone/>
                <wp:docPr id="10" name="Rectangular Callout 10"/>
                <wp:cNvGraphicFramePr/>
                <a:graphic xmlns:a="http://schemas.openxmlformats.org/drawingml/2006/main">
                  <a:graphicData uri="http://schemas.microsoft.com/office/word/2010/wordprocessingShape">
                    <wps:wsp>
                      <wps:cNvSpPr/>
                      <wps:spPr>
                        <a:xfrm>
                          <a:off x="0" y="0"/>
                          <a:ext cx="55181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31C71392" w14:textId="77777777" w:rsidR="00F433F8" w:rsidRPr="000D669F" w:rsidRDefault="00F433F8" w:rsidP="00F433F8">
                            <w:pPr>
                              <w:jc w:val="center"/>
                              <w:rPr>
                                <w:sz w:val="16"/>
                                <w:szCs w:val="16"/>
                              </w:rPr>
                            </w:pPr>
                            <w:r>
                              <w:rPr>
                                <w:sz w:val="16"/>
                                <w:szCs w:val="1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10" o:spid="_x0000_s1050" type="#_x0000_t61" style="position:absolute;left:0;text-align:left;margin-left:13.15pt;margin-top:23.55pt;width:43.45pt;height:1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" adj="6300,24300" fillcolor="#0b110f [328]" strokecolor="#7ba79d [3208]" strokeweight=".5pt">
                <v:fill color2="#050807 [168]" rotate="t" colors="0 #bcd0cc;.5 #b0c8c2;1 #a4c1ba" focus="100%" type="gradient">
                  <o:fill v:ext="view" type="gradientUnscaled"/>
                </v:fill>
                <v:textbox>
                  <w:txbxContent>
                    <w:p w14:paraId="31C71392" w14:textId="77777777" w:rsidR="00F433F8" w:rsidRPr="000D669F" w:rsidRDefault="00F433F8" w:rsidP="00F433F8">
                      <w:pPr>
                        <w:jc w:val="center"/>
                        <w:rPr>
                          <w:sz w:val="16"/>
                          <w:szCs w:val="16"/>
                        </w:rPr>
                      </w:pPr>
                      <w:r>
                        <w:rPr>
                          <w:sz w:val="16"/>
                          <w:szCs w:val="16"/>
                        </w:rPr>
                        <w:t>Client</w:t>
                      </w:r>
                    </w:p>
                  </w:txbxContent>
                </v:textbox>
              </v:shape>
            </w:pict>
          </mc:Fallback>
        </mc:AlternateContent>
      </w:r>
      <w:r w:rsidR="00271282">
        <w:rPr>
          <w:noProof/>
          <w:lang w:val="en-SG" w:eastAsia="en-SG"/>
        </w:rPr>
        <w:drawing>
          <wp:inline distT="0" distB="0" distL="0" distR="0" wp14:anchorId="24EB4451" wp14:editId="78C4CCB9">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53710"/>
                    </a:xfrm>
                    <a:prstGeom prst="rect">
                      <a:avLst/>
                    </a:prstGeom>
                  </pic:spPr>
                </pic:pic>
              </a:graphicData>
            </a:graphic>
          </wp:inline>
        </w:drawing>
      </w:r>
    </w:p>
    <w:p w14:paraId="0CDDA18E" w14:textId="77777777" w:rsidR="00271282" w:rsidRDefault="00271282" w:rsidP="00271282"/>
    <w:p w14:paraId="488A0964" w14:textId="77777777"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14:paraId="11E4B80B" w14:textId="5BF7B28F" w:rsidR="00271282" w:rsidRPr="00271282" w:rsidRDefault="00271282" w:rsidP="00271282">
      <w:pPr>
        <w:pStyle w:val="Heading3"/>
      </w:pPr>
      <w:r>
        <w:lastRenderedPageBreak/>
        <w:t>Sequence Diagram</w:t>
      </w:r>
    </w:p>
    <w:p w14:paraId="5D07A79D" w14:textId="02A20CB9" w:rsidR="0098177E" w:rsidRDefault="00FE08D6" w:rsidP="0098177E">
      <w:r w:rsidRPr="00A80995">
        <w:rPr>
          <w:noProof/>
          <w:color w:val="00B0F0"/>
          <w:lang w:eastAsia="en-SG"/>
        </w:rPr>
        <mc:AlternateContent>
          <mc:Choice Requires="wps">
            <w:drawing>
              <wp:anchor distT="0" distB="0" distL="114300" distR="114300" simplePos="0" relativeHeight="251686912" behindDoc="0" locked="0" layoutInCell="1" allowOverlap="1" wp14:anchorId="3B963B6E" wp14:editId="20B3963A">
                <wp:simplePos x="0" y="0"/>
                <wp:positionH relativeFrom="column">
                  <wp:posOffset>3867150</wp:posOffset>
                </wp:positionH>
                <wp:positionV relativeFrom="paragraph">
                  <wp:posOffset>2347595</wp:posOffset>
                </wp:positionV>
                <wp:extent cx="1905635" cy="1074420"/>
                <wp:effectExtent l="0" t="0" r="18415" b="11430"/>
                <wp:wrapNone/>
                <wp:docPr id="6" name="Rectangle 6"/>
                <wp:cNvGraphicFramePr/>
                <a:graphic xmlns:a="http://schemas.openxmlformats.org/drawingml/2006/main">
                  <a:graphicData uri="http://schemas.microsoft.com/office/word/2010/wordprocessingShape">
                    <wps:wsp>
                      <wps:cNvSpPr/>
                      <wps:spPr>
                        <a:xfrm>
                          <a:off x="0" y="0"/>
                          <a:ext cx="1905635" cy="107442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304.5pt;margin-top:184.85pt;width:150.05pt;height:84.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mc:Fallback>
        </mc:AlternateContent>
      </w:r>
      <w:r w:rsidR="00E43D06">
        <w:rPr>
          <w:noProof/>
          <w:lang w:eastAsia="en-SG"/>
        </w:rPr>
        <w:drawing>
          <wp:inline distT="0" distB="0" distL="0" distR="0" wp14:anchorId="5E3A35A0" wp14:editId="1DCEC6F6">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0395"/>
                    </a:xfrm>
                    <a:prstGeom prst="rect">
                      <a:avLst/>
                    </a:prstGeom>
                  </pic:spPr>
                </pic:pic>
              </a:graphicData>
            </a:graphic>
          </wp:inline>
        </w:drawing>
      </w:r>
    </w:p>
    <w:p w14:paraId="55ABEE10" w14:textId="77777777"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397E647F" w14:textId="705706C7" w:rsidR="0098177E" w:rsidRDefault="0098177E" w:rsidP="0098177E">
      <w:pPr>
        <w:pStyle w:val="Heading2"/>
      </w:pPr>
      <w:r>
        <w:lastRenderedPageBreak/>
        <w:t>Consequences</w:t>
      </w:r>
    </w:p>
    <w:p w14:paraId="435E6B33" w14:textId="77777777"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TableGrid"/>
        <w:tblW w:w="0" w:type="auto"/>
        <w:tblLook w:val="04A0" w:firstRow="1" w:lastRow="0" w:firstColumn="1" w:lastColumn="0" w:noHBand="0" w:noVBand="1"/>
      </w:tblPr>
      <w:tblGrid>
        <w:gridCol w:w="4621"/>
        <w:gridCol w:w="4621"/>
      </w:tblGrid>
      <w:tr w:rsidR="0098177E" w14:paraId="6918F3C7" w14:textId="77777777" w:rsidTr="0080096C">
        <w:tc>
          <w:tcPr>
            <w:tcW w:w="4621" w:type="dxa"/>
          </w:tcPr>
          <w:p w14:paraId="18434A1D" w14:textId="77777777" w:rsidR="0098177E" w:rsidRPr="00376ACC" w:rsidRDefault="0098177E" w:rsidP="0080096C">
            <w:pPr>
              <w:rPr>
                <w:rFonts w:ascii="Times New Roman" w:hAnsi="Times New Roman" w:cs="Times New Roman"/>
                <w:b/>
                <w:sz w:val="24"/>
                <w:szCs w:val="24"/>
              </w:rPr>
            </w:pPr>
            <w:r w:rsidRPr="00376ACC">
              <w:rPr>
                <w:rFonts w:ascii="Times New Roman" w:hAnsi="Times New Roman" w:cs="Times New Roman"/>
                <w:b/>
                <w:sz w:val="24"/>
                <w:szCs w:val="24"/>
              </w:rPr>
              <w:t>Consequence</w:t>
            </w:r>
          </w:p>
        </w:tc>
        <w:tc>
          <w:tcPr>
            <w:tcW w:w="4621" w:type="dxa"/>
          </w:tcPr>
          <w:p w14:paraId="687EF20E" w14:textId="77777777" w:rsidR="0098177E" w:rsidRPr="00376ACC" w:rsidRDefault="0098177E" w:rsidP="0080096C">
            <w:pPr>
              <w:rPr>
                <w:rFonts w:ascii="Times New Roman" w:hAnsi="Times New Roman" w:cs="Times New Roman"/>
                <w:b/>
                <w:sz w:val="24"/>
                <w:szCs w:val="24"/>
              </w:rPr>
            </w:pPr>
            <w:r w:rsidRPr="00376ACC">
              <w:rPr>
                <w:rFonts w:ascii="Times New Roman" w:hAnsi="Times New Roman" w:cs="Times New Roman"/>
                <w:b/>
                <w:sz w:val="24"/>
                <w:szCs w:val="24"/>
              </w:rPr>
              <w:t>Rationale</w:t>
            </w:r>
          </w:p>
        </w:tc>
      </w:tr>
      <w:tr w:rsidR="0098177E" w14:paraId="204A5E79" w14:textId="77777777" w:rsidTr="0080096C">
        <w:tc>
          <w:tcPr>
            <w:tcW w:w="4621" w:type="dxa"/>
          </w:tcPr>
          <w:p w14:paraId="7D4CFA52" w14:textId="77777777"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14:paraId="0D2C249D" w14:textId="77777777"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14:paraId="71854238" w14:textId="77777777" w:rsidR="0098177E" w:rsidRPr="00376ACC" w:rsidRDefault="0098177E" w:rsidP="0080096C">
            <w:pPr>
              <w:rPr>
                <w:rFonts w:ascii="Times New Roman" w:hAnsi="Times New Roman" w:cs="Times New Roman"/>
                <w:sz w:val="24"/>
                <w:szCs w:val="24"/>
              </w:rPr>
            </w:pPr>
          </w:p>
        </w:tc>
      </w:tr>
      <w:tr w:rsidR="0098177E" w14:paraId="6822F7E9" w14:textId="77777777" w:rsidTr="0080096C">
        <w:tc>
          <w:tcPr>
            <w:tcW w:w="4621" w:type="dxa"/>
          </w:tcPr>
          <w:p w14:paraId="601712CF" w14:textId="77777777"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14:paraId="70397AA5" w14:textId="77777777"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hierarchies independently. </w:t>
            </w:r>
          </w:p>
        </w:tc>
      </w:tr>
      <w:tr w:rsidR="0098177E" w14:paraId="72A23377" w14:textId="77777777" w:rsidTr="0080096C">
        <w:tc>
          <w:tcPr>
            <w:tcW w:w="4621" w:type="dxa"/>
          </w:tcPr>
          <w:p w14:paraId="208D9C1C" w14:textId="77777777"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14:paraId="73AA9850" w14:textId="77777777"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14:paraId="40E23C1F" w14:textId="77777777" w:rsidR="0098177E" w:rsidRDefault="0098177E" w:rsidP="0098177E"/>
    <w:p w14:paraId="394F7D15" w14:textId="77777777" w:rsidR="0098177E" w:rsidRDefault="0098177E" w:rsidP="0098177E"/>
    <w:p w14:paraId="69D12699" w14:textId="77777777" w:rsidR="0051751C" w:rsidRDefault="0051751C" w:rsidP="0051751C">
      <w:pPr>
        <w:pStyle w:val="Heading2"/>
      </w:pPr>
      <w:r>
        <w:t>Implementation Issues</w:t>
      </w:r>
    </w:p>
    <w:p w14:paraId="3BED4455" w14:textId="77777777"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TableGrid"/>
        <w:tblW w:w="0" w:type="auto"/>
        <w:tblLook w:val="04A0" w:firstRow="1" w:lastRow="0" w:firstColumn="1" w:lastColumn="0" w:noHBand="0" w:noVBand="1"/>
      </w:tblPr>
      <w:tblGrid>
        <w:gridCol w:w="2943"/>
        <w:gridCol w:w="6299"/>
      </w:tblGrid>
      <w:tr w:rsidR="0098177E" w:rsidRPr="00534D54" w14:paraId="2D7F337A" w14:textId="77777777" w:rsidTr="0080096C">
        <w:tc>
          <w:tcPr>
            <w:tcW w:w="2943" w:type="dxa"/>
          </w:tcPr>
          <w:p w14:paraId="186338D0" w14:textId="77777777" w:rsidR="0098177E" w:rsidRPr="00534D54" w:rsidRDefault="0098177E" w:rsidP="0080096C">
            <w:pPr>
              <w:rPr>
                <w:rFonts w:ascii="Times New Roman" w:hAnsi="Times New Roman" w:cs="Times New Roman"/>
                <w:b/>
                <w:sz w:val="24"/>
                <w:szCs w:val="24"/>
              </w:rPr>
            </w:pPr>
            <w:r w:rsidRPr="00534D54">
              <w:rPr>
                <w:rFonts w:ascii="Times New Roman" w:hAnsi="Times New Roman" w:cs="Times New Roman"/>
                <w:b/>
                <w:sz w:val="24"/>
                <w:szCs w:val="24"/>
              </w:rPr>
              <w:t>Issue</w:t>
            </w:r>
          </w:p>
        </w:tc>
        <w:tc>
          <w:tcPr>
            <w:tcW w:w="6299" w:type="dxa"/>
          </w:tcPr>
          <w:p w14:paraId="3187456D" w14:textId="77777777" w:rsidR="0098177E" w:rsidRPr="00534D54" w:rsidRDefault="0098177E" w:rsidP="0080096C">
            <w:pPr>
              <w:rPr>
                <w:rFonts w:ascii="Times New Roman" w:hAnsi="Times New Roman" w:cs="Times New Roman"/>
                <w:b/>
                <w:sz w:val="24"/>
                <w:szCs w:val="24"/>
              </w:rPr>
            </w:pPr>
            <w:r w:rsidRPr="00534D54">
              <w:rPr>
                <w:rFonts w:ascii="Times New Roman" w:hAnsi="Times New Roman" w:cs="Times New Roman"/>
                <w:b/>
                <w:sz w:val="24"/>
                <w:szCs w:val="24"/>
              </w:rPr>
              <w:t>Rationale</w:t>
            </w:r>
          </w:p>
        </w:tc>
      </w:tr>
      <w:tr w:rsidR="0098177E" w:rsidRPr="00534D54" w14:paraId="45BECAB6" w14:textId="77777777" w:rsidTr="0080096C">
        <w:tc>
          <w:tcPr>
            <w:tcW w:w="2943" w:type="dxa"/>
          </w:tcPr>
          <w:p w14:paraId="03E690BD" w14:textId="77777777" w:rsidR="0098177E" w:rsidRPr="00534D54" w:rsidRDefault="0098177E" w:rsidP="0080096C">
            <w:pPr>
              <w:rPr>
                <w:rFonts w:ascii="Times New Roman" w:hAnsi="Times New Roman" w:cs="Times New Roman"/>
                <w:sz w:val="24"/>
                <w:szCs w:val="24"/>
              </w:rPr>
            </w:pP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switching at runtime cause loss of changed data</w:t>
            </w:r>
          </w:p>
        </w:tc>
        <w:tc>
          <w:tcPr>
            <w:tcW w:w="6299" w:type="dxa"/>
          </w:tcPr>
          <w:p w14:paraId="3F4B45BA" w14:textId="77777777" w:rsidR="0098177E" w:rsidRPr="00534D54" w:rsidRDefault="0098177E" w:rsidP="0080096C">
            <w:pPr>
              <w:rPr>
                <w:rFonts w:ascii="Times New Roman" w:hAnsi="Times New Roman" w:cs="Times New Roman"/>
                <w:sz w:val="24"/>
                <w:szCs w:val="24"/>
              </w:rPr>
            </w:pPr>
            <w:r w:rsidRPr="00534D54">
              <w:rPr>
                <w:rFonts w:ascii="Times New Roman" w:hAnsi="Times New Roman" w:cs="Times New Roman"/>
                <w:sz w:val="24"/>
                <w:szCs w:val="24"/>
              </w:rPr>
              <w:t xml:space="preserve">At the same running time, vending machine system is storing data in to </w:t>
            </w:r>
            <w:proofErr w:type="gramStart"/>
            <w:r w:rsidRPr="00534D54">
              <w:rPr>
                <w:rFonts w:ascii="Times New Roman" w:hAnsi="Times New Roman" w:cs="Times New Roman"/>
                <w:sz w:val="24"/>
                <w:szCs w:val="24"/>
              </w:rPr>
              <w:t>either DB</w:t>
            </w:r>
            <w:proofErr w:type="gramEnd"/>
            <w:r w:rsidRPr="00534D54">
              <w:rPr>
                <w:rFonts w:ascii="Times New Roman" w:hAnsi="Times New Roman" w:cs="Times New Roman"/>
                <w:sz w:val="24"/>
                <w:szCs w:val="24"/>
              </w:rPr>
              <w:t xml:space="preserve">, File or other storage. Switching the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at runtime will lose the changed data in prior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w:t>
            </w:r>
          </w:p>
        </w:tc>
      </w:tr>
      <w:tr w:rsidR="0098177E" w:rsidRPr="00534D54" w14:paraId="48AB2AE5" w14:textId="77777777" w:rsidTr="0080096C">
        <w:tc>
          <w:tcPr>
            <w:tcW w:w="2943" w:type="dxa"/>
          </w:tcPr>
          <w:p w14:paraId="43736F4D" w14:textId="77777777" w:rsidR="0098177E" w:rsidRPr="00534D54" w:rsidRDefault="0098177E" w:rsidP="0080096C">
            <w:pPr>
              <w:rPr>
                <w:rFonts w:ascii="Times New Roman" w:hAnsi="Times New Roman" w:cs="Times New Roman"/>
                <w:sz w:val="24"/>
                <w:szCs w:val="24"/>
              </w:rPr>
            </w:pPr>
            <w:r w:rsidRPr="00534D54">
              <w:rPr>
                <w:rFonts w:ascii="Times New Roman" w:hAnsi="Times New Roman" w:cs="Times New Roman"/>
                <w:iCs/>
                <w:sz w:val="24"/>
                <w:szCs w:val="24"/>
              </w:rPr>
              <w:t xml:space="preserve">Creating the right </w:t>
            </w:r>
            <w:proofErr w:type="spellStart"/>
            <w:r w:rsidRPr="00534D54">
              <w:rPr>
                <w:rFonts w:ascii="Times New Roman" w:hAnsi="Times New Roman" w:cs="Times New Roman"/>
                <w:iCs/>
                <w:sz w:val="24"/>
                <w:szCs w:val="24"/>
              </w:rPr>
              <w:t>Implementor</w:t>
            </w:r>
            <w:proofErr w:type="spellEnd"/>
            <w:r w:rsidRPr="00534D54">
              <w:rPr>
                <w:rFonts w:ascii="Times New Roman" w:hAnsi="Times New Roman" w:cs="Times New Roman"/>
                <w:iCs/>
                <w:sz w:val="24"/>
                <w:szCs w:val="24"/>
              </w:rPr>
              <w:t xml:space="preserve"> object</w:t>
            </w:r>
          </w:p>
        </w:tc>
        <w:tc>
          <w:tcPr>
            <w:tcW w:w="6299" w:type="dxa"/>
          </w:tcPr>
          <w:p w14:paraId="3E81A5E1" w14:textId="77777777" w:rsidR="0098177E" w:rsidRPr="00534D54" w:rsidRDefault="0098177E" w:rsidP="0080096C">
            <w:pPr>
              <w:rPr>
                <w:rFonts w:ascii="Times New Roman" w:hAnsi="Times New Roman" w:cs="Times New Roman"/>
                <w:sz w:val="24"/>
                <w:szCs w:val="24"/>
              </w:rPr>
            </w:pPr>
            <w:r w:rsidRPr="00534D54">
              <w:rPr>
                <w:rFonts w:ascii="Times New Roman" w:hAnsi="Times New Roman" w:cs="Times New Roman"/>
                <w:sz w:val="24"/>
                <w:szCs w:val="24"/>
              </w:rPr>
              <w:t xml:space="preserve">How, when and where do you decide which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class to instantiate when there’s more than one?</w:t>
            </w:r>
          </w:p>
          <w:p w14:paraId="0EC57877" w14:textId="77777777" w:rsidR="0098177E" w:rsidRPr="00534D54" w:rsidRDefault="0098177E" w:rsidP="0080096C">
            <w:pPr>
              <w:rPr>
                <w:rFonts w:ascii="Times New Roman" w:hAnsi="Times New Roman" w:cs="Times New Roman"/>
                <w:sz w:val="24"/>
                <w:szCs w:val="24"/>
              </w:rPr>
            </w:pPr>
            <w:r w:rsidRPr="00534D54">
              <w:rPr>
                <w:rFonts w:ascii="Times New Roman" w:hAnsi="Times New Roman" w:cs="Times New Roman"/>
                <w:sz w:val="24"/>
                <w:szCs w:val="24"/>
              </w:rPr>
              <w:t xml:space="preserve">Although various </w:t>
            </w:r>
            <w:proofErr w:type="spellStart"/>
            <w:r w:rsidRPr="00534D54">
              <w:rPr>
                <w:rFonts w:ascii="Times New Roman" w:hAnsi="Times New Roman" w:cs="Times New Roman"/>
                <w:sz w:val="24"/>
                <w:szCs w:val="24"/>
              </w:rPr>
              <w:t>implementors</w:t>
            </w:r>
            <w:proofErr w:type="spellEnd"/>
            <w:r w:rsidRPr="00534D54">
              <w:rPr>
                <w:rFonts w:ascii="Times New Roman" w:hAnsi="Times New Roman" w:cs="Times New Roman"/>
                <w:sz w:val="24"/>
                <w:szCs w:val="24"/>
              </w:rPr>
              <w:t xml:space="preserve"> are provided, each vending machine system only </w:t>
            </w:r>
            <w:proofErr w:type="gramStart"/>
            <w:r w:rsidRPr="00534D54">
              <w:rPr>
                <w:rFonts w:ascii="Times New Roman" w:hAnsi="Times New Roman" w:cs="Times New Roman"/>
                <w:sz w:val="24"/>
                <w:szCs w:val="24"/>
              </w:rPr>
              <w:t>need</w:t>
            </w:r>
            <w:proofErr w:type="gramEnd"/>
            <w:r w:rsidRPr="00534D54">
              <w:rPr>
                <w:rFonts w:ascii="Times New Roman" w:hAnsi="Times New Roman" w:cs="Times New Roman"/>
                <w:sz w:val="24"/>
                <w:szCs w:val="24"/>
              </w:rPr>
              <w:t xml:space="preserve"> to instantiate one specific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according to the chosen data storing method.</w:t>
            </w:r>
          </w:p>
        </w:tc>
      </w:tr>
    </w:tbl>
    <w:p w14:paraId="17C29D71" w14:textId="77777777" w:rsidR="000975F2" w:rsidRDefault="000975F2" w:rsidP="005A6BFA"/>
    <w:p w14:paraId="201EB412" w14:textId="77777777" w:rsidR="000975F2" w:rsidRDefault="000975F2" w:rsidP="005A6BFA"/>
    <w:p w14:paraId="54EEDCF9" w14:textId="77777777" w:rsidR="000975F2" w:rsidRDefault="000975F2" w:rsidP="005A6BFA"/>
    <w:p w14:paraId="6AA00C67" w14:textId="77777777" w:rsidR="000975F2" w:rsidRDefault="000975F2" w:rsidP="005A6BFA"/>
    <w:p w14:paraId="1908C45B" w14:textId="77777777" w:rsidR="000975F2" w:rsidRDefault="000975F2" w:rsidP="005A6BFA"/>
    <w:p w14:paraId="006190FB" w14:textId="77777777" w:rsidR="000975F2" w:rsidRDefault="000975F2" w:rsidP="005A6BFA"/>
    <w:p w14:paraId="3A03B052" w14:textId="11C0393A" w:rsidR="000975F2" w:rsidRDefault="00BF3A34" w:rsidP="00BF3A34">
      <w:pPr>
        <w:pStyle w:val="Heading1"/>
      </w:pPr>
      <w:r>
        <w:lastRenderedPageBreak/>
        <w:t>Decorator</w:t>
      </w:r>
    </w:p>
    <w:p w14:paraId="10BC16D4" w14:textId="77777777" w:rsidR="00C94C29" w:rsidRPr="00C94C29" w:rsidRDefault="00C94C29" w:rsidP="00C94C29"/>
    <w:p w14:paraId="1674968C" w14:textId="3826C430" w:rsidR="00BF3A34" w:rsidRPr="00BF3A34" w:rsidRDefault="00954A11" w:rsidP="00954A11">
      <w:pPr>
        <w:pStyle w:val="Heading2"/>
      </w:pPr>
      <w:r>
        <w:t>Design problem</w:t>
      </w:r>
    </w:p>
    <w:p w14:paraId="4652A30D" w14:textId="77777777"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14:paraId="6B45F77F" w14:textId="77777777"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14:paraId="0F158F52" w14:textId="77777777" w:rsidR="00E425E9" w:rsidRDefault="00E425E9" w:rsidP="008A3914">
      <w:pPr>
        <w:rPr>
          <w:rFonts w:ascii="Times New Roman" w:hAnsi="Times New Roman" w:cs="Times New Roman"/>
          <w:sz w:val="24"/>
          <w:szCs w:val="24"/>
        </w:rPr>
      </w:pPr>
    </w:p>
    <w:p w14:paraId="49280206" w14:textId="707E6E59" w:rsidR="00E425E9" w:rsidRDefault="00E425E9" w:rsidP="00E425E9">
      <w:pPr>
        <w:pStyle w:val="Heading2"/>
      </w:pPr>
      <w:r>
        <w:t>motivation</w:t>
      </w:r>
    </w:p>
    <w:p w14:paraId="426A6536" w14:textId="77777777"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14:paraId="1EE273BA" w14:textId="06B9A95A"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14:paraId="3A900A0A" w14:textId="77777777" w:rsidR="000975F2" w:rsidRDefault="000975F2" w:rsidP="005A6BFA"/>
    <w:p w14:paraId="173E8E8F" w14:textId="77777777"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3C486DE8" w14:textId="1873382B" w:rsidR="00DA478B" w:rsidRDefault="00DA478B" w:rsidP="00DA478B">
      <w:pPr>
        <w:pStyle w:val="Heading2"/>
      </w:pPr>
      <w:r>
        <w:lastRenderedPageBreak/>
        <w:t>Candidate Design Pattern(s)</w:t>
      </w:r>
    </w:p>
    <w:tbl>
      <w:tblPr>
        <w:tblStyle w:val="TableGrid"/>
        <w:tblW w:w="0" w:type="auto"/>
        <w:tblLayout w:type="fixed"/>
        <w:tblLook w:val="04A0" w:firstRow="1" w:lastRow="0" w:firstColumn="1" w:lastColumn="0" w:noHBand="0" w:noVBand="1"/>
      </w:tblPr>
      <w:tblGrid>
        <w:gridCol w:w="1668"/>
        <w:gridCol w:w="2409"/>
        <w:gridCol w:w="2835"/>
        <w:gridCol w:w="2330"/>
      </w:tblGrid>
      <w:tr w:rsidR="004D2C60" w14:paraId="72BAB800" w14:textId="77777777" w:rsidTr="00FA5C44">
        <w:tc>
          <w:tcPr>
            <w:tcW w:w="1668" w:type="dxa"/>
          </w:tcPr>
          <w:p w14:paraId="73DAE683" w14:textId="77777777" w:rsidR="004D2C60" w:rsidRPr="004D2C60" w:rsidRDefault="004D2C60" w:rsidP="00EF0F83">
            <w:pPr>
              <w:rPr>
                <w:rFonts w:ascii="Times New Roman" w:hAnsi="Times New Roman" w:cs="Times New Roman"/>
                <w:sz w:val="24"/>
                <w:szCs w:val="24"/>
              </w:rPr>
            </w:pPr>
          </w:p>
        </w:tc>
        <w:tc>
          <w:tcPr>
            <w:tcW w:w="2409" w:type="dxa"/>
          </w:tcPr>
          <w:p w14:paraId="2FCA25FA" w14:textId="77777777" w:rsidR="004D2C60" w:rsidRPr="004D2C60" w:rsidRDefault="004D2C60" w:rsidP="00EF0F83">
            <w:pPr>
              <w:rPr>
                <w:rFonts w:ascii="Times New Roman" w:hAnsi="Times New Roman" w:cs="Times New Roman"/>
                <w:b/>
                <w:sz w:val="24"/>
                <w:szCs w:val="24"/>
              </w:rPr>
            </w:pPr>
            <w:r w:rsidRPr="004D2C60">
              <w:rPr>
                <w:rFonts w:ascii="Times New Roman" w:hAnsi="Times New Roman" w:cs="Times New Roman"/>
                <w:b/>
                <w:sz w:val="24"/>
                <w:szCs w:val="24"/>
              </w:rPr>
              <w:t>Decorator</w:t>
            </w:r>
          </w:p>
        </w:tc>
        <w:tc>
          <w:tcPr>
            <w:tcW w:w="2835" w:type="dxa"/>
          </w:tcPr>
          <w:p w14:paraId="791FC15B" w14:textId="77777777" w:rsidR="004D2C60" w:rsidRPr="004D2C60" w:rsidRDefault="004D2C60" w:rsidP="00EF0F83">
            <w:pPr>
              <w:rPr>
                <w:rFonts w:ascii="Times New Roman" w:hAnsi="Times New Roman" w:cs="Times New Roman"/>
                <w:b/>
                <w:sz w:val="24"/>
                <w:szCs w:val="24"/>
              </w:rPr>
            </w:pPr>
            <w:r w:rsidRPr="004D2C60">
              <w:rPr>
                <w:rFonts w:ascii="Times New Roman" w:hAnsi="Times New Roman" w:cs="Times New Roman"/>
                <w:b/>
                <w:sz w:val="24"/>
                <w:szCs w:val="24"/>
              </w:rPr>
              <w:t>Bridge</w:t>
            </w:r>
          </w:p>
        </w:tc>
        <w:tc>
          <w:tcPr>
            <w:tcW w:w="2330" w:type="dxa"/>
          </w:tcPr>
          <w:p w14:paraId="5249C295" w14:textId="77777777" w:rsidR="004D2C60" w:rsidRPr="004D2C60" w:rsidRDefault="004D2C60" w:rsidP="00EF0F83">
            <w:pPr>
              <w:rPr>
                <w:rFonts w:ascii="Times New Roman" w:hAnsi="Times New Roman" w:cs="Times New Roman"/>
                <w:b/>
                <w:sz w:val="24"/>
                <w:szCs w:val="24"/>
              </w:rPr>
            </w:pPr>
            <w:r w:rsidRPr="004D2C60">
              <w:rPr>
                <w:rFonts w:ascii="Times New Roman" w:hAnsi="Times New Roman" w:cs="Times New Roman"/>
                <w:b/>
                <w:sz w:val="24"/>
                <w:szCs w:val="24"/>
              </w:rPr>
              <w:t>Composite</w:t>
            </w:r>
          </w:p>
        </w:tc>
      </w:tr>
      <w:tr w:rsidR="004D2C60" w14:paraId="51B6B2CC" w14:textId="77777777" w:rsidTr="00FA5C44">
        <w:tc>
          <w:tcPr>
            <w:tcW w:w="1668" w:type="dxa"/>
          </w:tcPr>
          <w:p w14:paraId="0031CB18"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409" w:type="dxa"/>
          </w:tcPr>
          <w:p w14:paraId="11490B33" w14:textId="77777777" w:rsidR="004D2C60" w:rsidRPr="004D2C60" w:rsidRDefault="004D2C60" w:rsidP="00EF0F83">
            <w:pPr>
              <w:autoSpaceDE w:val="0"/>
              <w:autoSpaceDN w:val="0"/>
              <w:adjustRightInd w:val="0"/>
              <w:rPr>
                <w:rFonts w:ascii="Times New Roman" w:hAnsi="Times New Roman" w:cs="Times New Roman"/>
                <w:sz w:val="24"/>
                <w:szCs w:val="24"/>
              </w:rPr>
            </w:pPr>
            <w:r w:rsidRPr="004D2C60">
              <w:rPr>
                <w:rFonts w:ascii="Times New Roman" w:hAnsi="Times New Roman" w:cs="Times New Roman"/>
                <w:sz w:val="24"/>
                <w:szCs w:val="24"/>
              </w:rPr>
              <w:t xml:space="preserve">Attach additional responsibilities to an object dynamically. Decorators provide a flexible alternative to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for extending functionality.</w:t>
            </w:r>
          </w:p>
        </w:tc>
        <w:tc>
          <w:tcPr>
            <w:tcW w:w="2835" w:type="dxa"/>
          </w:tcPr>
          <w:p w14:paraId="3A3F4ED7"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14:paraId="29C04F80" w14:textId="77777777" w:rsidR="004D2C60" w:rsidRPr="004D2C60" w:rsidRDefault="004D2C60" w:rsidP="00EF0F83">
            <w:pPr>
              <w:autoSpaceDE w:val="0"/>
              <w:autoSpaceDN w:val="0"/>
              <w:adjustRightInd w:val="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14:paraId="425E27B4" w14:textId="77777777" w:rsidTr="00FA5C44">
        <w:tc>
          <w:tcPr>
            <w:tcW w:w="1668" w:type="dxa"/>
          </w:tcPr>
          <w:p w14:paraId="68F61905"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409" w:type="dxa"/>
          </w:tcPr>
          <w:p w14:paraId="442AB7A6" w14:textId="77777777" w:rsidR="004D2C60" w:rsidRPr="004D2C60" w:rsidRDefault="004D2C60" w:rsidP="004D2C60">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14:paraId="35D4252F" w14:textId="77777777" w:rsidR="004D2C60" w:rsidRPr="004D2C60" w:rsidRDefault="004D2C60" w:rsidP="004D2C60">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14:paraId="26A359A9" w14:textId="77777777" w:rsidR="004D2C60" w:rsidRPr="004D2C60" w:rsidRDefault="004D2C60" w:rsidP="004D2C60">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4D2C60">
              <w:rPr>
                <w:rFonts w:ascii="Times New Roman" w:hAnsi="Times New Roman" w:cs="Times New Roman"/>
                <w:sz w:val="24"/>
                <w:szCs w:val="24"/>
              </w:rPr>
              <w:t xml:space="preserve">When extension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is impractical. Sometimes a large number of independent extensions are possible and would produce an explosion of subclasses to support ever y combination. Or a class definition maybe hidden or otherwise unavailable for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w:t>
            </w:r>
          </w:p>
        </w:tc>
        <w:tc>
          <w:tcPr>
            <w:tcW w:w="2835" w:type="dxa"/>
          </w:tcPr>
          <w:p w14:paraId="63B37D36" w14:textId="77777777" w:rsidR="004D2C60" w:rsidRPr="004D2C60" w:rsidRDefault="004D2C60" w:rsidP="004D2C60">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4D2C60">
              <w:rPr>
                <w:rFonts w:ascii="Times New Roman" w:hAnsi="Times New Roman" w:cs="Times New Roman"/>
                <w:sz w:val="24"/>
                <w:szCs w:val="24"/>
              </w:rPr>
              <w:t>You want to avoid a permanent binding between an abstraction and its implementation.</w:t>
            </w:r>
          </w:p>
          <w:p w14:paraId="77D77221" w14:textId="77777777" w:rsidR="004D2C60" w:rsidRPr="004D2C60" w:rsidRDefault="004D2C60" w:rsidP="004D2C60">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14:paraId="1F426350" w14:textId="77777777" w:rsidR="004D2C60" w:rsidRPr="004D2C60" w:rsidRDefault="004D2C60" w:rsidP="004D2C60">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4D2C60">
              <w:rPr>
                <w:rFonts w:ascii="Times New Roman" w:hAnsi="Times New Roman" w:cs="Times New Roman"/>
                <w:sz w:val="24"/>
                <w:szCs w:val="24"/>
              </w:rPr>
              <w:t xml:space="preserve">Both the abstractions and their implementations should be extensible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In this case, the Bridge pattern lets you combine the different abstractions and implementations and extend them independently.</w:t>
            </w:r>
          </w:p>
          <w:p w14:paraId="50E8A930" w14:textId="77777777" w:rsidR="004D2C60" w:rsidRPr="004D2C60" w:rsidRDefault="004D2C60" w:rsidP="004D2C60">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that is, their code should not have to </w:t>
            </w:r>
            <w:r w:rsidRPr="004D2C60">
              <w:rPr>
                <w:rFonts w:ascii="Times New Roman" w:hAnsi="Times New Roman" w:cs="Times New Roman"/>
                <w:sz w:val="24"/>
                <w:szCs w:val="24"/>
              </w:rPr>
              <w:lastRenderedPageBreak/>
              <w:t>be recompiled.</w:t>
            </w:r>
          </w:p>
          <w:p w14:paraId="08AF67F7" w14:textId="77777777" w:rsidR="004D2C60" w:rsidRPr="004D2C60" w:rsidRDefault="004D2C60" w:rsidP="004D2C60">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14:paraId="4C3413D2" w14:textId="77777777" w:rsidR="004D2C60" w:rsidRPr="004D2C60" w:rsidRDefault="004D2C60" w:rsidP="00EF0F83">
            <w:pPr>
              <w:rPr>
                <w:rFonts w:ascii="Times New Roman" w:hAnsi="Times New Roman" w:cs="Times New Roman"/>
                <w:sz w:val="24"/>
                <w:szCs w:val="24"/>
              </w:rPr>
            </w:pPr>
          </w:p>
        </w:tc>
        <w:tc>
          <w:tcPr>
            <w:tcW w:w="2330" w:type="dxa"/>
          </w:tcPr>
          <w:p w14:paraId="04E935C3" w14:textId="77777777" w:rsidR="004D2C60" w:rsidRPr="004D2C60" w:rsidRDefault="004D2C60" w:rsidP="004D2C60">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14:paraId="01C01E7C" w14:textId="77777777" w:rsidR="004D2C60" w:rsidRPr="004D2C60" w:rsidRDefault="004D2C60" w:rsidP="004D2C60">
            <w:pPr>
              <w:pStyle w:val="ListParagraph"/>
              <w:numPr>
                <w:ilvl w:val="0"/>
                <w:numId w:val="20"/>
              </w:numPr>
              <w:autoSpaceDE w:val="0"/>
              <w:autoSpaceDN w:val="0"/>
              <w:adjustRightInd w:val="0"/>
              <w:spacing w:after="0"/>
              <w:ind w:right="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14:paraId="2E20CA10" w14:textId="77777777" w:rsidTr="00FA5C44">
        <w:trPr>
          <w:trHeight w:val="3574"/>
        </w:trPr>
        <w:tc>
          <w:tcPr>
            <w:tcW w:w="1668" w:type="dxa"/>
          </w:tcPr>
          <w:p w14:paraId="31260820"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(Decorator)</w:t>
            </w:r>
          </w:p>
        </w:tc>
        <w:tc>
          <w:tcPr>
            <w:tcW w:w="7574" w:type="dxa"/>
            <w:gridSpan w:val="3"/>
          </w:tcPr>
          <w:p w14:paraId="1B12750A" w14:textId="08241174" w:rsidR="004D2C60" w:rsidRPr="004D2C60" w:rsidRDefault="00FA5C44" w:rsidP="00EF0F83">
            <w:pPr>
              <w:rPr>
                <w:rFonts w:ascii="Times New Roman" w:hAnsi="Times New Roman" w:cs="Times New Roman"/>
                <w:sz w:val="24"/>
                <w:szCs w:val="24"/>
              </w:rPr>
            </w:pPr>
            <w:r w:rsidRPr="004D2C60">
              <w:rPr>
                <w:rFonts w:ascii="Times New Roman" w:hAnsi="Times New Roman" w:cs="Times New Roman"/>
                <w:sz w:val="24"/>
                <w:szCs w:val="24"/>
              </w:rPr>
              <w:object w:dxaOrig="9510" w:dyaOrig="7080" w14:anchorId="425C57CB">
                <v:shape id="_x0000_i1025" type="#_x0000_t75" style="width:368.05pt;height:252.75pt" o:ole="">
                  <v:imagedata r:id="rId25" o:title=""/>
                </v:shape>
                <o:OLEObject Type="Embed" ProgID="PBrush" ShapeID="_x0000_i1025" DrawAspect="Content" ObjectID="_1538671964" r:id="rId26"/>
              </w:object>
            </w:r>
          </w:p>
        </w:tc>
      </w:tr>
      <w:tr w:rsidR="004D2C60" w14:paraId="52F26B8F" w14:textId="77777777" w:rsidTr="00FA5C44">
        <w:trPr>
          <w:trHeight w:val="3574"/>
        </w:trPr>
        <w:tc>
          <w:tcPr>
            <w:tcW w:w="1668" w:type="dxa"/>
          </w:tcPr>
          <w:p w14:paraId="3AF4A1F4"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574" w:type="dxa"/>
            <w:gridSpan w:val="3"/>
          </w:tcPr>
          <w:p w14:paraId="55F5D4D2"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object w:dxaOrig="6780" w:dyaOrig="7110" w14:anchorId="6BA0D199">
                <v:shape id="_x0000_i1026" type="#_x0000_t75" style="width:368.85pt;height:230.35pt" o:ole="">
                  <v:imagedata r:id="rId27" o:title=""/>
                </v:shape>
                <o:OLEObject Type="Embed" ProgID="PBrush" ShapeID="_x0000_i1026" DrawAspect="Content" ObjectID="_1538671965" r:id="rId28"/>
              </w:object>
            </w:r>
          </w:p>
        </w:tc>
      </w:tr>
      <w:tr w:rsidR="004D2C60" w14:paraId="00A74C3D" w14:textId="77777777" w:rsidTr="00FA5C44">
        <w:trPr>
          <w:trHeight w:val="3861"/>
        </w:trPr>
        <w:tc>
          <w:tcPr>
            <w:tcW w:w="1668" w:type="dxa"/>
          </w:tcPr>
          <w:p w14:paraId="39151CAC"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574" w:type="dxa"/>
            <w:gridSpan w:val="3"/>
          </w:tcPr>
          <w:p w14:paraId="79F9D683"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object w:dxaOrig="8490" w:dyaOrig="6600" w14:anchorId="1395C608">
                <v:shape id="_x0000_i1027" type="#_x0000_t75" style="width:369.75pt;height:206.25pt" o:ole="">
                  <v:imagedata r:id="rId29" o:title=""/>
                </v:shape>
                <o:OLEObject Type="Embed" ProgID="PBrush" ShapeID="_x0000_i1027" DrawAspect="Content" ObjectID="_1538671966" r:id="rId30"/>
              </w:object>
            </w:r>
          </w:p>
        </w:tc>
      </w:tr>
      <w:tr w:rsidR="004D2C60" w14:paraId="58978FA3" w14:textId="77777777" w:rsidTr="00FA5C44">
        <w:tc>
          <w:tcPr>
            <w:tcW w:w="1668" w:type="dxa"/>
          </w:tcPr>
          <w:p w14:paraId="2D24822C"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409" w:type="dxa"/>
          </w:tcPr>
          <w:p w14:paraId="6CA2ACCC"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 xml:space="preserve">Responsibilities of an object without </w:t>
            </w:r>
            <w:proofErr w:type="spellStart"/>
            <w:r w:rsidRPr="004D2C60">
              <w:rPr>
                <w:rFonts w:ascii="Times New Roman" w:hAnsi="Times New Roman" w:cs="Times New Roman"/>
                <w:sz w:val="24"/>
                <w:szCs w:val="24"/>
              </w:rPr>
              <w:t>subclassing</w:t>
            </w:r>
            <w:proofErr w:type="spellEnd"/>
          </w:p>
        </w:tc>
        <w:tc>
          <w:tcPr>
            <w:tcW w:w="2835" w:type="dxa"/>
          </w:tcPr>
          <w:p w14:paraId="37CBF925" w14:textId="77777777" w:rsidR="004D2C60" w:rsidRPr="004D2C60" w:rsidRDefault="004D2C60" w:rsidP="00EF0F83">
            <w:pPr>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14:paraId="2721D93C"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14:paraId="01FEB451" w14:textId="77777777" w:rsidTr="00FA5C44">
        <w:tc>
          <w:tcPr>
            <w:tcW w:w="1668" w:type="dxa"/>
          </w:tcPr>
          <w:p w14:paraId="496E4CEF" w14:textId="77777777"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574" w:type="dxa"/>
            <w:gridSpan w:val="3"/>
          </w:tcPr>
          <w:p w14:paraId="278A5C2B" w14:textId="77777777" w:rsidR="004D2C60" w:rsidRPr="004D2C60" w:rsidRDefault="004D2C60" w:rsidP="00EF0F83">
            <w:pPr>
              <w:autoSpaceDE w:val="0"/>
              <w:autoSpaceDN w:val="0"/>
              <w:adjustRightInd w:val="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14:paraId="42DDF81A" w14:textId="2415E7DB" w:rsidR="00BF3A34" w:rsidRDefault="00BF3A34">
      <w:pPr>
        <w:spacing w:after="240" w:line="252" w:lineRule="auto"/>
        <w:ind w:left="0" w:right="0"/>
      </w:pPr>
      <w:r>
        <w:br w:type="page"/>
      </w:r>
    </w:p>
    <w:p w14:paraId="1A00118A" w14:textId="77777777" w:rsidR="00E52AF8" w:rsidRDefault="00E52AF8" w:rsidP="00E52AF8">
      <w:pPr>
        <w:pStyle w:val="Heading2"/>
      </w:pPr>
      <w:r>
        <w:lastRenderedPageBreak/>
        <w:t>Participants</w:t>
      </w:r>
    </w:p>
    <w:p w14:paraId="10F0EAA1" w14:textId="77777777"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14:paraId="0565DD9C" w14:textId="77777777" w:rsidR="00E52AF8" w:rsidRPr="00E52AF8" w:rsidRDefault="00E52AF8" w:rsidP="00E52AF8">
      <w:pPr>
        <w:pStyle w:val="NormalWeb"/>
        <w:numPr>
          <w:ilvl w:val="0"/>
          <w:numId w:val="11"/>
        </w:numPr>
        <w:rPr>
          <w:color w:val="222222"/>
        </w:rPr>
      </w:pPr>
      <w:r w:rsidRPr="00E52AF8">
        <w:rPr>
          <w:color w:val="222222"/>
        </w:rPr>
        <w:t>Component (</w:t>
      </w:r>
      <w:proofErr w:type="spellStart"/>
      <w:r w:rsidRPr="00E52AF8">
        <w:rPr>
          <w:color w:val="222222"/>
        </w:rPr>
        <w:t>DrinksProduct</w:t>
      </w:r>
      <w:proofErr w:type="spellEnd"/>
      <w:r w:rsidRPr="00E52AF8">
        <w:rPr>
          <w:color w:val="222222"/>
        </w:rPr>
        <w:t>)</w:t>
      </w:r>
    </w:p>
    <w:p w14:paraId="2FF36936" w14:textId="77777777"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14:paraId="281817A8" w14:textId="77777777"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14:paraId="3F50561B" w14:textId="77777777" w:rsidR="00E52AF8" w:rsidRPr="00E52AF8" w:rsidRDefault="00E52AF8" w:rsidP="00E52AF8">
      <w:pPr>
        <w:pStyle w:val="NormalWeb"/>
        <w:numPr>
          <w:ilvl w:val="0"/>
          <w:numId w:val="11"/>
        </w:numPr>
        <w:rPr>
          <w:color w:val="222222"/>
        </w:rPr>
      </w:pPr>
      <w:proofErr w:type="spellStart"/>
      <w:r w:rsidRPr="00E52AF8">
        <w:rPr>
          <w:color w:val="222222"/>
        </w:rPr>
        <w:t>ConcreteComponent</w:t>
      </w:r>
      <w:proofErr w:type="spellEnd"/>
      <w:r w:rsidRPr="00E52AF8">
        <w:rPr>
          <w:color w:val="222222"/>
        </w:rPr>
        <w:t xml:space="preserve"> (</w:t>
      </w:r>
      <w:proofErr w:type="spellStart"/>
      <w:r w:rsidRPr="00E52AF8">
        <w:rPr>
          <w:color w:val="222222"/>
        </w:rPr>
        <w:t>DrinksBrand</w:t>
      </w:r>
      <w:proofErr w:type="spellEnd"/>
      <w:r w:rsidRPr="00E52AF8">
        <w:rPr>
          <w:color w:val="222222"/>
        </w:rPr>
        <w:t>)</w:t>
      </w:r>
    </w:p>
    <w:p w14:paraId="08042DFE" w14:textId="77777777"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14:paraId="23651722" w14:textId="77777777" w:rsidR="00E52AF8" w:rsidRPr="00E52AF8" w:rsidRDefault="00E52AF8" w:rsidP="00E52AF8">
      <w:pPr>
        <w:pStyle w:val="NormalWeb"/>
        <w:numPr>
          <w:ilvl w:val="0"/>
          <w:numId w:val="11"/>
        </w:numPr>
        <w:rPr>
          <w:color w:val="222222"/>
        </w:rPr>
      </w:pPr>
      <w:r w:rsidRPr="00E52AF8">
        <w:rPr>
          <w:color w:val="222222"/>
        </w:rPr>
        <w:t>Decorator (</w:t>
      </w:r>
      <w:proofErr w:type="spellStart"/>
      <w:r w:rsidRPr="00E52AF8">
        <w:rPr>
          <w:color w:val="222222"/>
        </w:rPr>
        <w:t>DrinksDecorator</w:t>
      </w:r>
      <w:proofErr w:type="spellEnd"/>
      <w:r w:rsidRPr="00E52AF8">
        <w:rPr>
          <w:color w:val="222222"/>
        </w:rPr>
        <w:t>)</w:t>
      </w:r>
    </w:p>
    <w:p w14:paraId="78352D1E" w14:textId="77777777"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14:paraId="17450035" w14:textId="6C43010B" w:rsidR="008B2AD6" w:rsidRDefault="008B2AD6" w:rsidP="008B2AD6">
      <w:pPr>
        <w:pStyle w:val="NormalWeb"/>
        <w:numPr>
          <w:ilvl w:val="0"/>
          <w:numId w:val="11"/>
        </w:numPr>
        <w:rPr>
          <w:color w:val="222222"/>
        </w:rPr>
      </w:pPr>
      <w:proofErr w:type="spellStart"/>
      <w:r>
        <w:rPr>
          <w:color w:val="222222"/>
        </w:rPr>
        <w:t>Concrete</w:t>
      </w:r>
      <w:r w:rsidR="00E52AF8" w:rsidRPr="00E52AF8">
        <w:rPr>
          <w:color w:val="222222"/>
        </w:rPr>
        <w:t>Decorator</w:t>
      </w:r>
      <w:proofErr w:type="spellEnd"/>
      <w:r w:rsidR="00E52AF8" w:rsidRPr="00E52AF8">
        <w:rPr>
          <w:color w:val="222222"/>
        </w:rPr>
        <w:t xml:space="preserve"> (</w:t>
      </w:r>
      <w:proofErr w:type="spellStart"/>
      <w:r w:rsidR="00E52AF8" w:rsidRPr="00E52AF8">
        <w:rPr>
          <w:color w:val="222222"/>
        </w:rPr>
        <w:t>LessSugarDecorator</w:t>
      </w:r>
      <w:proofErr w:type="spellEnd"/>
      <w:r w:rsidR="00E52AF8" w:rsidRPr="00E52AF8">
        <w:rPr>
          <w:color w:val="222222"/>
        </w:rPr>
        <w:t xml:space="preserve">, </w:t>
      </w:r>
      <w:proofErr w:type="spellStart"/>
      <w:r w:rsidR="00E52AF8" w:rsidRPr="00E52AF8">
        <w:rPr>
          <w:color w:val="222222"/>
        </w:rPr>
        <w:t>LessMilkDecorator</w:t>
      </w:r>
      <w:proofErr w:type="spellEnd"/>
      <w:r w:rsidR="00E52AF8" w:rsidRPr="00E52AF8">
        <w:rPr>
          <w:color w:val="222222"/>
        </w:rPr>
        <w:t>)</w:t>
      </w:r>
    </w:p>
    <w:p w14:paraId="56820517" w14:textId="5CB8B38B"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14:paraId="3039202B" w14:textId="77777777" w:rsidR="00DD5C0F" w:rsidRDefault="00DD5C0F">
      <w:pPr>
        <w:spacing w:after="240" w:line="252" w:lineRule="auto"/>
        <w:ind w:left="0" w:right="0"/>
        <w:rPr>
          <w:rFonts w:ascii="Times New Roman" w:eastAsia="Times New Roman" w:hAnsi="Times New Roman" w:cs="Times New Roman"/>
          <w:kern w:val="0"/>
          <w:sz w:val="24"/>
          <w:szCs w:val="24"/>
          <w:lang w:val="en-SG" w:eastAsia="en-SG"/>
          <w14:ligatures w14:val="none"/>
        </w:rPr>
      </w:pPr>
      <w:r>
        <w:br w:type="page"/>
      </w:r>
    </w:p>
    <w:p w14:paraId="1A93CDDE" w14:textId="77777777" w:rsidR="00DD5C0F" w:rsidRDefault="00DD5C0F" w:rsidP="00DD5C0F">
      <w:pPr>
        <w:pStyle w:val="Heading2"/>
      </w:pPr>
      <w:r>
        <w:lastRenderedPageBreak/>
        <w:t>Current Design</w:t>
      </w:r>
    </w:p>
    <w:p w14:paraId="334D72A0" w14:textId="77777777" w:rsidR="00DD5C0F" w:rsidRDefault="00DD5C0F" w:rsidP="00DD5C0F">
      <w:pPr>
        <w:pStyle w:val="Heading3"/>
      </w:pPr>
      <w:r>
        <w:t>Class Diagram</w:t>
      </w:r>
    </w:p>
    <w:p w14:paraId="7D8C1775" w14:textId="10F8BE10" w:rsidR="00DD5C0F" w:rsidRPr="00DD5C0F" w:rsidRDefault="001C5AC7" w:rsidP="00DD5C0F">
      <w:r w:rsidRPr="00DD5C0F">
        <mc:AlternateContent>
          <mc:Choice Requires="wps">
            <w:drawing>
              <wp:anchor distT="0" distB="0" distL="114300" distR="114300" simplePos="0" relativeHeight="251688960" behindDoc="0" locked="0" layoutInCell="1" allowOverlap="1" wp14:anchorId="45BE6C28" wp14:editId="295BB941">
                <wp:simplePos x="0" y="0"/>
                <wp:positionH relativeFrom="column">
                  <wp:posOffset>4528109</wp:posOffset>
                </wp:positionH>
                <wp:positionV relativeFrom="paragraph">
                  <wp:posOffset>4399229</wp:posOffset>
                </wp:positionV>
                <wp:extent cx="1052830" cy="687629"/>
                <wp:effectExtent l="0" t="0" r="13970" b="17780"/>
                <wp:wrapNone/>
                <wp:docPr id="46" name="Rectangle 46"/>
                <wp:cNvGraphicFramePr/>
                <a:graphic xmlns:a="http://schemas.openxmlformats.org/drawingml/2006/main">
                  <a:graphicData uri="http://schemas.microsoft.com/office/word/2010/wordprocessingShape">
                    <wps:wsp>
                      <wps:cNvSpPr/>
                      <wps:spPr>
                        <a:xfrm>
                          <a:off x="0" y="0"/>
                          <a:ext cx="1052830" cy="6876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31E71" w14:textId="77777777" w:rsidR="00DD5C0F" w:rsidRPr="00D746AD" w:rsidRDefault="00DD5C0F" w:rsidP="00DD5C0F">
                            <w:pPr>
                              <w:rPr>
                                <w:color w:val="000000" w:themeColor="text1"/>
                                <w:sz w:val="16"/>
                                <w:szCs w:val="16"/>
                              </w:rPr>
                            </w:pPr>
                            <w:r>
                              <w:rPr>
                                <w:color w:val="000000" w:themeColor="text1"/>
                                <w:sz w:val="16"/>
                                <w:szCs w:val="16"/>
                              </w:rPr>
                              <w:t>Potentially need to extend for every add-on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51" style="position:absolute;left:0;text-align:left;margin-left:356.55pt;margin-top:346.4pt;width:82.9pt;height:5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DaMVQ+nwIAAJkFAAAOAAAAAAAAAAAAAAAAAC4C&#10;AABkcnMvZTJvRG9jLnhtbFBLAQItABQABgAIAAAAIQBMV7B54gAAAAsBAAAPAAAAAAAAAAAAAAAA&#10;APkEAABkcnMvZG93bnJldi54bWxQSwUGAAAAAAQABADzAAAACAYAAAAA&#10;" filled="f" strokecolor="black [3213]" strokeweight="1pt">
                <v:textbox>
                  <w:txbxContent>
                    <w:p w14:paraId="2F631E71" w14:textId="77777777" w:rsidR="00DD5C0F" w:rsidRPr="00D746AD" w:rsidRDefault="00DD5C0F" w:rsidP="00DD5C0F">
                      <w:pPr>
                        <w:rPr>
                          <w:color w:val="000000" w:themeColor="text1"/>
                          <w:sz w:val="16"/>
                          <w:szCs w:val="16"/>
                        </w:rPr>
                      </w:pPr>
                      <w:r>
                        <w:rPr>
                          <w:color w:val="000000" w:themeColor="text1"/>
                          <w:sz w:val="16"/>
                          <w:szCs w:val="16"/>
                        </w:rPr>
                        <w:t>Potentially need to extend for every add-on feature.</w:t>
                      </w:r>
                    </w:p>
                  </w:txbxContent>
                </v:textbox>
              </v:rect>
            </w:pict>
          </mc:Fallback>
        </mc:AlternateContent>
      </w:r>
      <w:r w:rsidRPr="00DD5C0F">
        <mc:AlternateContent>
          <mc:Choice Requires="wps">
            <w:drawing>
              <wp:anchor distT="0" distB="0" distL="114300" distR="114300" simplePos="0" relativeHeight="251689984" behindDoc="0" locked="0" layoutInCell="1" allowOverlap="1" wp14:anchorId="2ADD5FB1" wp14:editId="31A014CD">
                <wp:simplePos x="0" y="0"/>
                <wp:positionH relativeFrom="column">
                  <wp:posOffset>4337685</wp:posOffset>
                </wp:positionH>
                <wp:positionV relativeFrom="paragraph">
                  <wp:posOffset>2855595</wp:posOffset>
                </wp:positionV>
                <wp:extent cx="789940" cy="1499235"/>
                <wp:effectExtent l="38100" t="38100" r="29210" b="24765"/>
                <wp:wrapNone/>
                <wp:docPr id="47" name="Straight Arrow Connector 47"/>
                <wp:cNvGraphicFramePr/>
                <a:graphic xmlns:a="http://schemas.openxmlformats.org/drawingml/2006/main">
                  <a:graphicData uri="http://schemas.microsoft.com/office/word/2010/wordprocessingShape">
                    <wps:wsp>
                      <wps:cNvCnPr/>
                      <wps:spPr>
                        <a:xfrm flipH="1" flipV="1">
                          <a:off x="0" y="0"/>
                          <a:ext cx="789940" cy="14992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341.55pt;margin-top:224.85pt;width:62.2pt;height:118.0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mc:Fallback>
        </mc:AlternateContent>
      </w:r>
      <w:r w:rsidR="00DD5C0F">
        <w:rPr>
          <w:noProof/>
          <w:lang w:eastAsia="en-SG"/>
        </w:rPr>
        <w:drawing>
          <wp:inline distT="0" distB="0" distL="0" distR="0" wp14:anchorId="7F015F9D" wp14:editId="54C0B6C7">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14:paraId="776C7294" w14:textId="3F0EA768" w:rsidR="00E52AF8" w:rsidRPr="008B2AD6" w:rsidRDefault="00E52AF8" w:rsidP="008B2AD6">
      <w:pPr>
        <w:pStyle w:val="NormalWeb"/>
        <w:ind w:left="720"/>
        <w:rPr>
          <w:color w:val="222222"/>
        </w:rPr>
      </w:pPr>
      <w:r>
        <w:br w:type="page"/>
      </w:r>
    </w:p>
    <w:p w14:paraId="1169FB28" w14:textId="02CB72B7" w:rsidR="000975F2" w:rsidRDefault="00FF2B29" w:rsidP="00FF2B29">
      <w:pPr>
        <w:pStyle w:val="Heading3"/>
      </w:pPr>
      <w:r>
        <w:lastRenderedPageBreak/>
        <w:t>sequence diagram</w:t>
      </w:r>
    </w:p>
    <w:p w14:paraId="58023120" w14:textId="271F08DF" w:rsidR="001849D3" w:rsidRPr="001849D3" w:rsidRDefault="00BB20D4" w:rsidP="001849D3">
      <w:r w:rsidRPr="00BB20D4">
        <mc:AlternateContent>
          <mc:Choice Requires="wps">
            <w:drawing>
              <wp:anchor distT="0" distB="0" distL="114300" distR="114300" simplePos="0" relativeHeight="251694080" behindDoc="0" locked="0" layoutInCell="1" allowOverlap="1" wp14:anchorId="5BF9D5D7" wp14:editId="56F8FDE1">
                <wp:simplePos x="0" y="0"/>
                <wp:positionH relativeFrom="column">
                  <wp:posOffset>1524000</wp:posOffset>
                </wp:positionH>
                <wp:positionV relativeFrom="paragraph">
                  <wp:posOffset>1678940</wp:posOffset>
                </wp:positionV>
                <wp:extent cx="834390" cy="1622425"/>
                <wp:effectExtent l="0" t="38100" r="60960" b="15875"/>
                <wp:wrapNone/>
                <wp:docPr id="51" name="Straight Arrow Connector 51"/>
                <wp:cNvGraphicFramePr/>
                <a:graphic xmlns:a="http://schemas.openxmlformats.org/drawingml/2006/main">
                  <a:graphicData uri="http://schemas.microsoft.com/office/word/2010/wordprocessingShape">
                    <wps:wsp>
                      <wps:cNvCnPr/>
                      <wps:spPr>
                        <a:xfrm flipV="1">
                          <a:off x="0" y="0"/>
                          <a:ext cx="834390" cy="162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120pt;margin-top:132.2pt;width:65.7pt;height:127.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mc:Fallback>
        </mc:AlternateContent>
      </w:r>
      <w:r w:rsidRPr="00BB20D4">
        <mc:AlternateContent>
          <mc:Choice Requires="wps">
            <w:drawing>
              <wp:anchor distT="0" distB="0" distL="114300" distR="114300" simplePos="0" relativeHeight="251693056" behindDoc="0" locked="0" layoutInCell="1" allowOverlap="1" wp14:anchorId="19400E15" wp14:editId="7439582F">
                <wp:simplePos x="0" y="0"/>
                <wp:positionH relativeFrom="column">
                  <wp:posOffset>361950</wp:posOffset>
                </wp:positionH>
                <wp:positionV relativeFrom="paragraph">
                  <wp:posOffset>3197860</wp:posOffset>
                </wp:positionV>
                <wp:extent cx="1343660" cy="874395"/>
                <wp:effectExtent l="0" t="0" r="27940" b="20955"/>
                <wp:wrapNone/>
                <wp:docPr id="4" name="Rectangle 4"/>
                <wp:cNvGraphicFramePr/>
                <a:graphic xmlns:a="http://schemas.openxmlformats.org/drawingml/2006/main">
                  <a:graphicData uri="http://schemas.microsoft.com/office/word/2010/wordprocessingShape">
                    <wps:wsp>
                      <wps:cNvSpPr/>
                      <wps:spPr>
                        <a:xfrm>
                          <a:off x="0" y="0"/>
                          <a:ext cx="1343660" cy="874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A21541" w14:textId="77777777" w:rsidR="00BB20D4" w:rsidRPr="00D746AD" w:rsidRDefault="00BB20D4"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52" style="position:absolute;left:0;text-align:left;margin-left:28.5pt;margin-top:251.8pt;width:105.8pt;height:68.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BPaGxanwIAAJcFAAAOAAAAAAAAAAAAAAAAAC4C&#10;AABkcnMvZTJvRG9jLnhtbFBLAQItABQABgAIAAAAIQBJA75q4gAAAAoBAAAPAAAAAAAAAAAAAAAA&#10;APkEAABkcnMvZG93bnJldi54bWxQSwUGAAAAAAQABADzAAAACAYAAAAA&#10;" filled="f" strokecolor="black [3213]" strokeweight="1pt">
                <v:textbox>
                  <w:txbxContent>
                    <w:p w14:paraId="7BA21541" w14:textId="77777777" w:rsidR="00BB20D4" w:rsidRPr="00D746AD" w:rsidRDefault="00BB20D4"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v:textbox>
              </v:rect>
            </w:pict>
          </mc:Fallback>
        </mc:AlternateContent>
      </w:r>
      <w:r w:rsidRPr="00BB20D4">
        <mc:AlternateContent>
          <mc:Choice Requires="wps">
            <w:drawing>
              <wp:anchor distT="0" distB="0" distL="114300" distR="114300" simplePos="0" relativeHeight="251692032" behindDoc="0" locked="0" layoutInCell="1" allowOverlap="1" wp14:anchorId="68967D4F" wp14:editId="3CF092B7">
                <wp:simplePos x="0" y="0"/>
                <wp:positionH relativeFrom="column">
                  <wp:posOffset>2406650</wp:posOffset>
                </wp:positionH>
                <wp:positionV relativeFrom="paragraph">
                  <wp:posOffset>1393190</wp:posOffset>
                </wp:positionV>
                <wp:extent cx="707390" cy="285750"/>
                <wp:effectExtent l="0" t="0" r="16510" b="19050"/>
                <wp:wrapNone/>
                <wp:docPr id="50" name="Rectangle 50"/>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189.5pt;margin-top:109.7pt;width:55.7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mc:Fallback>
        </mc:AlternateContent>
      </w:r>
      <w:r>
        <w:rPr>
          <w:noProof/>
          <w:lang w:eastAsia="en-SG"/>
        </w:rPr>
        <w:drawing>
          <wp:inline distT="0" distB="0" distL="0" distR="0" wp14:anchorId="31A11814" wp14:editId="0778B626">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14:paraId="605A49BB" w14:textId="77777777"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3877FE09" w14:textId="756C8C96" w:rsidR="0048341C" w:rsidRDefault="0048341C" w:rsidP="0048341C">
      <w:pPr>
        <w:pStyle w:val="Heading2"/>
      </w:pPr>
      <w:r>
        <w:lastRenderedPageBreak/>
        <w:t>Revised Design</w:t>
      </w:r>
    </w:p>
    <w:p w14:paraId="6E59780F" w14:textId="77777777" w:rsidR="0048341C" w:rsidRDefault="0048341C" w:rsidP="0048341C">
      <w:pPr>
        <w:pStyle w:val="Heading3"/>
      </w:pPr>
      <w:r>
        <w:t>Class Diagram</w:t>
      </w:r>
    </w:p>
    <w:p w14:paraId="68888563" w14:textId="77777777"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14:paraId="5883C873" w14:textId="47B31D7F" w:rsidR="0048341C" w:rsidRDefault="006D46ED">
      <w:pPr>
        <w:spacing w:after="240" w:line="252" w:lineRule="auto"/>
        <w:ind w:left="0" w:right="0"/>
      </w:pPr>
      <w:r>
        <w:rPr>
          <w:rFonts w:cstheme="minorHAnsi"/>
          <w:noProof/>
          <w:lang w:eastAsia="en-SG"/>
        </w:rPr>
        <w:drawing>
          <wp:inline distT="0" distB="0" distL="0" distR="0" wp14:anchorId="3D7F5B9E" wp14:editId="59EA9C01">
            <wp:extent cx="5732780" cy="42697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4269740"/>
                    </a:xfrm>
                    <a:prstGeom prst="rect">
                      <a:avLst/>
                    </a:prstGeom>
                    <a:noFill/>
                    <a:ln>
                      <a:noFill/>
                    </a:ln>
                  </pic:spPr>
                </pic:pic>
              </a:graphicData>
            </a:graphic>
          </wp:inline>
        </w:drawing>
      </w:r>
      <w:r w:rsidR="0048341C">
        <w:br w:type="page"/>
      </w:r>
    </w:p>
    <w:p w14:paraId="3A2022FE" w14:textId="77777777" w:rsidR="00076EF2" w:rsidRDefault="00076EF2" w:rsidP="00076EF2">
      <w:pPr>
        <w:pStyle w:val="Heading3"/>
      </w:pPr>
      <w:r>
        <w:lastRenderedPageBreak/>
        <w:t>sequence diagram</w:t>
      </w:r>
    </w:p>
    <w:p w14:paraId="5528DB8C" w14:textId="77777777" w:rsidR="009D3521" w:rsidRPr="009D3521" w:rsidRDefault="009D3521" w:rsidP="009D3521">
      <w:pPr>
        <w:rPr>
          <w:rFonts w:ascii="Times New Roman" w:hAnsi="Times New Roman" w:cs="Times New Roman"/>
          <w:sz w:val="24"/>
          <w:szCs w:val="24"/>
        </w:rPr>
      </w:pPr>
      <w:r w:rsidRPr="009D3521">
        <w:rPr>
          <w:rFonts w:ascii="Times New Roman" w:hAnsi="Times New Roman" w:cs="Times New Roman"/>
          <w:sz w:val="24"/>
          <w:szCs w:val="24"/>
        </w:rPr>
        <w:t xml:space="preserve">There is no change to the current diagram as adding a </w:t>
      </w:r>
      <w:proofErr w:type="spellStart"/>
      <w:r w:rsidRPr="009D3521">
        <w:rPr>
          <w:rFonts w:ascii="Times New Roman" w:hAnsi="Times New Roman" w:cs="Times New Roman"/>
          <w:sz w:val="24"/>
          <w:szCs w:val="24"/>
        </w:rPr>
        <w:t>DrinksProduct</w:t>
      </w:r>
      <w:proofErr w:type="spellEnd"/>
      <w:r w:rsidRPr="009D3521">
        <w:rPr>
          <w:rFonts w:ascii="Times New Roman" w:hAnsi="Times New Roman" w:cs="Times New Roman"/>
          <w:sz w:val="24"/>
          <w:szCs w:val="24"/>
        </w:rPr>
        <w:t xml:space="preserve"> Interface and </w:t>
      </w:r>
      <w:proofErr w:type="spellStart"/>
      <w:r w:rsidRPr="009D3521">
        <w:rPr>
          <w:rFonts w:ascii="Times New Roman" w:hAnsi="Times New Roman" w:cs="Times New Roman"/>
          <w:sz w:val="24"/>
          <w:szCs w:val="24"/>
        </w:rPr>
        <w:t>DrinksDecorator</w:t>
      </w:r>
      <w:proofErr w:type="spellEnd"/>
      <w:r w:rsidRPr="009D3521">
        <w:rPr>
          <w:rFonts w:ascii="Times New Roman" w:hAnsi="Times New Roman" w:cs="Times New Roman"/>
          <w:sz w:val="24"/>
          <w:szCs w:val="24"/>
        </w:rPr>
        <w:t xml:space="preserve"> does not change how the other object is calling </w:t>
      </w:r>
      <w:proofErr w:type="spellStart"/>
      <w:r w:rsidRPr="009D3521">
        <w:rPr>
          <w:rFonts w:ascii="Times New Roman" w:hAnsi="Times New Roman" w:cs="Times New Roman"/>
          <w:sz w:val="24"/>
          <w:szCs w:val="24"/>
        </w:rPr>
        <w:t>DrinksBrand</w:t>
      </w:r>
      <w:proofErr w:type="spellEnd"/>
      <w:r w:rsidRPr="009D3521">
        <w:rPr>
          <w:rFonts w:ascii="Times New Roman" w:hAnsi="Times New Roman" w:cs="Times New Roman"/>
          <w:sz w:val="24"/>
          <w:szCs w:val="24"/>
        </w:rPr>
        <w:t xml:space="preserve"> since there are no concrete Decorator classes in main source package yet.</w:t>
      </w:r>
    </w:p>
    <w:p w14:paraId="58F297D1" w14:textId="2500783C"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14:paraId="6DB71F57" w14:textId="7902E1D8" w:rsidR="00952296" w:rsidRDefault="00952296" w:rsidP="00952296">
      <w:pPr>
        <w:pStyle w:val="Heading2"/>
      </w:pPr>
      <w:r>
        <w:lastRenderedPageBreak/>
        <w:t>sample code (test package)</w:t>
      </w:r>
    </w:p>
    <w:p w14:paraId="67E16AA0" w14:textId="77777777"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14:paraId="4DC4627A" w14:textId="77777777"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Pr="00174F6A">
        <w:rPr>
          <w:rFonts w:ascii="Times New Roman" w:hAnsi="Times New Roman" w:cs="Times New Roman"/>
          <w:noProof/>
          <w:sz w:val="24"/>
          <w:szCs w:val="24"/>
          <w:lang w:eastAsia="en-SG"/>
        </w:rPr>
        <w:drawing>
          <wp:inline distT="0" distB="0" distL="0" distR="0" wp14:anchorId="6E4B0C58" wp14:editId="50257398">
            <wp:extent cx="5883965" cy="25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695" t="12599" r="4164" b="25185"/>
                    <a:stretch/>
                  </pic:blipFill>
                  <pic:spPr bwMode="auto">
                    <a:xfrm>
                      <a:off x="0" y="0"/>
                      <a:ext cx="5890719" cy="2507536"/>
                    </a:xfrm>
                    <a:prstGeom prst="rect">
                      <a:avLst/>
                    </a:prstGeom>
                    <a:ln>
                      <a:noFill/>
                    </a:ln>
                    <a:extLst>
                      <a:ext uri="{53640926-AAD7-44D8-BBD7-CCE9431645EC}">
                        <a14:shadowObscured xmlns:a14="http://schemas.microsoft.com/office/drawing/2010/main"/>
                      </a:ext>
                    </a:extLst>
                  </pic:spPr>
                </pic:pic>
              </a:graphicData>
            </a:graphic>
          </wp:inline>
        </w:drawing>
      </w:r>
    </w:p>
    <w:p w14:paraId="7FDF7B14" w14:textId="77777777" w:rsidR="00954728" w:rsidRPr="00174F6A" w:rsidRDefault="00954728" w:rsidP="005E49F2">
      <w:pPr>
        <w:rPr>
          <w:rFonts w:ascii="Times New Roman" w:hAnsi="Times New Roman" w:cs="Times New Roman"/>
          <w:sz w:val="24"/>
          <w:szCs w:val="24"/>
        </w:rPr>
      </w:pPr>
    </w:p>
    <w:p w14:paraId="0202C0CF" w14:textId="77777777"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14:paraId="3EAB7A8C" w14:textId="77777777"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eastAsia="en-SG"/>
        </w:rPr>
        <w:drawing>
          <wp:inline distT="0" distB="0" distL="0" distR="0" wp14:anchorId="47D07026" wp14:editId="09BFDFFD">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14:paraId="300C174D" w14:textId="77777777" w:rsidR="00261113" w:rsidRPr="00174F6A" w:rsidRDefault="00261113" w:rsidP="005E49F2">
      <w:pPr>
        <w:rPr>
          <w:rFonts w:ascii="Times New Roman" w:hAnsi="Times New Roman" w:cs="Times New Roman"/>
          <w:sz w:val="24"/>
          <w:szCs w:val="24"/>
        </w:rPr>
      </w:pPr>
    </w:p>
    <w:p w14:paraId="375C626F" w14:textId="419A74E9"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14:paraId="6F0DA1BE" w14:textId="518173FA" w:rsidR="00952296" w:rsidRPr="00952296" w:rsidRDefault="005E49F2" w:rsidP="005E49F2">
      <w:r>
        <w:rPr>
          <w:noProof/>
          <w:lang w:eastAsia="en-SG"/>
        </w:rPr>
        <w:drawing>
          <wp:inline distT="0" distB="0" distL="0" distR="0" wp14:anchorId="092EFFD9" wp14:editId="50254A26">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14:paraId="6839453D" w14:textId="77777777" w:rsidR="002C5202" w:rsidRDefault="002C5202" w:rsidP="002C5202">
      <w:pPr>
        <w:pStyle w:val="Heading2"/>
      </w:pPr>
      <w:r>
        <w:lastRenderedPageBreak/>
        <w:t>consequences</w:t>
      </w:r>
    </w:p>
    <w:p w14:paraId="6611F12D" w14:textId="77777777"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TableGrid"/>
        <w:tblW w:w="0" w:type="auto"/>
        <w:tblLook w:val="04A0" w:firstRow="1" w:lastRow="0" w:firstColumn="1" w:lastColumn="0" w:noHBand="0" w:noVBand="1"/>
      </w:tblPr>
      <w:tblGrid>
        <w:gridCol w:w="4621"/>
        <w:gridCol w:w="4621"/>
      </w:tblGrid>
      <w:tr w:rsidR="0050790D" w:rsidRPr="0050790D" w14:paraId="2B114928" w14:textId="77777777" w:rsidTr="00EF0F83">
        <w:tc>
          <w:tcPr>
            <w:tcW w:w="4621" w:type="dxa"/>
          </w:tcPr>
          <w:p w14:paraId="595E26D5" w14:textId="77777777" w:rsidR="0050790D" w:rsidRPr="0050790D" w:rsidRDefault="0050790D" w:rsidP="00EF0F83">
            <w:pPr>
              <w:rPr>
                <w:rFonts w:ascii="Times New Roman" w:hAnsi="Times New Roman" w:cs="Times New Roman"/>
                <w:b/>
                <w:sz w:val="24"/>
                <w:szCs w:val="24"/>
              </w:rPr>
            </w:pPr>
            <w:r w:rsidRPr="0050790D">
              <w:rPr>
                <w:rFonts w:ascii="Times New Roman" w:hAnsi="Times New Roman" w:cs="Times New Roman"/>
                <w:b/>
                <w:sz w:val="24"/>
                <w:szCs w:val="24"/>
              </w:rPr>
              <w:t>Consequence</w:t>
            </w:r>
          </w:p>
        </w:tc>
        <w:tc>
          <w:tcPr>
            <w:tcW w:w="4621" w:type="dxa"/>
          </w:tcPr>
          <w:p w14:paraId="0C04B145" w14:textId="77777777" w:rsidR="0050790D" w:rsidRPr="0050790D" w:rsidRDefault="0050790D" w:rsidP="00EF0F83">
            <w:pPr>
              <w:rPr>
                <w:rFonts w:ascii="Times New Roman" w:hAnsi="Times New Roman" w:cs="Times New Roman"/>
                <w:b/>
                <w:sz w:val="24"/>
                <w:szCs w:val="24"/>
              </w:rPr>
            </w:pPr>
            <w:r w:rsidRPr="0050790D">
              <w:rPr>
                <w:rFonts w:ascii="Times New Roman" w:hAnsi="Times New Roman" w:cs="Times New Roman"/>
                <w:b/>
                <w:sz w:val="24"/>
                <w:szCs w:val="24"/>
              </w:rPr>
              <w:t>Rationale</w:t>
            </w:r>
          </w:p>
        </w:tc>
      </w:tr>
      <w:tr w:rsidR="0050790D" w:rsidRPr="0050790D" w14:paraId="6C3D6262" w14:textId="77777777" w:rsidTr="00EF0F83">
        <w:tc>
          <w:tcPr>
            <w:tcW w:w="4621" w:type="dxa"/>
          </w:tcPr>
          <w:p w14:paraId="513059FF" w14:textId="77777777"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14:paraId="46F97D01" w14:textId="77777777"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14:paraId="674F4708" w14:textId="77777777" w:rsidTr="00EF0F83">
        <w:tc>
          <w:tcPr>
            <w:tcW w:w="4621" w:type="dxa"/>
          </w:tcPr>
          <w:p w14:paraId="09F42D56" w14:textId="77777777"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14:paraId="777BE6B9" w14:textId="77777777"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14:paraId="4852C324" w14:textId="77777777" w:rsidTr="00EF0F83">
        <w:tc>
          <w:tcPr>
            <w:tcW w:w="4621" w:type="dxa"/>
          </w:tcPr>
          <w:p w14:paraId="6764F976" w14:textId="77777777"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14:paraId="27C311DD" w14:textId="77777777"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14:paraId="019117A4" w14:textId="77777777" w:rsidR="0050790D" w:rsidRPr="0050790D" w:rsidRDefault="0050790D" w:rsidP="0050790D">
            <w:pPr>
              <w:pStyle w:val="ListParagraph"/>
              <w:numPr>
                <w:ilvl w:val="0"/>
                <w:numId w:val="25"/>
              </w:numPr>
              <w:spacing w:after="0"/>
              <w:ind w:right="0"/>
              <w:rPr>
                <w:rFonts w:ascii="Times New Roman" w:hAnsi="Times New Roman" w:cs="Times New Roman"/>
                <w:sz w:val="24"/>
                <w:szCs w:val="24"/>
              </w:rPr>
            </w:pPr>
            <w:r w:rsidRPr="0050790D">
              <w:rPr>
                <w:rFonts w:ascii="Times New Roman" w:hAnsi="Times New Roman" w:cs="Times New Roman"/>
                <w:sz w:val="24"/>
                <w:szCs w:val="24"/>
              </w:rPr>
              <w:t>Less sugar</w:t>
            </w:r>
          </w:p>
          <w:p w14:paraId="3644A594" w14:textId="77777777" w:rsidR="0050790D" w:rsidRPr="0050790D" w:rsidRDefault="0050790D" w:rsidP="0050790D">
            <w:pPr>
              <w:pStyle w:val="ListParagraph"/>
              <w:numPr>
                <w:ilvl w:val="0"/>
                <w:numId w:val="25"/>
              </w:numPr>
              <w:spacing w:after="0"/>
              <w:ind w:right="0"/>
              <w:rPr>
                <w:rFonts w:ascii="Times New Roman" w:hAnsi="Times New Roman" w:cs="Times New Roman"/>
                <w:sz w:val="24"/>
                <w:szCs w:val="24"/>
              </w:rPr>
            </w:pPr>
            <w:r w:rsidRPr="0050790D">
              <w:rPr>
                <w:rFonts w:ascii="Times New Roman" w:hAnsi="Times New Roman" w:cs="Times New Roman"/>
                <w:sz w:val="24"/>
                <w:szCs w:val="24"/>
              </w:rPr>
              <w:t>More sugar</w:t>
            </w:r>
          </w:p>
          <w:p w14:paraId="0290DEAF" w14:textId="77777777" w:rsidR="0050790D" w:rsidRPr="0050790D" w:rsidRDefault="0050790D" w:rsidP="0050790D">
            <w:pPr>
              <w:pStyle w:val="ListParagraph"/>
              <w:numPr>
                <w:ilvl w:val="0"/>
                <w:numId w:val="25"/>
              </w:numPr>
              <w:spacing w:after="0"/>
              <w:ind w:right="0"/>
              <w:rPr>
                <w:rFonts w:ascii="Times New Roman" w:hAnsi="Times New Roman" w:cs="Times New Roman"/>
                <w:sz w:val="24"/>
                <w:szCs w:val="24"/>
              </w:rPr>
            </w:pPr>
            <w:r w:rsidRPr="0050790D">
              <w:rPr>
                <w:rFonts w:ascii="Times New Roman" w:hAnsi="Times New Roman" w:cs="Times New Roman"/>
                <w:sz w:val="24"/>
                <w:szCs w:val="24"/>
              </w:rPr>
              <w:t>Less milk</w:t>
            </w:r>
          </w:p>
          <w:p w14:paraId="0ABB9C32" w14:textId="77777777" w:rsidR="0050790D" w:rsidRPr="0050790D" w:rsidRDefault="0050790D" w:rsidP="0050790D">
            <w:pPr>
              <w:pStyle w:val="ListParagraph"/>
              <w:numPr>
                <w:ilvl w:val="0"/>
                <w:numId w:val="25"/>
              </w:numPr>
              <w:spacing w:after="0"/>
              <w:ind w:right="0"/>
              <w:rPr>
                <w:rFonts w:ascii="Times New Roman" w:hAnsi="Times New Roman" w:cs="Times New Roman"/>
                <w:sz w:val="24"/>
                <w:szCs w:val="24"/>
              </w:rPr>
            </w:pPr>
            <w:r w:rsidRPr="0050790D">
              <w:rPr>
                <w:rFonts w:ascii="Times New Roman" w:hAnsi="Times New Roman" w:cs="Times New Roman"/>
                <w:sz w:val="24"/>
                <w:szCs w:val="24"/>
              </w:rPr>
              <w:t>More milk</w:t>
            </w:r>
          </w:p>
          <w:p w14:paraId="5A63DB9E" w14:textId="77777777" w:rsidR="0050790D" w:rsidRPr="0050790D" w:rsidRDefault="0050790D" w:rsidP="0050790D">
            <w:pPr>
              <w:pStyle w:val="ListParagraph"/>
              <w:numPr>
                <w:ilvl w:val="0"/>
                <w:numId w:val="25"/>
              </w:numPr>
              <w:spacing w:after="0"/>
              <w:ind w:right="0"/>
              <w:rPr>
                <w:rFonts w:ascii="Times New Roman" w:hAnsi="Times New Roman" w:cs="Times New Roman"/>
                <w:sz w:val="24"/>
                <w:szCs w:val="24"/>
              </w:rPr>
            </w:pPr>
            <w:r w:rsidRPr="0050790D">
              <w:rPr>
                <w:rFonts w:ascii="Times New Roman" w:hAnsi="Times New Roman" w:cs="Times New Roman"/>
                <w:sz w:val="24"/>
                <w:szCs w:val="24"/>
              </w:rPr>
              <w:t>Less ice</w:t>
            </w:r>
          </w:p>
          <w:p w14:paraId="43ED28BC" w14:textId="77777777" w:rsidR="0050790D" w:rsidRPr="0050790D" w:rsidRDefault="0050790D" w:rsidP="0050790D">
            <w:pPr>
              <w:pStyle w:val="ListParagraph"/>
              <w:numPr>
                <w:ilvl w:val="0"/>
                <w:numId w:val="25"/>
              </w:numPr>
              <w:spacing w:after="0"/>
              <w:ind w:right="0"/>
              <w:rPr>
                <w:rFonts w:ascii="Times New Roman" w:hAnsi="Times New Roman" w:cs="Times New Roman"/>
                <w:sz w:val="24"/>
                <w:szCs w:val="24"/>
              </w:rPr>
            </w:pPr>
            <w:r w:rsidRPr="0050790D">
              <w:rPr>
                <w:rFonts w:ascii="Times New Roman" w:hAnsi="Times New Roman" w:cs="Times New Roman"/>
                <w:sz w:val="24"/>
                <w:szCs w:val="24"/>
              </w:rPr>
              <w:t>Less coffee</w:t>
            </w:r>
          </w:p>
          <w:p w14:paraId="7C4097E0" w14:textId="77777777" w:rsidR="0050790D" w:rsidRPr="0050790D" w:rsidRDefault="0050790D" w:rsidP="0050790D">
            <w:pPr>
              <w:pStyle w:val="ListParagraph"/>
              <w:numPr>
                <w:ilvl w:val="0"/>
                <w:numId w:val="25"/>
              </w:numPr>
              <w:spacing w:after="0"/>
              <w:ind w:right="0"/>
              <w:rPr>
                <w:rFonts w:ascii="Times New Roman" w:hAnsi="Times New Roman" w:cs="Times New Roman"/>
                <w:sz w:val="24"/>
                <w:szCs w:val="24"/>
              </w:rPr>
            </w:pPr>
            <w:r w:rsidRPr="0050790D">
              <w:rPr>
                <w:rFonts w:ascii="Times New Roman" w:hAnsi="Times New Roman" w:cs="Times New Roman"/>
                <w:sz w:val="24"/>
                <w:szCs w:val="24"/>
              </w:rPr>
              <w:t>More coffee</w:t>
            </w:r>
          </w:p>
          <w:p w14:paraId="550F5593" w14:textId="77777777" w:rsidR="0050790D" w:rsidRPr="0050790D" w:rsidRDefault="0050790D" w:rsidP="0050790D">
            <w:pPr>
              <w:pStyle w:val="ListParagraph"/>
              <w:numPr>
                <w:ilvl w:val="0"/>
                <w:numId w:val="25"/>
              </w:numPr>
              <w:spacing w:after="0"/>
              <w:ind w:right="0"/>
              <w:rPr>
                <w:rFonts w:ascii="Times New Roman" w:hAnsi="Times New Roman" w:cs="Times New Roman"/>
                <w:sz w:val="24"/>
                <w:szCs w:val="24"/>
              </w:rPr>
            </w:pPr>
            <w:r w:rsidRPr="0050790D">
              <w:rPr>
                <w:rFonts w:ascii="Times New Roman" w:hAnsi="Times New Roman" w:cs="Times New Roman"/>
                <w:sz w:val="24"/>
                <w:szCs w:val="24"/>
              </w:rPr>
              <w:t>No ice</w:t>
            </w:r>
          </w:p>
        </w:tc>
      </w:tr>
      <w:tr w:rsidR="0050790D" w:rsidRPr="0050790D" w14:paraId="1039393F" w14:textId="77777777" w:rsidTr="00EF0F83">
        <w:tc>
          <w:tcPr>
            <w:tcW w:w="4621" w:type="dxa"/>
          </w:tcPr>
          <w:p w14:paraId="2A1514A5" w14:textId="77777777" w:rsidR="0050790D" w:rsidRPr="0050790D" w:rsidRDefault="0050790D" w:rsidP="00EF0F83">
            <w:pPr>
              <w:rPr>
                <w:rFonts w:ascii="Times New Roman" w:hAnsi="Times New Roman" w:cs="Times New Roman"/>
                <w:iCs/>
                <w:sz w:val="24"/>
                <w:szCs w:val="24"/>
              </w:rPr>
            </w:pPr>
            <w:r w:rsidRPr="0050790D">
              <w:rPr>
                <w:rFonts w:ascii="Times New Roman" w:hAnsi="Times New Roman" w:cs="Times New Roman"/>
                <w:iCs/>
                <w:sz w:val="24"/>
                <w:szCs w:val="24"/>
              </w:rPr>
              <w:t>Drink that does not need decorator (or add-on functionality)</w:t>
            </w:r>
          </w:p>
        </w:tc>
        <w:tc>
          <w:tcPr>
            <w:tcW w:w="4621" w:type="dxa"/>
          </w:tcPr>
          <w:p w14:paraId="05C5CC3F" w14:textId="77777777"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14:paraId="7E55EDBD" w14:textId="77777777" w:rsidR="0050790D" w:rsidRDefault="0050790D" w:rsidP="0050790D"/>
    <w:p w14:paraId="3CE8F083" w14:textId="77777777"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21F60704" w14:textId="77777777" w:rsidR="00182CFC" w:rsidRDefault="00182CFC" w:rsidP="002C5202">
      <w:pPr>
        <w:pStyle w:val="Heading2"/>
      </w:pPr>
      <w:r>
        <w:lastRenderedPageBreak/>
        <w:t>implementation</w:t>
      </w:r>
    </w:p>
    <w:p w14:paraId="7EBBEA51" w14:textId="77777777"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TableGrid"/>
        <w:tblW w:w="0" w:type="auto"/>
        <w:tblLook w:val="04A0" w:firstRow="1" w:lastRow="0" w:firstColumn="1" w:lastColumn="0" w:noHBand="0" w:noVBand="1"/>
      </w:tblPr>
      <w:tblGrid>
        <w:gridCol w:w="2943"/>
        <w:gridCol w:w="6299"/>
      </w:tblGrid>
      <w:tr w:rsidR="00452B47" w:rsidRPr="00392B6D" w14:paraId="610DE17D" w14:textId="77777777" w:rsidTr="00EF0F83">
        <w:tc>
          <w:tcPr>
            <w:tcW w:w="2943" w:type="dxa"/>
          </w:tcPr>
          <w:p w14:paraId="0A19299A" w14:textId="77777777" w:rsidR="00452B47" w:rsidRPr="00392B6D" w:rsidRDefault="00452B47" w:rsidP="00EF0F83">
            <w:pPr>
              <w:rPr>
                <w:rFonts w:ascii="Times New Roman" w:hAnsi="Times New Roman" w:cs="Times New Roman"/>
                <w:b/>
                <w:sz w:val="24"/>
                <w:szCs w:val="24"/>
              </w:rPr>
            </w:pPr>
            <w:r w:rsidRPr="00392B6D">
              <w:rPr>
                <w:rFonts w:ascii="Times New Roman" w:hAnsi="Times New Roman" w:cs="Times New Roman"/>
                <w:b/>
                <w:sz w:val="24"/>
                <w:szCs w:val="24"/>
              </w:rPr>
              <w:t>Issue</w:t>
            </w:r>
          </w:p>
        </w:tc>
        <w:tc>
          <w:tcPr>
            <w:tcW w:w="6299" w:type="dxa"/>
          </w:tcPr>
          <w:p w14:paraId="025DBC4F" w14:textId="77777777" w:rsidR="00452B47" w:rsidRPr="00392B6D" w:rsidRDefault="00452B47" w:rsidP="00EF0F83">
            <w:pPr>
              <w:rPr>
                <w:rFonts w:ascii="Times New Roman" w:hAnsi="Times New Roman" w:cs="Times New Roman"/>
                <w:b/>
                <w:sz w:val="24"/>
                <w:szCs w:val="24"/>
              </w:rPr>
            </w:pPr>
            <w:r w:rsidRPr="00392B6D">
              <w:rPr>
                <w:rFonts w:ascii="Times New Roman" w:hAnsi="Times New Roman" w:cs="Times New Roman"/>
                <w:b/>
                <w:sz w:val="24"/>
                <w:szCs w:val="24"/>
              </w:rPr>
              <w:t>Rationale</w:t>
            </w:r>
          </w:p>
        </w:tc>
      </w:tr>
      <w:tr w:rsidR="00452B47" w:rsidRPr="00392B6D" w14:paraId="7729378C" w14:textId="77777777" w:rsidTr="00EF0F83">
        <w:tc>
          <w:tcPr>
            <w:tcW w:w="2943" w:type="dxa"/>
          </w:tcPr>
          <w:p w14:paraId="6C905A7E" w14:textId="77777777"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 xml:space="preserve">New Interface to represent drink </w:t>
            </w:r>
            <w:proofErr w:type="gramStart"/>
            <w:r w:rsidRPr="00392B6D">
              <w:rPr>
                <w:rFonts w:ascii="Times New Roman" w:hAnsi="Times New Roman" w:cs="Times New Roman"/>
                <w:sz w:val="24"/>
                <w:szCs w:val="24"/>
              </w:rPr>
              <w:t>object</w:t>
            </w:r>
            <w:proofErr w:type="gramEnd"/>
            <w:r w:rsidRPr="00392B6D">
              <w:rPr>
                <w:rFonts w:ascii="Times New Roman" w:hAnsi="Times New Roman" w:cs="Times New Roman"/>
                <w:sz w:val="24"/>
                <w:szCs w:val="24"/>
              </w:rPr>
              <w:t xml:space="preserve"> and extends by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versus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just extends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w:t>
            </w:r>
          </w:p>
        </w:tc>
        <w:tc>
          <w:tcPr>
            <w:tcW w:w="6299" w:type="dxa"/>
          </w:tcPr>
          <w:p w14:paraId="78EC7BB2" w14:textId="77777777"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 xml:space="preserve">One of the considerations to implement Decorator pattern is that “a Decorator object’s interface must conform to the interface of the component it decorates”. Existing design has </w:t>
            </w:r>
            <w:proofErr w:type="spellStart"/>
            <w:r w:rsidRPr="00392B6D">
              <w:rPr>
                <w:rFonts w:ascii="Times New Roman" w:hAnsi="Times New Roman" w:cs="Times New Roman"/>
                <w:sz w:val="24"/>
                <w:szCs w:val="24"/>
              </w:rPr>
              <w:t>DrinkBrand</w:t>
            </w:r>
            <w:proofErr w:type="spellEnd"/>
            <w:r w:rsidRPr="00392B6D">
              <w:rPr>
                <w:rFonts w:ascii="Times New Roman" w:hAnsi="Times New Roman" w:cs="Times New Roman"/>
                <w:sz w:val="24"/>
                <w:szCs w:val="24"/>
              </w:rPr>
              <w:t xml:space="preserve"> class that can be represented as “component it decorates” for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to implement. Another option is to create a new Interface that implement by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w:t>
            </w:r>
          </w:p>
          <w:p w14:paraId="23525979" w14:textId="77777777" w:rsidR="00452B47" w:rsidRPr="00392B6D" w:rsidRDefault="00452B47" w:rsidP="00EF0F83">
            <w:pPr>
              <w:rPr>
                <w:rFonts w:ascii="Times New Roman" w:hAnsi="Times New Roman" w:cs="Times New Roman"/>
                <w:sz w:val="24"/>
                <w:szCs w:val="24"/>
              </w:rPr>
            </w:pPr>
          </w:p>
          <w:p w14:paraId="293F2989" w14:textId="77777777"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because in the event current </w:t>
            </w:r>
            <w:proofErr w:type="spellStart"/>
            <w:r w:rsidRPr="00392B6D">
              <w:rPr>
                <w:rFonts w:ascii="Times New Roman" w:hAnsi="Times New Roman" w:cs="Times New Roman"/>
                <w:sz w:val="24"/>
                <w:szCs w:val="24"/>
              </w:rPr>
              <w:t>DrinkaBrand</w:t>
            </w:r>
            <w:proofErr w:type="spellEnd"/>
            <w:r w:rsidRPr="00392B6D">
              <w:rPr>
                <w:rFonts w:ascii="Times New Roman" w:hAnsi="Times New Roman" w:cs="Times New Roman"/>
                <w:sz w:val="24"/>
                <w:szCs w:val="24"/>
              </w:rPr>
              <w:t xml:space="preserve"> class has many methods that the Decorator class is not interested to know. </w:t>
            </w:r>
          </w:p>
        </w:tc>
      </w:tr>
      <w:tr w:rsidR="00452B47" w:rsidRPr="00392B6D" w14:paraId="54D163C3" w14:textId="77777777" w:rsidTr="00EF0F83">
        <w:tc>
          <w:tcPr>
            <w:tcW w:w="2943" w:type="dxa"/>
          </w:tcPr>
          <w:p w14:paraId="0344DA58" w14:textId="77777777" w:rsidR="00452B47" w:rsidRPr="00392B6D" w:rsidRDefault="00452B47" w:rsidP="00EF0F83">
            <w:pPr>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created as abstract class.</w:t>
            </w:r>
          </w:p>
        </w:tc>
        <w:tc>
          <w:tcPr>
            <w:tcW w:w="6299" w:type="dxa"/>
          </w:tcPr>
          <w:p w14:paraId="0379056A" w14:textId="77777777" w:rsidR="00452B47" w:rsidRPr="00392B6D" w:rsidRDefault="00452B47" w:rsidP="00EF0F83">
            <w:pPr>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is implemented as abstract class even though potentially only have two methods, </w:t>
            </w:r>
            <w:proofErr w:type="spellStart"/>
            <w:proofErr w:type="gramStart"/>
            <w:r w:rsidRPr="00392B6D">
              <w:rPr>
                <w:rFonts w:ascii="Times New Roman" w:hAnsi="Times New Roman" w:cs="Times New Roman"/>
                <w:sz w:val="24"/>
                <w:szCs w:val="24"/>
              </w:rPr>
              <w:t>getPrice</w:t>
            </w:r>
            <w:proofErr w:type="spellEnd"/>
            <w:r w:rsidRPr="00392B6D">
              <w:rPr>
                <w:rFonts w:ascii="Times New Roman" w:hAnsi="Times New Roman" w:cs="Times New Roman"/>
                <w:sz w:val="24"/>
                <w:szCs w:val="24"/>
              </w:rPr>
              <w:t>(</w:t>
            </w:r>
            <w:proofErr w:type="gram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getType</w:t>
            </w:r>
            <w:proofErr w:type="spellEnd"/>
            <w:r w:rsidRPr="00392B6D">
              <w:rPr>
                <w:rFonts w:ascii="Times New Roman" w:hAnsi="Times New Roman" w:cs="Times New Roman"/>
                <w:sz w:val="24"/>
                <w:szCs w:val="24"/>
              </w:rPr>
              <w:t xml:space="preserve">(), because need to prevent a null object is passed into </w:t>
            </w:r>
            <w:proofErr w:type="spellStart"/>
            <w:r w:rsidRPr="00392B6D">
              <w:rPr>
                <w:rFonts w:ascii="Times New Roman" w:hAnsi="Times New Roman" w:cs="Times New Roman"/>
                <w:sz w:val="24"/>
                <w:szCs w:val="24"/>
              </w:rPr>
              <w:t>DrinkDecorator</w:t>
            </w:r>
            <w:proofErr w:type="spellEnd"/>
            <w:r w:rsidRPr="00392B6D">
              <w:rPr>
                <w:rFonts w:ascii="Times New Roman" w:hAnsi="Times New Roman" w:cs="Times New Roman"/>
                <w:sz w:val="24"/>
                <w:szCs w:val="24"/>
              </w:rPr>
              <w:t xml:space="preserve"> constructor.</w:t>
            </w:r>
          </w:p>
        </w:tc>
      </w:tr>
      <w:tr w:rsidR="00452B47" w:rsidRPr="00392B6D" w14:paraId="7227B1B7" w14:textId="77777777" w:rsidTr="00EF0F83">
        <w:trPr>
          <w:trHeight w:val="1898"/>
        </w:trPr>
        <w:tc>
          <w:tcPr>
            <w:tcW w:w="2943" w:type="dxa"/>
          </w:tcPr>
          <w:p w14:paraId="7FED1FC6" w14:textId="77777777"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 xml:space="preserve">Keeping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classes lightweight.</w:t>
            </w:r>
          </w:p>
        </w:tc>
        <w:tc>
          <w:tcPr>
            <w:tcW w:w="6299" w:type="dxa"/>
          </w:tcPr>
          <w:p w14:paraId="46E8F5BA" w14:textId="77777777"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 xml:space="preserve">Because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(Decorator) must inherit from a common Component class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it can potentially make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contains lot of functionality that does not require because of implementing the Decorator pattern. In order to make it as lightweight as possible, it is considered to make subclass of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but for now, the design will remain as it is.</w:t>
            </w:r>
          </w:p>
        </w:tc>
      </w:tr>
    </w:tbl>
    <w:p w14:paraId="77D9AED1" w14:textId="77777777" w:rsidR="00452B47" w:rsidRPr="00AA27F3" w:rsidRDefault="00452B47" w:rsidP="00452B47">
      <w:pPr>
        <w:rPr>
          <w:b/>
        </w:rPr>
      </w:pPr>
    </w:p>
    <w:p w14:paraId="384B3689" w14:textId="7677FA8B" w:rsidR="00076EF2" w:rsidRDefault="00076EF2" w:rsidP="002C5202">
      <w:pPr>
        <w:pStyle w:val="Heading2"/>
      </w:pPr>
      <w:r>
        <w:br w:type="page"/>
      </w:r>
    </w:p>
    <w:p w14:paraId="51CF8F14" w14:textId="77777777" w:rsidR="000975F2" w:rsidRDefault="000975F2" w:rsidP="005A6BFA"/>
    <w:p w14:paraId="52ADB6CC" w14:textId="77777777" w:rsidR="000975F2" w:rsidRDefault="000975F2" w:rsidP="005A6BFA"/>
    <w:p w14:paraId="6D4A93D6" w14:textId="1BAB1D4F" w:rsidR="000975F2" w:rsidRDefault="00B55580" w:rsidP="00B55580">
      <w:pPr>
        <w:pStyle w:val="Heading1"/>
      </w:pPr>
      <w:r>
        <w:t>individual contribution</w:t>
      </w:r>
    </w:p>
    <w:tbl>
      <w:tblPr>
        <w:tblStyle w:val="TableGrid"/>
        <w:tblW w:w="0" w:type="auto"/>
        <w:tblInd w:w="72" w:type="dxa"/>
        <w:tblLook w:val="04A0" w:firstRow="1" w:lastRow="0" w:firstColumn="1" w:lastColumn="0" w:noHBand="0" w:noVBand="1"/>
      </w:tblPr>
      <w:tblGrid>
        <w:gridCol w:w="4752"/>
        <w:gridCol w:w="4752"/>
      </w:tblGrid>
      <w:tr w:rsidR="00971DA0" w14:paraId="3917FD0A" w14:textId="77777777" w:rsidTr="00971DA0">
        <w:tc>
          <w:tcPr>
            <w:tcW w:w="4788" w:type="dxa"/>
          </w:tcPr>
          <w:p w14:paraId="5EC325BF" w14:textId="255CA089" w:rsidR="00971DA0" w:rsidRPr="004F3407" w:rsidRDefault="00971DA0" w:rsidP="00B55580">
            <w:pPr>
              <w:ind w:left="0"/>
              <w:rPr>
                <w:b/>
              </w:rPr>
            </w:pPr>
            <w:r w:rsidRPr="004F3407">
              <w:rPr>
                <w:b/>
              </w:rPr>
              <w:t>Name</w:t>
            </w:r>
          </w:p>
        </w:tc>
        <w:tc>
          <w:tcPr>
            <w:tcW w:w="4788" w:type="dxa"/>
          </w:tcPr>
          <w:p w14:paraId="7F8C013A" w14:textId="507C2F67" w:rsidR="00971DA0" w:rsidRPr="004F3407" w:rsidRDefault="00D36A35" w:rsidP="00B55580">
            <w:pPr>
              <w:ind w:left="0"/>
              <w:rPr>
                <w:b/>
              </w:rPr>
            </w:pPr>
            <w:r w:rsidRPr="004F3407">
              <w:rPr>
                <w:b/>
              </w:rPr>
              <w:t>Design Pattern</w:t>
            </w:r>
          </w:p>
        </w:tc>
      </w:tr>
      <w:tr w:rsidR="00971DA0" w14:paraId="42348E39" w14:textId="77777777" w:rsidTr="00971DA0">
        <w:tc>
          <w:tcPr>
            <w:tcW w:w="4788" w:type="dxa"/>
          </w:tcPr>
          <w:p w14:paraId="685342EB" w14:textId="0C67B8B1" w:rsidR="00971DA0" w:rsidRDefault="00031A95" w:rsidP="00B55580">
            <w:pPr>
              <w:ind w:left="0"/>
            </w:pPr>
            <w:r>
              <w:t xml:space="preserve">Ng </w:t>
            </w:r>
            <w:proofErr w:type="spellStart"/>
            <w:r>
              <w:t>Shen</w:t>
            </w:r>
            <w:proofErr w:type="spellEnd"/>
            <w:r>
              <w:t xml:space="preserve"> Soon Benjamin</w:t>
            </w:r>
          </w:p>
        </w:tc>
        <w:tc>
          <w:tcPr>
            <w:tcW w:w="4788" w:type="dxa"/>
          </w:tcPr>
          <w:p w14:paraId="5D3B2CDA" w14:textId="02251AC6" w:rsidR="00971DA0" w:rsidRDefault="00031A95" w:rsidP="00B55580">
            <w:pPr>
              <w:ind w:left="0"/>
            </w:pPr>
            <w:r>
              <w:t>Decorator Pattern</w:t>
            </w:r>
          </w:p>
        </w:tc>
      </w:tr>
      <w:tr w:rsidR="00971DA0" w14:paraId="30E4EC8A" w14:textId="77777777" w:rsidTr="00971DA0">
        <w:tc>
          <w:tcPr>
            <w:tcW w:w="4788" w:type="dxa"/>
          </w:tcPr>
          <w:p w14:paraId="7540F12D" w14:textId="77777777" w:rsidR="00971DA0" w:rsidRDefault="00971DA0" w:rsidP="00B55580">
            <w:pPr>
              <w:ind w:left="0"/>
            </w:pPr>
          </w:p>
        </w:tc>
        <w:tc>
          <w:tcPr>
            <w:tcW w:w="4788" w:type="dxa"/>
          </w:tcPr>
          <w:p w14:paraId="57714EB2" w14:textId="77777777" w:rsidR="00971DA0" w:rsidRDefault="00971DA0" w:rsidP="00B55580">
            <w:pPr>
              <w:ind w:left="0"/>
            </w:pPr>
          </w:p>
        </w:tc>
      </w:tr>
      <w:tr w:rsidR="00971DA0" w14:paraId="23085D84" w14:textId="77777777" w:rsidTr="00971DA0">
        <w:tc>
          <w:tcPr>
            <w:tcW w:w="4788" w:type="dxa"/>
          </w:tcPr>
          <w:p w14:paraId="595336DC" w14:textId="77777777" w:rsidR="00971DA0" w:rsidRDefault="00971DA0" w:rsidP="00B55580">
            <w:pPr>
              <w:ind w:left="0"/>
            </w:pPr>
          </w:p>
        </w:tc>
        <w:tc>
          <w:tcPr>
            <w:tcW w:w="4788" w:type="dxa"/>
          </w:tcPr>
          <w:p w14:paraId="686C6FC2" w14:textId="77777777" w:rsidR="00971DA0" w:rsidRDefault="00971DA0" w:rsidP="00B55580">
            <w:pPr>
              <w:ind w:left="0"/>
            </w:pPr>
          </w:p>
        </w:tc>
      </w:tr>
      <w:tr w:rsidR="00971DA0" w14:paraId="23B301E6" w14:textId="77777777" w:rsidTr="00971DA0">
        <w:tc>
          <w:tcPr>
            <w:tcW w:w="4788" w:type="dxa"/>
          </w:tcPr>
          <w:p w14:paraId="12F843FB" w14:textId="77777777" w:rsidR="00971DA0" w:rsidRDefault="00971DA0" w:rsidP="00B55580">
            <w:pPr>
              <w:ind w:left="0"/>
            </w:pPr>
          </w:p>
        </w:tc>
        <w:tc>
          <w:tcPr>
            <w:tcW w:w="4788" w:type="dxa"/>
          </w:tcPr>
          <w:p w14:paraId="5954C268" w14:textId="77777777" w:rsidR="00971DA0" w:rsidRDefault="00971DA0" w:rsidP="00B55580">
            <w:pPr>
              <w:ind w:left="0"/>
            </w:pPr>
          </w:p>
        </w:tc>
      </w:tr>
      <w:tr w:rsidR="009A4D26" w14:paraId="0260E818" w14:textId="77777777" w:rsidTr="00971DA0">
        <w:tc>
          <w:tcPr>
            <w:tcW w:w="4788" w:type="dxa"/>
          </w:tcPr>
          <w:p w14:paraId="1B593D24" w14:textId="77777777" w:rsidR="009A4D26" w:rsidRDefault="009A4D26" w:rsidP="00B55580">
            <w:pPr>
              <w:ind w:left="0"/>
            </w:pPr>
          </w:p>
        </w:tc>
        <w:tc>
          <w:tcPr>
            <w:tcW w:w="4788" w:type="dxa"/>
          </w:tcPr>
          <w:p w14:paraId="498B5C4E" w14:textId="77777777" w:rsidR="009A4D26" w:rsidRDefault="009A4D26" w:rsidP="00B55580">
            <w:pPr>
              <w:ind w:left="0"/>
            </w:pPr>
          </w:p>
        </w:tc>
      </w:tr>
      <w:tr w:rsidR="009A4D26" w14:paraId="18D6C2B1" w14:textId="77777777" w:rsidTr="00971DA0">
        <w:tc>
          <w:tcPr>
            <w:tcW w:w="4788" w:type="dxa"/>
          </w:tcPr>
          <w:p w14:paraId="3971635D" w14:textId="77777777" w:rsidR="009A4D26" w:rsidRDefault="009A4D26" w:rsidP="00B55580">
            <w:pPr>
              <w:ind w:left="0"/>
            </w:pPr>
            <w:bookmarkStart w:id="0" w:name="_GoBack"/>
            <w:bookmarkEnd w:id="0"/>
          </w:p>
        </w:tc>
        <w:tc>
          <w:tcPr>
            <w:tcW w:w="4788" w:type="dxa"/>
          </w:tcPr>
          <w:p w14:paraId="4DFDB35D" w14:textId="77777777" w:rsidR="009A4D26" w:rsidRDefault="009A4D26" w:rsidP="00B55580">
            <w:pPr>
              <w:ind w:left="0"/>
            </w:pPr>
          </w:p>
        </w:tc>
      </w:tr>
    </w:tbl>
    <w:p w14:paraId="63DC7616" w14:textId="77777777" w:rsidR="00B55580" w:rsidRPr="00B55580" w:rsidRDefault="00B55580" w:rsidP="00B55580"/>
    <w:p w14:paraId="1F0B9393" w14:textId="77777777" w:rsidR="000975F2" w:rsidRDefault="000975F2" w:rsidP="0098177E">
      <w:pPr>
        <w:ind w:left="0"/>
      </w:pPr>
    </w:p>
    <w:p w14:paraId="1A293F1A" w14:textId="77777777" w:rsidR="000975F2" w:rsidRDefault="000975F2" w:rsidP="000975F2">
      <w:pPr>
        <w:pStyle w:val="Heading1"/>
      </w:pPr>
      <w:r>
        <w:t>Reference List</w:t>
      </w:r>
    </w:p>
    <w:p w14:paraId="3B6693F9" w14:textId="77777777" w:rsidR="000975F2" w:rsidRDefault="000975F2" w:rsidP="005A6BFA"/>
    <w:p w14:paraId="694794E4" w14:textId="77777777"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xml:space="preserve">. </w:t>
      </w:r>
      <w:proofErr w:type="gramStart"/>
      <w:r w:rsidRPr="000975F2">
        <w:rPr>
          <w:rFonts w:ascii="Times New Roman" w:hAnsi="Times New Roman" w:cs="Times New Roman"/>
          <w:sz w:val="24"/>
          <w:szCs w:val="24"/>
          <w:lang w:bidi="ta-IN"/>
        </w:rPr>
        <w:t>1 Edition.</w:t>
      </w:r>
      <w:proofErr w:type="gramEnd"/>
      <w:r w:rsidRPr="000975F2">
        <w:rPr>
          <w:rFonts w:ascii="Times New Roman" w:hAnsi="Times New Roman" w:cs="Times New Roman"/>
          <w:sz w:val="24"/>
          <w:szCs w:val="24"/>
          <w:lang w:bidi="ta-IN"/>
        </w:rPr>
        <w:t xml:space="preserve"> Addison-Wesley Professional.</w:t>
      </w:r>
    </w:p>
    <w:p w14:paraId="7A27DC12" w14:textId="77777777" w:rsidR="000975F2" w:rsidRPr="005A6BFA" w:rsidRDefault="000975F2" w:rsidP="005A6BFA"/>
    <w:sectPr w:rsidR="000975F2" w:rsidRPr="005A6BFA">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859CCE" w14:textId="77777777" w:rsidR="005556CC" w:rsidRDefault="005556CC">
      <w:r>
        <w:separator/>
      </w:r>
    </w:p>
    <w:p w14:paraId="11DD5CBC" w14:textId="77777777" w:rsidR="005556CC" w:rsidRDefault="005556CC"/>
  </w:endnote>
  <w:endnote w:type="continuationSeparator" w:id="0">
    <w:p w14:paraId="24E7794C" w14:textId="77777777" w:rsidR="005556CC" w:rsidRDefault="005556CC">
      <w:r>
        <w:continuationSeparator/>
      </w:r>
    </w:p>
    <w:p w14:paraId="5F25258F" w14:textId="77777777" w:rsidR="005556CC" w:rsidRDefault="005556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C81F29" w14:paraId="58BAAEF1" w14:textId="77777777">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EndPr/>
        <w:sdtContent>
          <w:tc>
            <w:tcPr>
              <w:tcW w:w="750" w:type="pct"/>
            </w:tcPr>
            <w:p w14:paraId="49AC5882" w14:textId="77777777" w:rsidR="00C81F29" w:rsidRDefault="000975F2">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14:paraId="73CC5BC0" w14:textId="77777777" w:rsidR="00C81F29" w:rsidRDefault="00B01CFD">
              <w:pPr>
                <w:pStyle w:val="Footer"/>
                <w:jc w:val="center"/>
              </w:pPr>
              <w:r>
                <w:rPr>
                  <w:lang w:val="en-SG"/>
                </w:rPr>
                <w:t>VMCS: A New Perspective</w:t>
              </w:r>
            </w:p>
          </w:tc>
        </w:sdtContent>
      </w:sdt>
      <w:tc>
        <w:tcPr>
          <w:tcW w:w="750" w:type="pct"/>
        </w:tcPr>
        <w:p w14:paraId="01E8BD81" w14:textId="77777777" w:rsidR="00C81F29" w:rsidRDefault="00FB1FC2">
          <w:pPr>
            <w:pStyle w:val="Footer"/>
            <w:jc w:val="right"/>
          </w:pPr>
          <w:r>
            <w:fldChar w:fldCharType="begin"/>
          </w:r>
          <w:r>
            <w:instrText xml:space="preserve"> PAGE  \* Arabic </w:instrText>
          </w:r>
          <w:r>
            <w:fldChar w:fldCharType="separate"/>
          </w:r>
          <w:r w:rsidR="009A4D26">
            <w:rPr>
              <w:noProof/>
            </w:rPr>
            <w:t>38</w:t>
          </w:r>
          <w:r>
            <w:fldChar w:fldCharType="end"/>
          </w:r>
        </w:p>
      </w:tc>
    </w:tr>
  </w:tbl>
  <w:p w14:paraId="0CD62C6C" w14:textId="77777777" w:rsidR="00C81F29" w:rsidRDefault="00C81F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113516" w14:textId="77777777" w:rsidR="005556CC" w:rsidRDefault="005556CC">
      <w:r>
        <w:separator/>
      </w:r>
    </w:p>
    <w:p w14:paraId="742E48EF" w14:textId="77777777" w:rsidR="005556CC" w:rsidRDefault="005556CC"/>
  </w:footnote>
  <w:footnote w:type="continuationSeparator" w:id="0">
    <w:p w14:paraId="525A80D0" w14:textId="77777777" w:rsidR="005556CC" w:rsidRDefault="005556CC">
      <w:r>
        <w:continuationSeparator/>
      </w:r>
    </w:p>
    <w:p w14:paraId="750C84B9" w14:textId="77777777" w:rsidR="005556CC" w:rsidRDefault="005556C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F1B01" w14:textId="77777777" w:rsidR="00C81F29" w:rsidRDefault="00FB1FC2">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38566A34"/>
    <w:multiLevelType w:val="hybridMultilevel"/>
    <w:tmpl w:val="1382C9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8">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2">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3">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3"/>
  </w:num>
  <w:num w:numId="4">
    <w:abstractNumId w:val="21"/>
  </w:num>
  <w:num w:numId="5">
    <w:abstractNumId w:val="22"/>
  </w:num>
  <w:num w:numId="6">
    <w:abstractNumId w:val="9"/>
  </w:num>
  <w:num w:numId="7">
    <w:abstractNumId w:val="4"/>
  </w:num>
  <w:num w:numId="8">
    <w:abstractNumId w:val="20"/>
  </w:num>
  <w:num w:numId="9">
    <w:abstractNumId w:val="3"/>
  </w:num>
  <w:num w:numId="10">
    <w:abstractNumId w:val="6"/>
  </w:num>
  <w:num w:numId="11">
    <w:abstractNumId w:val="14"/>
  </w:num>
  <w:num w:numId="12">
    <w:abstractNumId w:val="1"/>
  </w:num>
  <w:num w:numId="13">
    <w:abstractNumId w:val="11"/>
  </w:num>
  <w:num w:numId="14">
    <w:abstractNumId w:val="2"/>
  </w:num>
  <w:num w:numId="15">
    <w:abstractNumId w:val="8"/>
  </w:num>
  <w:num w:numId="16">
    <w:abstractNumId w:val="18"/>
  </w:num>
  <w:num w:numId="17">
    <w:abstractNumId w:val="16"/>
  </w:num>
  <w:num w:numId="18">
    <w:abstractNumId w:val="17"/>
  </w:num>
  <w:num w:numId="19">
    <w:abstractNumId w:val="24"/>
  </w:num>
  <w:num w:numId="20">
    <w:abstractNumId w:val="13"/>
  </w:num>
  <w:num w:numId="21">
    <w:abstractNumId w:val="5"/>
  </w:num>
  <w:num w:numId="22">
    <w:abstractNumId w:val="12"/>
  </w:num>
  <w:num w:numId="23">
    <w:abstractNumId w:val="10"/>
  </w:num>
  <w:num w:numId="24">
    <w:abstractNumId w:val="19"/>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FD"/>
    <w:rsid w:val="000160C0"/>
    <w:rsid w:val="00031A95"/>
    <w:rsid w:val="00060661"/>
    <w:rsid w:val="00076EF2"/>
    <w:rsid w:val="00083670"/>
    <w:rsid w:val="00085B76"/>
    <w:rsid w:val="000975F2"/>
    <w:rsid w:val="000B4B7D"/>
    <w:rsid w:val="000D6FDA"/>
    <w:rsid w:val="000F296E"/>
    <w:rsid w:val="0011378E"/>
    <w:rsid w:val="00126F4B"/>
    <w:rsid w:val="001679D6"/>
    <w:rsid w:val="00174F6A"/>
    <w:rsid w:val="00182CFC"/>
    <w:rsid w:val="001849D3"/>
    <w:rsid w:val="00185300"/>
    <w:rsid w:val="00186CEF"/>
    <w:rsid w:val="0019524B"/>
    <w:rsid w:val="001B45F4"/>
    <w:rsid w:val="001C5AC7"/>
    <w:rsid w:val="00230C6D"/>
    <w:rsid w:val="0025185F"/>
    <w:rsid w:val="00261113"/>
    <w:rsid w:val="00271282"/>
    <w:rsid w:val="002A4FE7"/>
    <w:rsid w:val="002C5202"/>
    <w:rsid w:val="002F2C9C"/>
    <w:rsid w:val="00312303"/>
    <w:rsid w:val="00326388"/>
    <w:rsid w:val="00332F09"/>
    <w:rsid w:val="00365701"/>
    <w:rsid w:val="00367678"/>
    <w:rsid w:val="00376ACC"/>
    <w:rsid w:val="003842B8"/>
    <w:rsid w:val="0038744D"/>
    <w:rsid w:val="00392B6D"/>
    <w:rsid w:val="003B6A24"/>
    <w:rsid w:val="003F2023"/>
    <w:rsid w:val="004359C1"/>
    <w:rsid w:val="00452B47"/>
    <w:rsid w:val="0048341C"/>
    <w:rsid w:val="0048560F"/>
    <w:rsid w:val="004917C2"/>
    <w:rsid w:val="004A0F0A"/>
    <w:rsid w:val="004B2C69"/>
    <w:rsid w:val="004C4308"/>
    <w:rsid w:val="004D2C60"/>
    <w:rsid w:val="004E7798"/>
    <w:rsid w:val="004F3407"/>
    <w:rsid w:val="0050790D"/>
    <w:rsid w:val="0051751C"/>
    <w:rsid w:val="00533050"/>
    <w:rsid w:val="00534D54"/>
    <w:rsid w:val="005359D4"/>
    <w:rsid w:val="005556CC"/>
    <w:rsid w:val="00557E9A"/>
    <w:rsid w:val="00574FD7"/>
    <w:rsid w:val="00584CB5"/>
    <w:rsid w:val="005A6BFA"/>
    <w:rsid w:val="005E49F2"/>
    <w:rsid w:val="00672366"/>
    <w:rsid w:val="006807CC"/>
    <w:rsid w:val="006C5095"/>
    <w:rsid w:val="006C5F04"/>
    <w:rsid w:val="006D46ED"/>
    <w:rsid w:val="00706713"/>
    <w:rsid w:val="00713A28"/>
    <w:rsid w:val="007472C3"/>
    <w:rsid w:val="00761D9B"/>
    <w:rsid w:val="007846DD"/>
    <w:rsid w:val="007B737A"/>
    <w:rsid w:val="007D2798"/>
    <w:rsid w:val="00810994"/>
    <w:rsid w:val="008736D4"/>
    <w:rsid w:val="0088735D"/>
    <w:rsid w:val="008A3914"/>
    <w:rsid w:val="008B2AD6"/>
    <w:rsid w:val="008B4AC2"/>
    <w:rsid w:val="008C5EDD"/>
    <w:rsid w:val="008D7AA9"/>
    <w:rsid w:val="00905816"/>
    <w:rsid w:val="00952296"/>
    <w:rsid w:val="00954728"/>
    <w:rsid w:val="00954A11"/>
    <w:rsid w:val="00971DA0"/>
    <w:rsid w:val="0098177E"/>
    <w:rsid w:val="009A0BC2"/>
    <w:rsid w:val="009A4D26"/>
    <w:rsid w:val="009C70D9"/>
    <w:rsid w:val="009D3521"/>
    <w:rsid w:val="009E73EB"/>
    <w:rsid w:val="00A15D1A"/>
    <w:rsid w:val="00A459B1"/>
    <w:rsid w:val="00A76551"/>
    <w:rsid w:val="00A828E2"/>
    <w:rsid w:val="00AC5AD0"/>
    <w:rsid w:val="00AC7F2A"/>
    <w:rsid w:val="00AD6F8C"/>
    <w:rsid w:val="00AF5E01"/>
    <w:rsid w:val="00B01CFD"/>
    <w:rsid w:val="00B073D1"/>
    <w:rsid w:val="00B55580"/>
    <w:rsid w:val="00B63A0F"/>
    <w:rsid w:val="00BA3128"/>
    <w:rsid w:val="00BB20D4"/>
    <w:rsid w:val="00BE13D2"/>
    <w:rsid w:val="00BE2041"/>
    <w:rsid w:val="00BF3A34"/>
    <w:rsid w:val="00C075F9"/>
    <w:rsid w:val="00C14084"/>
    <w:rsid w:val="00C237C8"/>
    <w:rsid w:val="00C35E60"/>
    <w:rsid w:val="00C52A8D"/>
    <w:rsid w:val="00C81F29"/>
    <w:rsid w:val="00C94C29"/>
    <w:rsid w:val="00CA7BBC"/>
    <w:rsid w:val="00CB034B"/>
    <w:rsid w:val="00CD46AD"/>
    <w:rsid w:val="00D36A35"/>
    <w:rsid w:val="00D84B03"/>
    <w:rsid w:val="00D86DED"/>
    <w:rsid w:val="00D87921"/>
    <w:rsid w:val="00DA478B"/>
    <w:rsid w:val="00DB5CB1"/>
    <w:rsid w:val="00DD5C0F"/>
    <w:rsid w:val="00E33B1E"/>
    <w:rsid w:val="00E425E9"/>
    <w:rsid w:val="00E43D06"/>
    <w:rsid w:val="00E47A25"/>
    <w:rsid w:val="00E52AF8"/>
    <w:rsid w:val="00E64705"/>
    <w:rsid w:val="00EC7AB9"/>
    <w:rsid w:val="00EC7FDA"/>
    <w:rsid w:val="00EE5DE4"/>
    <w:rsid w:val="00F433F8"/>
    <w:rsid w:val="00F8063F"/>
    <w:rsid w:val="00F84A15"/>
    <w:rsid w:val="00FA5C44"/>
    <w:rsid w:val="00FB1FC2"/>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E05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uiPriority="20"/>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
    <w:name w:val="Grid Table 5 Dark Accent 6"/>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uiPriority="20"/>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
    <w:name w:val="Grid Table 5 Dark Accent 6"/>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9.tiff"/><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3.bin"/><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8EA41366-ED8D-4236-B8F4-EB02BEB69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176</TotalTime>
  <Pages>39</Pages>
  <Words>3436</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22977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gnak4219</cp:lastModifiedBy>
  <cp:revision>119</cp:revision>
  <dcterms:created xsi:type="dcterms:W3CDTF">2016-10-18T15:25:00Z</dcterms:created>
  <dcterms:modified xsi:type="dcterms:W3CDTF">2016-10-22T12:05:00Z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