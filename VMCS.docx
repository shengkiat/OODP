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410150343"/>
        <w:docPartObj>
          <w:docPartGallery w:val="Cover Pages"/>
          <w:docPartUnique/>
        </w:docPartObj>
      </w:sdtPr>
      <w:sdtEndPr>
        <w:rPr>
          <w:noProof/>
          <w:color w:val="775F55" w:themeColor="text2"/>
          <w:sz w:val="32"/>
          <w:szCs w:val="32"/>
        </w:rPr>
      </w:sdtEndPr>
      <w:sdtContent>
        <w:p w:rsidR="00C81F29" w:rsidRPr="00E33B1E" w:rsidRDefault="00483873" w:rsidP="002F2C9C">
          <w:pPr>
            <w:spacing w:line="360" w:lineRule="auto"/>
            <w:jc w:val="both"/>
            <w:rPr>
              <w:rFonts w:ascii="Times New Roman" w:hAnsi="Times New Roman" w:cs="Times New Roman"/>
              <w:noProof/>
              <w:color w:val="775F55" w:themeColor="text2"/>
              <w:sz w:val="32"/>
              <w:szCs w:val="40"/>
            </w:rPr>
          </w:pPr>
          <w:r>
            <w:rPr>
              <w:rFonts w:ascii="Times New Roman" w:hAnsi="Times New Roman" w:cs="Times New Roman"/>
              <w:noProof/>
              <w:lang w:val="en-SG" w:eastAsia="en-SG"/>
            </w:rPr>
            <w:pict>
              <v:shapetype id="_x0000_t202" coordsize="21600,21600" o:spt="202" path="m,l,21600r21600,l21600,xe">
                <v:stroke joinstyle="miter"/>
                <v:path gradientshapeok="t" o:connecttype="rect"/>
              </v:shapetype>
              <v:shape id="Text Box 30" o:spid="_x0000_s1026" type="#_x0000_t202" style="position:absolute;left:0;text-align:left;margin-left:202.5pt;margin-top:481.5pt;width:268.5pt;height:196.5pt;z-index:251640832;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" fillcolor="white [3201]" stroked="f" strokeweight=".5pt">
                <v:textbox>
                  <w:txbxContent>
                    <w:p w:rsidR="004C06B3" w:rsidRDefault="004C06B3">
                      <w:pPr>
                        <w:ind w:left="0"/>
                        <w:rPr>
                          <w:lang w:val="en-SG"/>
                        </w:rPr>
                      </w:pPr>
                      <w:r>
                        <w:rPr>
                          <w:lang w:val="en-SG"/>
                        </w:rPr>
                        <w:t xml:space="preserve">AUTHORS: </w:t>
                      </w:r>
                    </w:p>
                    <w:p w:rsidR="004C06B3" w:rsidRDefault="004C06B3">
                      <w:pPr>
                        <w:ind w:left="0"/>
                        <w:rPr>
                          <w:lang w:val="en-SG"/>
                        </w:rPr>
                      </w:pPr>
                      <w:r>
                        <w:rPr>
                          <w:lang w:val="en-SG"/>
                        </w:rPr>
                        <w:t>SIVASANKARI D/O SUBRAMANIAM</w:t>
                      </w:r>
                    </w:p>
                    <w:p w:rsidR="004C06B3" w:rsidRDefault="004C06B3">
                      <w:pPr>
                        <w:ind w:left="0"/>
                        <w:rPr>
                          <w:lang w:val="en-SG"/>
                        </w:rPr>
                      </w:pPr>
                      <w:r>
                        <w:rPr>
                          <w:lang w:val="en-SG"/>
                        </w:rPr>
                        <w:t>NG SHEN SOON BENJAMIN</w:t>
                      </w:r>
                    </w:p>
                    <w:p w:rsidR="004C06B3" w:rsidRPr="00B231AC" w:rsidRDefault="004C06B3">
                      <w:pPr>
                        <w:ind w:left="0"/>
                        <w:rPr>
                          <w:lang w:val="de-DE"/>
                        </w:rPr>
                      </w:pPr>
                      <w:r w:rsidRPr="00B231AC">
                        <w:rPr>
                          <w:lang w:val="de-DE"/>
                        </w:rPr>
                        <w:t>LU WENSHUO</w:t>
                      </w:r>
                    </w:p>
                    <w:p w:rsidR="004C06B3" w:rsidRPr="00B231AC" w:rsidRDefault="004C06B3">
                      <w:pPr>
                        <w:ind w:left="0"/>
                        <w:rPr>
                          <w:lang w:val="de-DE"/>
                        </w:rPr>
                      </w:pPr>
                      <w:r w:rsidRPr="00B231AC">
                        <w:rPr>
                          <w:lang w:val="de-DE"/>
                        </w:rPr>
                        <w:t>KOO SHENG KIAT</w:t>
                      </w:r>
                    </w:p>
                    <w:p w:rsidR="004C06B3" w:rsidRPr="00B231AC" w:rsidRDefault="004C06B3" w:rsidP="000975F2">
                      <w:pPr>
                        <w:ind w:left="0"/>
                        <w:rPr>
                          <w:lang w:val="de-DE"/>
                        </w:rPr>
                      </w:pPr>
                      <w:r w:rsidRPr="00B231AC">
                        <w:rPr>
                          <w:lang w:val="de-DE"/>
                        </w:rPr>
                        <w:t>SMITA RANI BISOYI</w:t>
                      </w:r>
                    </w:p>
                    <w:p w:rsidR="004C06B3" w:rsidRPr="000975F2" w:rsidRDefault="004C06B3">
                      <w:pPr>
                        <w:ind w:left="0"/>
                        <w:rPr>
                          <w:lang w:val="en-SG"/>
                        </w:rPr>
                      </w:pPr>
                      <w:r w:rsidRPr="00F07DD3">
                        <w:rPr>
                          <w:lang w:val="en-SG"/>
                        </w:rPr>
                        <w:t>ZHAO YUHENG</w:t>
                      </w:r>
                    </w:p>
                  </w:txbxContent>
                </v:textbox>
                <w10:wrap anchorx="margin"/>
              </v:shape>
            </w:pict>
          </w:r>
          <w:r>
            <w:rPr>
              <w:rFonts w:ascii="Times New Roman" w:hAnsi="Times New Roman" w:cs="Times New Roman"/>
              <w:noProof/>
              <w:lang w:val="en-SG" w:eastAsia="en-SG"/>
            </w:rPr>
            <w:pict>
              <v:shape id="Text Box 37" o:spid="_x0000_s1027" type="#_x0000_t202" alt="Title and subtitle" style="position:absolute;left:0;text-align:left;margin-left:1162.3pt;margin-top:360.45pt;width:434.9pt;height:41.4pt;z-index:251638784;visibility:visible;mso-height-percent:363;mso-position-horizontal:right;mso-position-horizontal-relative:margin;mso-position-vertical-relative:page;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4C06B3" w:rsidRDefault="004C06B3"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4C06B3" w:rsidRDefault="004C06B3" w:rsidP="000975F2">
                          <w:pPr>
                            <w:pStyle w:val="Subtitle"/>
                            <w:rPr>
                              <w:rFonts w:asciiTheme="minorHAnsi" w:eastAsiaTheme="minorEastAsia" w:hAnsiTheme="minorHAnsi" w:cstheme="minorBidi"/>
                              <w:caps w:val="0"/>
                              <w:sz w:val="22"/>
                              <w:szCs w:val="22"/>
                            </w:rPr>
                          </w:pPr>
                          <w:r>
                            <w:t>Object Oriented Design pattern</w:t>
                          </w:r>
                        </w:p>
                      </w:sdtContent>
                    </w:sdt>
                    <w:p w:rsidR="004C06B3" w:rsidRDefault="004C06B3">
                      <w:pPr>
                        <w:pStyle w:val="Logo"/>
                      </w:pPr>
                    </w:p>
                    <w:p w:rsidR="004C06B3" w:rsidRDefault="004C06B3">
                      <w:pPr>
                        <w:pStyle w:val="Subtitle"/>
                      </w:pPr>
                    </w:p>
                  </w:txbxContent>
                </v:textbox>
                <w10:wrap type="square" anchorx="margin" anchory="page"/>
                <w10:anchorlock/>
              </v:shape>
            </w:pict>
          </w:r>
          <w:r>
            <w:rPr>
              <w:rFonts w:ascii="Times New Roman" w:hAnsi="Times New Roman" w:cs="Times New Roman"/>
              <w:noProof/>
              <w:lang w:val="en-SG" w:eastAsia="en-SG"/>
            </w:rPr>
            <w:pict>
              <v:shape id="Text Box 33" o:spid="_x0000_s1028" type="#_x0000_t202" alt="Version number and date" style="position:absolute;left:0;text-align:left;margin-left:722.35pt;margin-top:0;width:288.25pt;height:46.7pt;z-index:251639808;visibility:visible;mso-width-percent:471;mso-height-percent:363;mso-top-percent:91;mso-position-horizontal:right;mso-position-horizontal-relative:margin;mso-position-vertical-relative:page;mso-width-percent:471;mso-height-percent:363;mso-top-percent:9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" filled="f" stroked="f" strokeweight=".5pt">
                <v:textbox style="mso-fit-shape-to-text:t" inset="0,0,0,0">
                  <w:txbxContent>
                    <w:p w:rsidR="004C06B3" w:rsidRDefault="004C06B3">
                      <w:pPr>
                        <w:pStyle w:val="Subtitle"/>
                      </w:pPr>
                      <w:r>
                        <w:t xml:space="preserve">Version </w:t>
                      </w:r>
                      <w:sdt>
                        <w:sdtPr>
                          <w:id w:val="725191026"/>
                        </w:sdtPr>
                        <w:sdtEndPr/>
                        <w:sdtContent>
                          <w:r>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rsidR="004C06B3" w:rsidRDefault="004C06B3">
                          <w:pPr>
                            <w:pStyle w:val="Subtitle"/>
                          </w:pPr>
                          <w:r>
                            <w:t>October 26, 2016</w:t>
                          </w:r>
                        </w:p>
                      </w:sdtContent>
                    </w:sdt>
                  </w:txbxContent>
                </v:textbox>
                <w10:wrap type="square" anchorx="margin" anchory="page"/>
                <w10:anchorlock/>
              </v:shape>
            </w:pict>
          </w:r>
          <w:r>
            <w:rPr>
              <w:rFonts w:ascii="Times New Roman" w:hAnsi="Times New Roman" w:cs="Times New Roman"/>
              <w:noProof/>
              <w:lang w:val="en-SG" w:eastAsia="en-SG"/>
            </w:rPr>
            <w:pict>
              <v:group id="Group 38" o:spid="_x0000_s1078" alt="Title: Decorative sidebar" style="position:absolute;left:0;text-align:left;margin-left:0;margin-top:0;width:18pt;height:10in;z-index:2516377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80" style="position:absolute;width:2286;height:87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79" style="position:absolute;top:89154;width:228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w:r>
          <w:r w:rsidR="00FB1FC2" w:rsidRPr="00E33B1E">
            <w:rPr>
              <w:rFonts w:ascii="Times New Roman" w:hAnsi="Times New Roman" w:cs="Times New Roman"/>
              <w:noProof/>
              <w:color w:val="775F55" w:themeColor="text2"/>
              <w:sz w:val="32"/>
              <w:szCs w:val="32"/>
            </w:rPr>
            <w:br w:type="page"/>
          </w:r>
        </w:p>
      </w:sdtContent>
    </w:sdt>
    <w:p w:rsidR="00C81F29" w:rsidRPr="00E33B1E" w:rsidRDefault="00B01CFD" w:rsidP="002F2C9C">
      <w:pPr>
        <w:pStyle w:val="Heading1"/>
        <w:spacing w:line="360" w:lineRule="auto"/>
        <w:jc w:val="both"/>
      </w:pPr>
      <w:r w:rsidRPr="00E33B1E">
        <w:lastRenderedPageBreak/>
        <w:t>Overview</w:t>
      </w:r>
    </w:p>
    <w:p w:rsidR="00E33B1E" w:rsidRPr="00E33B1E" w:rsidRDefault="00B01CFD"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Based on the design document, we have noticed areas in which Object Oriented Design Patterns can be applied. </w:t>
      </w:r>
    </w:p>
    <w:p w:rsidR="00E33B1E" w:rsidRPr="00E33B1E" w:rsidRDefault="00E33B1E" w:rsidP="002F2C9C">
      <w:pPr>
        <w:spacing w:line="360" w:lineRule="auto"/>
        <w:jc w:val="both"/>
        <w:rPr>
          <w:rFonts w:ascii="Times New Roman" w:hAnsi="Times New Roman" w:cs="Times New Roman"/>
          <w:sz w:val="24"/>
          <w:szCs w:val="24"/>
        </w:rPr>
      </w:pPr>
    </w:p>
    <w:p w:rsidR="00C81F29" w:rsidRPr="00E33B1E" w:rsidRDefault="00E33B1E"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Design Patterns</w:t>
      </w:r>
      <w:r w:rsidR="00B01CFD" w:rsidRPr="00E33B1E">
        <w:rPr>
          <w:rFonts w:ascii="Times New Roman" w:hAnsi="Times New Roman" w:cs="Times New Roman"/>
          <w:sz w:val="24"/>
          <w:szCs w:val="24"/>
        </w:rPr>
        <w:t xml:space="preserve"> help us in the following ways:</w:t>
      </w:r>
    </w:p>
    <w:p w:rsidR="00B01CFD" w:rsidRPr="00E33B1E" w:rsidRDefault="00B01CFD" w:rsidP="002F2C9C">
      <w:pPr>
        <w:spacing w:line="360" w:lineRule="auto"/>
        <w:jc w:val="both"/>
        <w:rPr>
          <w:rFonts w:ascii="Times New Roman" w:hAnsi="Times New Roman" w:cs="Times New Roman"/>
          <w:sz w:val="24"/>
          <w:szCs w:val="24"/>
        </w:rPr>
      </w:pP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Extensibility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Reusability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Maintainability</w:t>
      </w:r>
    </w:p>
    <w:p w:rsidR="00B01CFD" w:rsidRPr="00E33B1E" w:rsidRDefault="00B01CFD" w:rsidP="002F2C9C">
      <w:pPr>
        <w:spacing w:line="360" w:lineRule="auto"/>
        <w:jc w:val="both"/>
        <w:rPr>
          <w:rFonts w:ascii="Times New Roman" w:hAnsi="Times New Roman" w:cs="Times New Roman"/>
        </w:rPr>
      </w:pPr>
    </w:p>
    <w:p w:rsidR="00B01CFD" w:rsidRPr="00E33B1E" w:rsidRDefault="00E33B1E" w:rsidP="002F2C9C">
      <w:pPr>
        <w:pStyle w:val="Heading1"/>
        <w:spacing w:line="360" w:lineRule="auto"/>
        <w:jc w:val="both"/>
      </w:pPr>
      <w:r w:rsidRPr="00E33B1E">
        <w:t>Design patters chosen</w:t>
      </w:r>
    </w:p>
    <w:p w:rsidR="00E33B1E" w:rsidRPr="00E33B1E" w:rsidRDefault="00E33B1E" w:rsidP="002F2C9C">
      <w:pPr>
        <w:spacing w:line="360" w:lineRule="auto"/>
        <w:jc w:val="both"/>
        <w:rPr>
          <w:rFonts w:ascii="Times New Roman" w:hAnsi="Times New Roman" w:cs="Times New Roman"/>
        </w:rPr>
      </w:pP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Observer</w:t>
      </w: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Factory</w:t>
      </w:r>
    </w:p>
    <w:p w:rsid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Chain of Responsibility</w:t>
      </w:r>
    </w:p>
    <w:p w:rsidR="0051751C"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Bridge</w:t>
      </w:r>
    </w:p>
    <w:p w:rsidR="00BE2041"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Decorator</w:t>
      </w:r>
    </w:p>
    <w:p w:rsidR="00BE2041" w:rsidRPr="00E33B1E"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Template Method</w:t>
      </w:r>
    </w:p>
    <w:p w:rsidR="00E33B1E" w:rsidRPr="00E33B1E" w:rsidRDefault="00E33B1E" w:rsidP="002F2C9C">
      <w:pPr>
        <w:spacing w:line="360" w:lineRule="auto"/>
        <w:jc w:val="both"/>
        <w:rPr>
          <w:rFonts w:ascii="Times New Roman" w:hAnsi="Times New Roman" w:cs="Times New Roman"/>
        </w:rPr>
      </w:pPr>
    </w:p>
    <w:p w:rsidR="00E33B1E" w:rsidRPr="002F2C9C" w:rsidRDefault="002F2C9C" w:rsidP="002F2C9C">
      <w:p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The next sections will focus on the following items</w:t>
      </w:r>
      <w:r>
        <w:rPr>
          <w:rFonts w:ascii="Times New Roman" w:hAnsi="Times New Roman" w:cs="Times New Roman"/>
          <w:sz w:val="24"/>
          <w:szCs w:val="24"/>
        </w:rPr>
        <w:t xml:space="preserve"> for every Design Pattern chosen</w:t>
      </w:r>
      <w:r w:rsidRPr="002F2C9C">
        <w:rPr>
          <w:rFonts w:ascii="Times New Roman" w:hAnsi="Times New Roman" w:cs="Times New Roman"/>
          <w:sz w:val="24"/>
          <w:szCs w:val="24"/>
        </w:rPr>
        <w:t>,</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Design Problem</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Current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Candidate Design Pattern(s) considered</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Participants</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Revised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Implementation</w:t>
      </w:r>
    </w:p>
    <w:p w:rsidR="002F2C9C" w:rsidRPr="002F2C9C" w:rsidRDefault="002F2C9C" w:rsidP="002F2C9C">
      <w:pPr>
        <w:spacing w:line="360" w:lineRule="auto"/>
        <w:jc w:val="both"/>
        <w:rPr>
          <w:rFonts w:ascii="Times New Roman" w:hAnsi="Times New Roman" w:cs="Times New Roman"/>
        </w:rPr>
      </w:pPr>
    </w:p>
    <w:p w:rsidR="00E33B1E" w:rsidRPr="00E33B1E" w:rsidRDefault="00E33B1E" w:rsidP="002F2C9C">
      <w:pPr>
        <w:pStyle w:val="Heading1"/>
        <w:spacing w:line="360" w:lineRule="auto"/>
        <w:jc w:val="both"/>
      </w:pPr>
      <w:r w:rsidRPr="00E33B1E">
        <w:lastRenderedPageBreak/>
        <w:t>Observer Design Pattern</w:t>
      </w:r>
    </w:p>
    <w:p w:rsidR="00E33B1E" w:rsidRPr="00E33B1E" w:rsidRDefault="00E33B1E" w:rsidP="002F2C9C">
      <w:pPr>
        <w:pStyle w:val="Heading2"/>
        <w:spacing w:line="360" w:lineRule="auto"/>
        <w:jc w:val="both"/>
      </w:pPr>
      <w:r w:rsidRPr="00E33B1E">
        <w:t>Design Problem</w:t>
      </w:r>
    </w:p>
    <w:p w:rsidR="00E33B1E" w:rsidRDefault="00E33B1E" w:rsidP="002F2C9C">
      <w:pPr>
        <w:pStyle w:val="Default"/>
        <w:numPr>
          <w:ilvl w:val="0"/>
          <w:numId w:val="8"/>
        </w:numPr>
        <w:spacing w:line="360" w:lineRule="auto"/>
        <w:jc w:val="both"/>
        <w:rPr>
          <w:color w:val="auto"/>
          <w:lang w:val="en-SG"/>
        </w:rPr>
      </w:pPr>
      <w:r w:rsidRPr="00E33B1E">
        <w:rPr>
          <w:color w:val="auto"/>
          <w:lang w:val="en-SG"/>
        </w:rPr>
        <w:t>The vending machine has multiple user panels</w:t>
      </w:r>
      <w:r>
        <w:rPr>
          <w:color w:val="auto"/>
          <w:lang w:val="en-SG"/>
        </w:rPr>
        <w:t>. They are,</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Customer panel</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 xml:space="preserve">Maintenance panel </w:t>
      </w:r>
    </w:p>
    <w:p w:rsidR="00E33B1E" w:rsidRPr="00E33B1E" w:rsidRDefault="00E33B1E" w:rsidP="002F2C9C">
      <w:pPr>
        <w:pStyle w:val="Default"/>
        <w:numPr>
          <w:ilvl w:val="1"/>
          <w:numId w:val="8"/>
        </w:numPr>
        <w:spacing w:line="360" w:lineRule="auto"/>
        <w:jc w:val="both"/>
        <w:rPr>
          <w:color w:val="auto"/>
          <w:lang w:val="en-SG"/>
        </w:rPr>
      </w:pPr>
      <w:r>
        <w:rPr>
          <w:color w:val="auto"/>
          <w:lang w:val="en-SG"/>
        </w:rPr>
        <w:t>M</w:t>
      </w:r>
      <w:r w:rsidRPr="00E33B1E">
        <w:rPr>
          <w:color w:val="auto"/>
          <w:lang w:val="en-SG"/>
        </w:rPr>
        <w:t xml:space="preserve">achinery panel </w:t>
      </w:r>
    </w:p>
    <w:p w:rsidR="00E33B1E" w:rsidRDefault="00E33B1E" w:rsidP="004C06B3">
      <w:pPr>
        <w:pStyle w:val="Default"/>
        <w:spacing w:line="360" w:lineRule="auto"/>
        <w:ind w:left="720"/>
        <w:jc w:val="both"/>
        <w:rPr>
          <w:color w:val="auto"/>
          <w:lang w:val="en-SG"/>
        </w:rPr>
      </w:pPr>
      <w:r w:rsidRPr="00E33B1E">
        <w:rPr>
          <w:color w:val="auto"/>
          <w:lang w:val="en-SG"/>
        </w:rPr>
        <w:t xml:space="preserve">They depend on the same data object (e.g.  StoreItem). </w:t>
      </w:r>
    </w:p>
    <w:p w:rsidR="00E33B1E" w:rsidRPr="00E33B1E" w:rsidRDefault="00E33B1E" w:rsidP="002F2C9C">
      <w:pPr>
        <w:pStyle w:val="Default"/>
        <w:numPr>
          <w:ilvl w:val="0"/>
          <w:numId w:val="8"/>
        </w:numPr>
        <w:spacing w:line="360" w:lineRule="auto"/>
        <w:jc w:val="both"/>
        <w:rPr>
          <w:color w:val="auto"/>
          <w:lang w:val="en-SG"/>
        </w:rPr>
      </w:pPr>
      <w:r w:rsidRPr="00E33B1E">
        <w:rPr>
          <w:color w:val="auto"/>
          <w:lang w:val="en-SG"/>
        </w:rPr>
        <w:t>Cash and Drink Quantities are displayed on Maintenance panel and Machinery panel but further changes in StoreItem are not propagated to these panels.</w:t>
      </w:r>
    </w:p>
    <w:p w:rsidR="00185300" w:rsidRPr="004C06B3" w:rsidRDefault="00E33B1E" w:rsidP="004C06B3">
      <w:pPr>
        <w:pStyle w:val="ListParagraph"/>
        <w:numPr>
          <w:ilvl w:val="0"/>
          <w:numId w:val="8"/>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lang w:val="en-SG"/>
        </w:rPr>
        <w:t xml:space="preserve">The </w:t>
      </w:r>
      <w:r>
        <w:rPr>
          <w:rFonts w:ascii="Times New Roman" w:hAnsi="Times New Roman" w:cs="Times New Roman"/>
          <w:sz w:val="24"/>
          <w:szCs w:val="24"/>
          <w:lang w:val="en-SG"/>
        </w:rPr>
        <w:t>v</w:t>
      </w:r>
      <w:r w:rsidRPr="00E33B1E">
        <w:rPr>
          <w:rFonts w:ascii="Times New Roman" w:hAnsi="Times New Roman" w:cs="Times New Roman"/>
          <w:sz w:val="24"/>
          <w:szCs w:val="24"/>
          <w:lang w:val="en-SG"/>
        </w:rPr>
        <w:t xml:space="preserve">ending machine does not allow auto refresh mechanism in all user panels when </w:t>
      </w:r>
      <w:r w:rsidR="004C4308">
        <w:rPr>
          <w:rFonts w:ascii="Times New Roman" w:hAnsi="Times New Roman" w:cs="Times New Roman"/>
          <w:sz w:val="24"/>
          <w:szCs w:val="24"/>
          <w:lang w:val="en-SG"/>
        </w:rPr>
        <w:t>updates in other</w:t>
      </w:r>
      <w:r w:rsidRPr="00E33B1E">
        <w:rPr>
          <w:rFonts w:ascii="Times New Roman" w:hAnsi="Times New Roman" w:cs="Times New Roman"/>
          <w:sz w:val="24"/>
          <w:szCs w:val="24"/>
          <w:lang w:val="en-SG"/>
        </w:rPr>
        <w:t xml:space="preserve"> panel</w:t>
      </w:r>
      <w:r w:rsidR="004C4308">
        <w:rPr>
          <w:rFonts w:ascii="Times New Roman" w:hAnsi="Times New Roman" w:cs="Times New Roman"/>
          <w:sz w:val="24"/>
          <w:szCs w:val="24"/>
          <w:lang w:val="en-SG"/>
        </w:rPr>
        <w:t>s</w:t>
      </w:r>
      <w:r w:rsidRPr="00E33B1E">
        <w:rPr>
          <w:rFonts w:ascii="Times New Roman" w:hAnsi="Times New Roman" w:cs="Times New Roman"/>
          <w:sz w:val="24"/>
          <w:szCs w:val="24"/>
          <w:lang w:val="en-SG"/>
        </w:rPr>
        <w:t xml:space="preserve"> </w:t>
      </w:r>
      <w:r w:rsidR="004C4308">
        <w:rPr>
          <w:rFonts w:ascii="Times New Roman" w:hAnsi="Times New Roman" w:cs="Times New Roman"/>
          <w:sz w:val="24"/>
          <w:szCs w:val="24"/>
          <w:lang w:val="en-SG"/>
        </w:rPr>
        <w:t>change the StoreItem</w:t>
      </w:r>
      <w:r w:rsidRPr="00E33B1E">
        <w:rPr>
          <w:rFonts w:ascii="Times New Roman" w:hAnsi="Times New Roman" w:cs="Times New Roman"/>
          <w:sz w:val="24"/>
          <w:szCs w:val="24"/>
          <w:lang w:val="en-SG"/>
        </w:rPr>
        <w:t>.</w:t>
      </w:r>
    </w:p>
    <w:p w:rsidR="00B231AC" w:rsidRDefault="00B231AC" w:rsidP="00B231AC"/>
    <w:p w:rsidR="00B231AC" w:rsidRDefault="00B231AC" w:rsidP="00B231AC">
      <w:pPr>
        <w:pStyle w:val="Heading2"/>
      </w:pPr>
      <w:r>
        <w:t>Motivation</w:t>
      </w:r>
    </w:p>
    <w:p w:rsidR="00B231AC" w:rsidRDefault="00B231AC" w:rsidP="00B231AC">
      <w:pPr>
        <w:pStyle w:val="ListParagraph"/>
        <w:numPr>
          <w:ilvl w:val="0"/>
          <w:numId w:val="19"/>
        </w:numPr>
        <w:spacing w:after="200" w:line="276" w:lineRule="auto"/>
        <w:ind w:right="0"/>
        <w:rPr>
          <w:rFonts w:ascii="Times New Roman" w:hAnsi="Times New Roman" w:cs="Times New Roman"/>
          <w:sz w:val="24"/>
          <w:szCs w:val="24"/>
          <w:lang w:val="en-SG"/>
        </w:rPr>
      </w:pPr>
      <w:r>
        <w:rPr>
          <w:rFonts w:ascii="Times New Roman" w:hAnsi="Times New Roman" w:cs="Times New Roman"/>
          <w:sz w:val="24"/>
          <w:szCs w:val="24"/>
          <w:lang w:val="en-SG"/>
        </w:rPr>
        <w:t>To provide loose coupling between data object and views.</w:t>
      </w:r>
    </w:p>
    <w:p w:rsidR="0099041F" w:rsidRPr="0099041F" w:rsidRDefault="0099041F" w:rsidP="0099041F">
      <w:pPr>
        <w:pStyle w:val="Default"/>
        <w:numPr>
          <w:ilvl w:val="0"/>
          <w:numId w:val="19"/>
        </w:numPr>
        <w:spacing w:line="360" w:lineRule="auto"/>
        <w:jc w:val="both"/>
        <w:rPr>
          <w:color w:val="auto"/>
          <w:lang w:val="en-SG"/>
        </w:rPr>
      </w:pPr>
      <w:r>
        <w:rPr>
          <w:color w:val="auto"/>
          <w:lang w:val="en-SG"/>
        </w:rPr>
        <w:t>Data object can be reused without any impact on view</w:t>
      </w:r>
      <w:r w:rsidR="00E21D77">
        <w:t>.</w:t>
      </w:r>
      <w:bookmarkStart w:id="0" w:name="_GoBack"/>
      <w:bookmarkEnd w:id="0"/>
    </w:p>
    <w:p w:rsidR="00185300" w:rsidRPr="0099041F" w:rsidRDefault="00B231AC" w:rsidP="0099041F">
      <w:pPr>
        <w:pStyle w:val="Default"/>
        <w:numPr>
          <w:ilvl w:val="0"/>
          <w:numId w:val="10"/>
        </w:numPr>
        <w:spacing w:line="360" w:lineRule="auto"/>
        <w:jc w:val="both"/>
        <w:rPr>
          <w:color w:val="auto"/>
          <w:lang w:val="en-SG"/>
        </w:rPr>
      </w:pPr>
      <w:r>
        <w:rPr>
          <w:lang w:val="en-SG"/>
        </w:rPr>
        <w:t>To provide the ability, w</w:t>
      </w:r>
      <w:r w:rsidRPr="006C5095">
        <w:rPr>
          <w:color w:val="auto"/>
          <w:lang w:val="en-SG"/>
        </w:rPr>
        <w:t xml:space="preserve">hen </w:t>
      </w:r>
      <w:r>
        <w:rPr>
          <w:color w:val="auto"/>
          <w:lang w:val="en-SG"/>
        </w:rPr>
        <w:t xml:space="preserve">there is </w:t>
      </w:r>
      <w:r w:rsidRPr="006C5095">
        <w:rPr>
          <w:color w:val="auto"/>
          <w:lang w:val="en-SG"/>
        </w:rPr>
        <w:t xml:space="preserve">a change in the </w:t>
      </w:r>
      <w:r>
        <w:rPr>
          <w:color w:val="auto"/>
          <w:lang w:val="en-SG"/>
        </w:rPr>
        <w:t xml:space="preserve">date </w:t>
      </w:r>
      <w:r w:rsidRPr="006C5095">
        <w:rPr>
          <w:color w:val="auto"/>
          <w:lang w:val="en-SG"/>
        </w:rPr>
        <w:t xml:space="preserve">object </w:t>
      </w:r>
      <w:r>
        <w:rPr>
          <w:color w:val="auto"/>
          <w:lang w:val="en-SG"/>
        </w:rPr>
        <w:t xml:space="preserve">then pass the </w:t>
      </w:r>
      <w:r w:rsidRPr="006C5095">
        <w:rPr>
          <w:color w:val="auto"/>
          <w:lang w:val="en-SG"/>
        </w:rPr>
        <w:t xml:space="preserve">change </w:t>
      </w:r>
      <w:r>
        <w:rPr>
          <w:color w:val="auto"/>
          <w:lang w:val="en-SG"/>
        </w:rPr>
        <w:t xml:space="preserve">to </w:t>
      </w:r>
      <w:r w:rsidRPr="006C5095">
        <w:rPr>
          <w:color w:val="auto"/>
          <w:lang w:val="en-SG"/>
        </w:rPr>
        <w:t>the other</w:t>
      </w:r>
      <w:r w:rsidR="0099041F">
        <w:rPr>
          <w:color w:val="auto"/>
          <w:lang w:val="en-SG"/>
        </w:rPr>
        <w:t xml:space="preserve"> </w:t>
      </w:r>
      <w:r>
        <w:rPr>
          <w:color w:val="auto"/>
          <w:lang w:val="en-SG"/>
        </w:rPr>
        <w:t>panels</w:t>
      </w:r>
      <w:r w:rsidRPr="006C5095">
        <w:rPr>
          <w:color w:val="auto"/>
          <w:lang w:val="en-SG"/>
        </w:rPr>
        <w:t xml:space="preserve">, and </w:t>
      </w:r>
      <w:r>
        <w:rPr>
          <w:color w:val="auto"/>
          <w:lang w:val="en-SG"/>
        </w:rPr>
        <w:t>without any need to</w:t>
      </w:r>
      <w:r w:rsidRPr="006C5095">
        <w:rPr>
          <w:color w:val="auto"/>
          <w:lang w:val="en-SG"/>
        </w:rPr>
        <w:t xml:space="preserve"> know how many of them need changes</w:t>
      </w:r>
      <w:r>
        <w:rPr>
          <w:color w:val="auto"/>
          <w:lang w:val="en-SG"/>
        </w:rPr>
        <w:t>.</w:t>
      </w:r>
    </w:p>
    <w:p w:rsidR="006C5095" w:rsidRDefault="006C5095" w:rsidP="002F2C9C">
      <w:pPr>
        <w:pStyle w:val="Heading2"/>
        <w:spacing w:line="360" w:lineRule="auto"/>
        <w:jc w:val="both"/>
      </w:pPr>
      <w:r>
        <w:t>Candidate Design Pattern(s) Considered</w:t>
      </w:r>
    </w:p>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 xml:space="preserve">The identified design problem is a </w:t>
      </w:r>
      <w:r w:rsidR="006365B6" w:rsidRPr="006C5095">
        <w:rPr>
          <w:rFonts w:ascii="Times New Roman" w:hAnsi="Times New Roman" w:cs="Times New Roman"/>
          <w:sz w:val="24"/>
          <w:szCs w:val="24"/>
        </w:rPr>
        <w:t>Behavioral</w:t>
      </w:r>
      <w:r w:rsidRPr="006C5095">
        <w:rPr>
          <w:rFonts w:ascii="Times New Roman" w:hAnsi="Times New Roman" w:cs="Times New Roman"/>
          <w:sz w:val="24"/>
          <w:szCs w:val="24"/>
        </w:rPr>
        <w:t xml:space="preserve"> issue. Therefore, the following Candidate Design Patterns were considered:</w:t>
      </w:r>
    </w:p>
    <w:p w:rsidR="006C5095" w:rsidRPr="008432BA" w:rsidRDefault="006C5095" w:rsidP="002F2C9C">
      <w:pPr>
        <w:spacing w:line="360" w:lineRule="auto"/>
        <w:jc w:val="both"/>
      </w:pPr>
    </w:p>
    <w:tbl>
      <w:tblPr>
        <w:tblStyle w:val="GridTable4-Accent61"/>
        <w:tblW w:w="0" w:type="auto"/>
        <w:tblLook w:val="04A0" w:firstRow="1" w:lastRow="0" w:firstColumn="1" w:lastColumn="0" w:noHBand="0" w:noVBand="1"/>
      </w:tblPr>
      <w:tblGrid>
        <w:gridCol w:w="1694"/>
        <w:gridCol w:w="3708"/>
        <w:gridCol w:w="4028"/>
      </w:tblGrid>
      <w:tr w:rsidR="006C5095" w:rsidRPr="006C5095" w:rsidTr="006C5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70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Observer</w:t>
            </w:r>
          </w:p>
        </w:tc>
        <w:tc>
          <w:tcPr>
            <w:tcW w:w="402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708" w:type="dxa"/>
          </w:tcPr>
          <w:p w:rsidR="006C5095" w:rsidRPr="006C5095" w:rsidRDefault="006C5095" w:rsidP="002F2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sidRPr="006C5095">
              <w:rPr>
                <w:color w:val="auto"/>
                <w:lang w:val="en-SG"/>
              </w:rPr>
              <w:t xml:space="preserve">Define a one-to-many dependency between objects so that when one object changes state, all its dependents are notified and updated </w:t>
            </w:r>
            <w:r w:rsidRPr="006C5095">
              <w:rPr>
                <w:color w:val="auto"/>
                <w:lang w:val="en-SG"/>
              </w:rPr>
              <w:lastRenderedPageBreak/>
              <w:t>automatically</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lastRenderedPageBreak/>
              <w:t>Define an object that encapsulates how a set of objects interact. Mediator promotes</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 xml:space="preserve">loose coupling by keeping objects </w:t>
            </w:r>
            <w:r w:rsidRPr="006C5095">
              <w:rPr>
                <w:rFonts w:ascii="Times New Roman" w:hAnsi="Times New Roman" w:cs="Times New Roman"/>
                <w:sz w:val="24"/>
                <w:szCs w:val="24"/>
              </w:rPr>
              <w:lastRenderedPageBreak/>
              <w:t>from referring  to each other explicitly, and</w:t>
            </w:r>
          </w:p>
          <w:p w:rsidR="006C5095" w:rsidRPr="006C5095"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6C5095" w:rsidRPr="006C5095">
              <w:rPr>
                <w:rFonts w:ascii="Times New Roman" w:hAnsi="Times New Roman" w:cs="Times New Roman"/>
                <w:sz w:val="24"/>
                <w:szCs w:val="24"/>
              </w:rPr>
              <w:t>t lets you vary their interaction independently.</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lastRenderedPageBreak/>
              <w:t>Applicability</w:t>
            </w:r>
          </w:p>
        </w:tc>
        <w:tc>
          <w:tcPr>
            <w:tcW w:w="3708" w:type="dxa"/>
          </w:tcPr>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an abstraction has two aspects, one dependent on the other. Encapsulating these aspects in separate objects lets you vary and reuse them independently</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Different views of the same object can be separated and encapsulated into different classes, so that the object can be reused independent of the views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 change in the object requires change in the others, and you do not know how many of them need changes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Need loose coupling</w:t>
            </w:r>
          </w:p>
        </w:tc>
        <w:tc>
          <w:tcPr>
            <w:tcW w:w="4028" w:type="dxa"/>
          </w:tcPr>
          <w:p w:rsidR="006C5095" w:rsidRPr="006C5095" w:rsidRDefault="006C5095" w:rsidP="002F2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A set of objects communicate in well-defined but complex ways. The resulting interdependencies are unstructured and difficult to understand.</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Reusing an object is difficult because it refers to and communicates with many other objects.</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 xml:space="preserve">A </w:t>
            </w:r>
            <w:r w:rsidR="007472C3">
              <w:rPr>
                <w:color w:val="auto"/>
                <w:lang w:val="en-SG"/>
              </w:rPr>
              <w:t>behaviour</w:t>
            </w:r>
            <w:r w:rsidRPr="006C5095">
              <w:rPr>
                <w:color w:val="auto"/>
                <w:lang w:val="en-SG"/>
              </w:rPr>
              <w:t xml:space="preserve"> that's distributed between several classes should be customizable without a lot of sub classing.</w:t>
            </w:r>
            <w:r w:rsidRPr="006C5095">
              <w:t xml:space="preserve"> </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Aspect</w:t>
            </w:r>
          </w:p>
        </w:tc>
        <w:tc>
          <w:tcPr>
            <w:tcW w:w="370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Number of objects that depend on another object; how the dependent objects stay up to date</w:t>
            </w: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How and which objects interact with each</w:t>
            </w:r>
          </w:p>
          <w:p w:rsidR="006C5095" w:rsidRPr="006C5095" w:rsidRDefault="006C5095"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6C5095">
              <w:rPr>
                <w:rFonts w:ascii="Times New Roman" w:hAnsi="Times New Roman" w:cs="Times New Roman"/>
                <w:sz w:val="24"/>
                <w:szCs w:val="24"/>
              </w:rPr>
              <w:t>other</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736" w:type="dxa"/>
            <w:gridSpan w:val="2"/>
          </w:tcPr>
          <w:p w:rsidR="006C5095" w:rsidRPr="006C5095" w:rsidRDefault="006C5095"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C5095">
              <w:rPr>
                <w:rFonts w:ascii="Times New Roman" w:hAnsi="Times New Roman" w:cs="Times New Roman"/>
                <w:b/>
                <w:sz w:val="24"/>
                <w:szCs w:val="24"/>
              </w:rPr>
              <w:t>After study</w:t>
            </w:r>
            <w:r w:rsidR="007472C3">
              <w:rPr>
                <w:rFonts w:ascii="Times New Roman" w:hAnsi="Times New Roman" w:cs="Times New Roman"/>
                <w:b/>
                <w:sz w:val="24"/>
                <w:szCs w:val="24"/>
              </w:rPr>
              <w:t>ing both</w:t>
            </w:r>
            <w:r w:rsidRPr="006C5095">
              <w:rPr>
                <w:rFonts w:ascii="Times New Roman" w:hAnsi="Times New Roman" w:cs="Times New Roman"/>
                <w:b/>
                <w:sz w:val="24"/>
                <w:szCs w:val="24"/>
              </w:rPr>
              <w:t xml:space="preserve"> the two ca</w:t>
            </w:r>
            <w:r w:rsidR="007472C3">
              <w:rPr>
                <w:rFonts w:ascii="Times New Roman" w:hAnsi="Times New Roman" w:cs="Times New Roman"/>
                <w:b/>
                <w:sz w:val="24"/>
                <w:szCs w:val="24"/>
              </w:rPr>
              <w:t>ndidate patterns, the decision was</w:t>
            </w:r>
            <w:r w:rsidRPr="006C5095">
              <w:rPr>
                <w:rFonts w:ascii="Times New Roman" w:hAnsi="Times New Roman" w:cs="Times New Roman"/>
                <w:b/>
                <w:sz w:val="24"/>
                <w:szCs w:val="24"/>
              </w:rPr>
              <w:t xml:space="preserve"> to use </w:t>
            </w:r>
            <w:r w:rsidR="007472C3">
              <w:rPr>
                <w:rFonts w:ascii="Times New Roman" w:hAnsi="Times New Roman" w:cs="Times New Roman"/>
                <w:b/>
                <w:sz w:val="24"/>
                <w:szCs w:val="24"/>
              </w:rPr>
              <w:lastRenderedPageBreak/>
              <w:t xml:space="preserve">the </w:t>
            </w:r>
            <w:r w:rsidRPr="006C5095">
              <w:rPr>
                <w:rFonts w:ascii="Times New Roman" w:hAnsi="Times New Roman" w:cs="Times New Roman"/>
                <w:b/>
                <w:sz w:val="24"/>
                <w:szCs w:val="24"/>
              </w:rPr>
              <w:t>Observer pattern. The reason for choosing Observer pattern over Mediator pattern is because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here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change in one object requires change in others</w:t>
            </w:r>
            <w:r w:rsidR="007472C3">
              <w:rPr>
                <w:rFonts w:ascii="Times New Roman" w:hAnsi="Times New Roman" w:cs="Times New Roman"/>
                <w:b/>
                <w:sz w:val="24"/>
                <w:szCs w:val="24"/>
              </w:rPr>
              <w:t>. A</w:t>
            </w:r>
            <w:r w:rsidRPr="006C5095">
              <w:rPr>
                <w:rFonts w:ascii="Times New Roman" w:hAnsi="Times New Roman" w:cs="Times New Roman"/>
                <w:b/>
                <w:sz w:val="24"/>
                <w:szCs w:val="24"/>
              </w:rPr>
              <w:t xml:space="preserve">nd </w:t>
            </w:r>
            <w:r w:rsidR="007472C3" w:rsidRPr="006C5095">
              <w:rPr>
                <w:rFonts w:ascii="Times New Roman" w:hAnsi="Times New Roman" w:cs="Times New Roman"/>
                <w:b/>
                <w:sz w:val="24"/>
                <w:szCs w:val="24"/>
              </w:rPr>
              <w:t>dependent</w:t>
            </w:r>
            <w:r w:rsidRPr="006C5095">
              <w:rPr>
                <w:rFonts w:ascii="Times New Roman" w:hAnsi="Times New Roman" w:cs="Times New Roman"/>
                <w:b/>
                <w:sz w:val="24"/>
                <w:szCs w:val="24"/>
              </w:rPr>
              <w:t xml:space="preserve"> object</w:t>
            </w:r>
            <w:r w:rsidR="007472C3">
              <w:rPr>
                <w:rFonts w:ascii="Times New Roman" w:hAnsi="Times New Roman" w:cs="Times New Roman"/>
                <w:b/>
                <w:sz w:val="24"/>
                <w:szCs w:val="24"/>
              </w:rPr>
              <w:t>s</w:t>
            </w:r>
            <w:r w:rsidRPr="006C5095">
              <w:rPr>
                <w:rFonts w:ascii="Times New Roman" w:hAnsi="Times New Roman" w:cs="Times New Roman"/>
                <w:b/>
                <w:sz w:val="24"/>
                <w:szCs w:val="24"/>
              </w:rPr>
              <w:t xml:space="preserve"> need to </w:t>
            </w:r>
            <w:r w:rsidR="007472C3">
              <w:rPr>
                <w:rFonts w:ascii="Times New Roman" w:hAnsi="Times New Roman" w:cs="Times New Roman"/>
                <w:b/>
                <w:sz w:val="24"/>
                <w:szCs w:val="24"/>
              </w:rPr>
              <w:t xml:space="preserve">be </w:t>
            </w:r>
            <w:r w:rsidRPr="006C5095">
              <w:rPr>
                <w:rFonts w:ascii="Times New Roman" w:hAnsi="Times New Roman" w:cs="Times New Roman"/>
                <w:b/>
                <w:sz w:val="24"/>
                <w:szCs w:val="24"/>
              </w:rPr>
              <w:t xml:space="preserve">up to date. </w:t>
            </w:r>
          </w:p>
        </w:tc>
      </w:tr>
    </w:tbl>
    <w:p w:rsidR="006C5095" w:rsidRDefault="006C5095" w:rsidP="002F2C9C">
      <w:pPr>
        <w:spacing w:line="360" w:lineRule="auto"/>
        <w:jc w:val="both"/>
      </w:pPr>
    </w:p>
    <w:p w:rsidR="005359D4" w:rsidRDefault="005359D4" w:rsidP="005359D4"/>
    <w:p w:rsidR="006C5095" w:rsidRDefault="006C5095" w:rsidP="002F2C9C">
      <w:pPr>
        <w:pStyle w:val="Heading2"/>
        <w:spacing w:line="360" w:lineRule="auto"/>
        <w:jc w:val="both"/>
      </w:pPr>
      <w:r>
        <w:t>Participants</w:t>
      </w:r>
    </w:p>
    <w:p w:rsidR="006C5095" w:rsidRPr="007472C3" w:rsidRDefault="006C5095"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 classes and objects participating in this Observer pattern are:</w:t>
      </w:r>
    </w:p>
    <w:p w:rsidR="006C5095" w:rsidRPr="007472C3" w:rsidRDefault="007472C3" w:rsidP="002F2C9C">
      <w:pPr>
        <w:pStyle w:val="NormalWeb"/>
        <w:numPr>
          <w:ilvl w:val="0"/>
          <w:numId w:val="11"/>
        </w:numPr>
        <w:spacing w:line="360" w:lineRule="auto"/>
        <w:jc w:val="both"/>
        <w:rPr>
          <w:rFonts w:eastAsiaTheme="minorHAnsi"/>
          <w:lang w:eastAsia="en-US"/>
        </w:rPr>
      </w:pPr>
      <w:r>
        <w:rPr>
          <w:rFonts w:eastAsiaTheme="minorHAnsi"/>
          <w:lang w:eastAsia="en-US"/>
        </w:rPr>
        <w:t>Subject (Java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Knows its observers.  Any number of Observer objects may observe a subject.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Provides an interface for attaching and detaching Observer objects.</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rFonts w:eastAsiaTheme="minorHAnsi"/>
          <w:lang w:eastAsia="en-US"/>
        </w:rPr>
      </w:pPr>
      <w:r w:rsidRPr="007472C3">
        <w:rPr>
          <w:rFonts w:eastAsiaTheme="minorHAnsi"/>
          <w:lang w:eastAsia="en-US"/>
        </w:rPr>
        <w:t>ConcreteSubject (StoreItem)</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Stores state of interest to ConcreteObserver objects.</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Sends a notification to its observers when quantity changes.</w:t>
      </w:r>
    </w:p>
    <w:p w:rsidR="006C5095" w:rsidRPr="007472C3" w:rsidRDefault="006C5095" w:rsidP="002F2C9C">
      <w:pPr>
        <w:pStyle w:val="NormalWeb"/>
        <w:numPr>
          <w:ilvl w:val="0"/>
          <w:numId w:val="12"/>
        </w:numPr>
        <w:spacing w:line="360" w:lineRule="auto"/>
        <w:jc w:val="both"/>
        <w:rPr>
          <w:rFonts w:eastAsiaTheme="minorHAnsi"/>
          <w:lang w:eastAsia="en-US"/>
        </w:rPr>
      </w:pPr>
      <w:r w:rsidRPr="007472C3">
        <w:rPr>
          <w:rFonts w:eastAsiaTheme="minorHAnsi"/>
          <w:lang w:eastAsia="en-US"/>
        </w:rPr>
        <w:t>Observer (Java Observer)</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observer interface.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Defines an updating interface for objects that should be notified of changes in a subject.</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color w:val="222222"/>
        </w:rPr>
      </w:pPr>
      <w:r w:rsidRPr="007472C3">
        <w:rPr>
          <w:rFonts w:eastAsiaTheme="minorHAnsi"/>
          <w:lang w:eastAsia="en-US"/>
        </w:rPr>
        <w:t>ConcreterObserver (MachinaryController, MaintenanceController)</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 xml:space="preserve">Maintains a reference to a ConcreteSubject object. </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Implements the Observer updating interface to keep its state consistent with the subject's.</w:t>
      </w:r>
      <w:r w:rsidRPr="007472C3">
        <w:t xml:space="preserve"> </w:t>
      </w:r>
    </w:p>
    <w:p w:rsidR="005359D4" w:rsidRDefault="005359D4" w:rsidP="005359D4">
      <w:pPr>
        <w:pStyle w:val="Heading2"/>
        <w:jc w:val="both"/>
      </w:pPr>
      <w:r>
        <w:lastRenderedPageBreak/>
        <w:t xml:space="preserve">Current Design </w:t>
      </w:r>
    </w:p>
    <w:p w:rsidR="005359D4" w:rsidRPr="00AC7F2A" w:rsidRDefault="005359D4" w:rsidP="005359D4">
      <w:pPr>
        <w:pStyle w:val="Heading3"/>
        <w:jc w:val="both"/>
      </w:pPr>
      <w:r>
        <w:t>Sequence Diagram</w:t>
      </w:r>
      <w:r w:rsidR="00E15DB7">
        <w:t xml:space="preserve"> : Store COINS</w:t>
      </w:r>
    </w:p>
    <w:p w:rsidR="005359D4" w:rsidRDefault="00483873" w:rsidP="005359D4">
      <w:pPr>
        <w:keepNext/>
        <w:spacing w:line="360" w:lineRule="auto"/>
        <w:jc w:val="both"/>
      </w:pPr>
      <w:r>
        <w:rPr>
          <w:rFonts w:ascii="Times New Roman" w:hAnsi="Times New Roman" w:cs="Times New Roman"/>
          <w:noProof/>
          <w:sz w:val="24"/>
          <w:szCs w:val="24"/>
          <w:lang w:val="en-SG" w:eastAsia="en-SG"/>
        </w:rPr>
      </w:r>
      <w:r>
        <w:rPr>
          <w:rFonts w:ascii="Times New Roman" w:hAnsi="Times New Roman" w:cs="Times New Roman"/>
          <w:noProof/>
          <w:sz w:val="24"/>
          <w:szCs w:val="24"/>
          <w:lang w:val="en-SG" w:eastAsia="en-SG"/>
        </w:rPr>
        <w:pict>
          <v:group id="Group 9" o:spid="_x0000_s1029" style="width:451.3pt;height:369.2pt;mso-position-horizontal-relative:char;mso-position-vertical-relative:line" coordsize="57315,50292">
            <v:rect id="Rectangle 5" o:spid="_x0000_s1030" style="position:absolute;left:3048;top:42767;width:18002;height:75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3t8EA&#10;AADaAAAADwAAAGRycy9kb3ducmV2LnhtbESPwWrDMBBE74X+g9hCbo2cQEpxI5sSEhPfWjcfsFgb&#10;29RaOZZi2X9fFQo9DjPzhtnns+nFRKPrLCvYrBMQxLXVHTcKLl+n51cQziNr7C2TgoUc5Nnjwx5T&#10;bQN/0lT5RkQIuxQVtN4PqZSubsmgW9uBOHpXOxr0UY6N1COGCDe93CbJizTYcVxocaBDS/V3dTcK&#10;gj3eqAiHj2Lwl2qpymsoN1Kp1dP8/gbC0+z/w3/ts1awg98r8Qb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EN7fBAAAA2gAAAA8AAAAAAAAAAAAAAAAAmAIAAGRycy9kb3du&#10;cmV2LnhtbFBLBQYAAAAABAAEAPUAAACGAwAAAAA=&#10;" filled="f" strokecolor="black [3213]" strokeweight="1pt">
              <v:path arrowok="t"/>
              <v:textbox style="mso-next-textbox:#Rectangle 5">
                <w:txbxContent>
                  <w:p w:rsidR="004C06B3" w:rsidRPr="007B016B" w:rsidRDefault="004C06B3" w:rsidP="005359D4">
                    <w:pPr>
                      <w:rPr>
                        <w:color w:val="000000" w:themeColor="text1"/>
                        <w:sz w:val="20"/>
                        <w:szCs w:val="16"/>
                      </w:rPr>
                    </w:pPr>
                    <w:r w:rsidRPr="007B016B">
                      <w:rPr>
                        <w:color w:val="000000" w:themeColor="text1"/>
                        <w:sz w:val="20"/>
                        <w:szCs w:val="16"/>
                      </w:rPr>
                      <w:t>No update to MachineryController and Maintenance</w:t>
                    </w:r>
                    <w:r>
                      <w:rPr>
                        <w:color w:val="000000" w:themeColor="text1"/>
                        <w:sz w:val="20"/>
                        <w:szCs w:val="16"/>
                      </w:rPr>
                      <w:t>C</w:t>
                    </w:r>
                    <w:r w:rsidRPr="007B016B">
                      <w:rPr>
                        <w:color w:val="000000" w:themeColor="text1"/>
                        <w:sz w:val="20"/>
                        <w:szCs w:val="16"/>
                      </w:rPr>
                      <w:t>ontroller</w:t>
                    </w:r>
                  </w:p>
                  <w:p w:rsidR="004C06B3" w:rsidRPr="00D746AD" w:rsidRDefault="004C06B3" w:rsidP="005359D4">
                    <w:pPr>
                      <w:rPr>
                        <w:color w:val="000000" w:themeColor="text1"/>
                        <w:sz w:val="16"/>
                        <w:szCs w:val="16"/>
                      </w:rPr>
                    </w:pPr>
                  </w:p>
                </w:txbxContent>
              </v:textbox>
            </v:rect>
            <v:group id="Group 8" o:spid="_x0000_s1031" style="position:absolute;width:57315;height:42862" coordsize="57315,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2" type="#_x0000_t75" style="position:absolute;width:57315;height:4095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567BAAAA2wAAAA8AAABkcnMvZG93bnJldi54bWxET02LwjAQvS/4H8IIe1tTZZGlNhUVFlbx&#10;ohbxODRjW2wmtYla/fVGWPA2j/c5ybQztbhS6yrLCoaDCARxbnXFhYJs9/v1A8J5ZI21ZVJwJwfT&#10;tPeRYKztjTd03fpChBB2MSoovW9iKV1ekkE3sA1x4I62NegDbAupW7yFcFPLURSNpcGKQ0OJDS1K&#10;yk/bi1HwXdtDsV9n57sz42Y5f5zn+2yl1Ge/m01AeOr8W/zv/tNh/ghev4QDZPo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1567BAAAA2wAAAA8AAAAAAAAAAAAAAAAAnwIA&#10;AGRycy9kb3ducmV2LnhtbFBLBQYAAAAABAAEAPcAAACNAwAAAAA=&#10;">
                <v:imagedata r:id="rId10" o:title=""/>
                <v:path arrowok="t"/>
              </v:shape>
              <v:shapetype id="_x0000_t32" coordsize="21600,21600" o:spt="32" o:oned="t" path="m,l21600,21600e" filled="f">
                <v:path arrowok="t" fillok="f" o:connecttype="none"/>
                <o:lock v:ext="edit" shapetype="t"/>
              </v:shapetype>
              <v:shape id="Straight Arrow Connector 7" o:spid="_x0000_s1033" type="#_x0000_t32" style="position:absolute;left:21050;top:24574;width:10534;height:1828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Ky0MQAAADaAAAADwAAAGRycy9kb3ducmV2LnhtbESP3WrCQBSE7wu+w3KE3hTd9Acj0VWK&#10;KJaKgj8PcMges8Hs2ZDdxPTtu4WCl8PMfMPMl72tREeNLx0reB0nIIhzp0suFFzOm9EUhA/IGivH&#10;pOCHPCwXg6c5Ztrd+UjdKRQiQthnqMCEUGdS+tyQRT92NXH0rq6xGKJsCqkbvEe4reRbkkykxZLj&#10;gsGaVoby26m1Cr4PddrujU/13r58tN12t67ed0o9D/vPGYhAfXiE/9tfWkEKf1fiD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ErLQxAAAANoAAAAPAAAAAAAAAAAA&#10;AAAAAKECAABkcnMvZG93bnJldi54bWxQSwUGAAAAAAQABAD5AAAAkgMAAAAA&#10;" strokecolor="black [3213]" strokeweight=".5pt">
                <v:stroke endarrow="open" joinstyle="miter"/>
                <o:lock v:ext="edit" shapetype="f"/>
              </v:shape>
            </v:group>
            <w10:anchorlock/>
          </v:group>
        </w:pict>
      </w: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Pr="00AC7F2A" w:rsidRDefault="008077DB" w:rsidP="008077DB">
      <w:pPr>
        <w:pStyle w:val="Heading3"/>
        <w:jc w:val="both"/>
      </w:pPr>
      <w:r>
        <w:lastRenderedPageBreak/>
        <w:t xml:space="preserve">Sequence Diagram : </w:t>
      </w:r>
      <w:r w:rsidR="0018525A">
        <w:t>DISPENSE DRINK</w:t>
      </w:r>
    </w:p>
    <w:p w:rsidR="008077DB" w:rsidRDefault="008077DB" w:rsidP="005359D4">
      <w:pPr>
        <w:jc w:val="both"/>
        <w:rPr>
          <w:color w:val="000000" w:themeColor="text1"/>
          <w:sz w:val="20"/>
          <w:szCs w:val="16"/>
        </w:rPr>
      </w:pPr>
    </w:p>
    <w:p w:rsidR="005359D4" w:rsidRDefault="00483873" w:rsidP="005359D4">
      <w:pPr>
        <w:jc w:val="both"/>
      </w:pPr>
      <w:r>
        <w:rPr>
          <w:noProof/>
          <w:lang w:val="en-SG" w:eastAsia="en-SG"/>
        </w:rPr>
      </w:r>
      <w:r>
        <w:rPr>
          <w:noProof/>
          <w:lang w:val="en-SG" w:eastAsia="en-SG"/>
        </w:rPr>
        <w:pict>
          <v:group id="Group 21" o:spid="_x0000_s1034" style="width:451.3pt;height:406.5pt;mso-position-horizontal-relative:char;mso-position-vertical-relative:line" coordsize="57315,51625">
            <v:group id="Group 22" o:spid="_x0000_s1035" style="position:absolute;width:57315;height:44196" coordsize="57315,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6" type="#_x0000_t75" style="position:absolute;width:57315;height:396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HagG/AAAA2wAAAA8AAABkcnMvZG93bnJldi54bWxEj0FrAjEUhO8F/0N4greadZUiq1FEUHvV&#10;lp4fyXOz7OZlSaKu/74pFDwOM/MNs94OrhN3CrHxrGA2LUAQa28arhV8fx3elyBiQjbYeSYFT4qw&#10;3Yze1lgZ/+Az3S+pFhnCsUIFNqW+kjJqSw7j1PfE2bv64DBlGWppAj4y3HWyLIoP6bDhvGCxp70l&#10;3V5uTsHJOl3a+FPubsEtzhrb4ThrlZqMh90KRKIhvcL/7U+joJzD35f8A+Tm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2oBvwAAANsAAAAPAAAAAAAAAAAAAAAAAJ8CAABk&#10;cnMvZG93bnJldi54bWxQSwUGAAAAAAQABAD3AAAAiwMAAAAA&#10;">
                <v:imagedata r:id="rId11" o:title=""/>
                <v:path arrowok="t"/>
              </v:shape>
              <v:shape id="Straight Arrow Connector 24" o:spid="_x0000_s1037" type="#_x0000_t32" style="position:absolute;left:18573;top:24765;width:13145;height:194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alxsAAAADbAAAADwAAAGRycy9kb3ducmV2LnhtbESP3WoCMRCF7wu+QxjBu5pVbJHVKKIV&#10;vGurPsC4GTfRzWRJUt2+fVMQvDycn48zX3auETcK0XpWMBoWIIgrry3XCo6H7esUREzIGhvPpOCX&#10;IiwXvZc5ltrf+Ztu+1SLPMKxRAUmpbaUMlaGHMahb4mzd/bBYcoy1FIHvOdx18hxUbxLh5YzwWBL&#10;a0PVdf/jMndlL2+boLn6OF3sVzD4eW5QqUG/W81AJOrSM/xo77SC8QT+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2pcbAAAAA2wAAAA8AAAAAAAAAAAAAAAAA&#10;oQIAAGRycy9kb3ducmV2LnhtbFBLBQYAAAAABAAEAPkAAACOAwAAAAA=&#10;" strokecolor="black [3213]">
                <v:stroke endarrow="open"/>
              </v:shape>
            </v:group>
            <v:rect id="Rectangle 25" o:spid="_x0000_s1038" style="position:absolute;left:666;top:44100;width:18003;height:75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wcAA&#10;AADbAAAADwAAAGRycy9kb3ducmV2LnhtbESP0YrCMBRE3xf8h3AF39ZUQZFqFJFd0TetfsClubbF&#10;5qY20dS/N4Lg4zAzZ5jFqjO1eFDrKssKRsMEBHFudcWFgvPp/3cGwnlkjbVlUvAkB6tl72eBqbaB&#10;j/TIfCEihF2KCkrvm1RKl5dk0A1tQxy9i20N+ijbQuoWQ4SbWo6TZCoNVhwXSmxoU1J+ze5GQbB/&#10;N9qGzWHb+HP2zPaXsB9JpQb9bj0H4anz3/CnvdMKxhN4f4k/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ngwcAAAADbAAAADwAAAAAAAAAAAAAAAACYAgAAZHJzL2Rvd25y&#10;ZXYueG1sUEsFBgAAAAAEAAQA9QAAAIUDAAAAAA==&#10;" filled="f" strokecolor="black [3213]" strokeweight="1pt">
              <v:path arrowok="t"/>
              <v:textbox style="mso-next-textbox:#Rectangle 25">
                <w:txbxContent>
                  <w:p w:rsidR="004C06B3" w:rsidRPr="007B016B" w:rsidRDefault="004C06B3" w:rsidP="005359D4">
                    <w:pPr>
                      <w:rPr>
                        <w:color w:val="000000" w:themeColor="text1"/>
                        <w:sz w:val="20"/>
                        <w:szCs w:val="16"/>
                      </w:rPr>
                    </w:pPr>
                    <w:r w:rsidRPr="007B016B">
                      <w:rPr>
                        <w:color w:val="000000" w:themeColor="text1"/>
                        <w:sz w:val="20"/>
                        <w:szCs w:val="16"/>
                      </w:rPr>
                      <w:t>No update to MachineryController and Maintenance</w:t>
                    </w:r>
                    <w:r>
                      <w:rPr>
                        <w:color w:val="000000" w:themeColor="text1"/>
                        <w:sz w:val="20"/>
                        <w:szCs w:val="16"/>
                      </w:rPr>
                      <w:t>C</w:t>
                    </w:r>
                    <w:r w:rsidRPr="007B016B">
                      <w:rPr>
                        <w:color w:val="000000" w:themeColor="text1"/>
                        <w:sz w:val="20"/>
                        <w:szCs w:val="16"/>
                      </w:rPr>
                      <w:t>ontroller</w:t>
                    </w:r>
                  </w:p>
                  <w:p w:rsidR="004C06B3" w:rsidRPr="00D746AD" w:rsidRDefault="004C06B3" w:rsidP="005359D4">
                    <w:pPr>
                      <w:rPr>
                        <w:color w:val="000000" w:themeColor="text1"/>
                        <w:sz w:val="16"/>
                        <w:szCs w:val="16"/>
                      </w:rPr>
                    </w:pPr>
                  </w:p>
                </w:txbxContent>
              </v:textbox>
            </v:rect>
            <w10:anchorlock/>
          </v:group>
        </w:pict>
      </w:r>
    </w:p>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8077DB" w:rsidRDefault="008077DB" w:rsidP="005359D4"/>
    <w:p w:rsidR="006C5095" w:rsidRDefault="007472C3" w:rsidP="002F2C9C">
      <w:pPr>
        <w:pStyle w:val="Heading2"/>
        <w:spacing w:line="360" w:lineRule="auto"/>
        <w:jc w:val="both"/>
      </w:pPr>
      <w:r>
        <w:lastRenderedPageBreak/>
        <w:t>Revised Design</w:t>
      </w:r>
    </w:p>
    <w:p w:rsidR="007472C3" w:rsidRDefault="007472C3" w:rsidP="0018525A">
      <w:pPr>
        <w:pStyle w:val="Heading3"/>
        <w:spacing w:line="360" w:lineRule="auto"/>
        <w:jc w:val="both"/>
      </w:pPr>
      <w:r>
        <w:t>Class Diagram</w:t>
      </w:r>
    </w:p>
    <w:p w:rsidR="007472C3" w:rsidRDefault="00483873" w:rsidP="002F2C9C">
      <w:pPr>
        <w:spacing w:line="360" w:lineRule="auto"/>
        <w:jc w:val="both"/>
      </w:pPr>
      <w:r>
        <w:rPr>
          <w:rFonts w:cstheme="minorHAnsi"/>
          <w:noProof/>
          <w:lang w:val="en-SG" w:eastAsia="en-SG"/>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4" o:spid="_x0000_s1041" type="#_x0000_t61" style="position:absolute;left:0;text-align:left;margin-left:264.95pt;margin-top:148pt;width:97.5pt;height:20.9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" adj="15508,-12939" fillcolor="#afcac4 [1944]" strokecolor="#afcac4 [1944]" strokeweight="1pt">
            <v:fill color2="#e4edeb [664]" angle="135" focus="50%" type="gradient"/>
            <v:shadow on="t" color="#39564f [1608]" opacity=".5" offset="1pt"/>
            <v:textbox style="mso-next-textbox:#Rectangular Callout 34">
              <w:txbxContent>
                <w:p w:rsidR="004C06B3" w:rsidRPr="001D60C9" w:rsidRDefault="004C06B3" w:rsidP="007A4C9C">
                  <w:pPr>
                    <w:rPr>
                      <w:sz w:val="18"/>
                      <w:szCs w:val="20"/>
                    </w:rPr>
                  </w:pPr>
                  <w:r>
                    <w:rPr>
                      <w:sz w:val="18"/>
                      <w:szCs w:val="20"/>
                    </w:rPr>
                    <w:t>Concrete Observer</w:t>
                  </w:r>
                </w:p>
              </w:txbxContent>
            </v:textbox>
          </v:shape>
        </w:pict>
      </w:r>
      <w:r>
        <w:rPr>
          <w:rFonts w:cstheme="minorHAnsi"/>
          <w:noProof/>
          <w:lang w:val="en-SG" w:eastAsia="en-SG"/>
        </w:rPr>
        <w:pict>
          <v:shape id="Rectangular Callout 35" o:spid="_x0000_s1040" type="#_x0000_t61" style="position:absolute;left:0;text-align:left;margin-left:405.75pt;margin-top:65.1pt;width:92.95pt;height:20.9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" adj="13769,34230" fillcolor="#afcac4 [1944]" strokecolor="#afcac4 [1944]" strokeweight="1pt">
            <v:fill color2="#e4edeb [664]" angle="135" focus="50%" type="gradient"/>
            <v:shadow on="t" color="#39564f [1608]" opacity=".5" offset="1pt"/>
            <v:textbox style="mso-next-textbox:#Rectangular Callout 35">
              <w:txbxContent>
                <w:p w:rsidR="004C06B3" w:rsidRPr="001D60C9" w:rsidRDefault="004C06B3" w:rsidP="007A4C9C">
                  <w:pPr>
                    <w:rPr>
                      <w:sz w:val="18"/>
                      <w:szCs w:val="20"/>
                    </w:rPr>
                  </w:pPr>
                  <w:r>
                    <w:rPr>
                      <w:sz w:val="18"/>
                      <w:szCs w:val="20"/>
                    </w:rPr>
                    <w:t>Concrete Observer</w:t>
                  </w:r>
                </w:p>
              </w:txbxContent>
            </v:textbox>
          </v:shape>
        </w:pict>
      </w:r>
      <w:r>
        <w:rPr>
          <w:rFonts w:cstheme="minorHAnsi"/>
          <w:noProof/>
          <w:lang w:val="en-SG" w:eastAsia="en-SG"/>
        </w:rPr>
        <w:pict>
          <v:shape id="Rectangular Callout 32" o:spid="_x0000_s1042" type="#_x0000_t61" style="position:absolute;left:0;text-align:left;margin-left:171.25pt;margin-top:62.4pt;width:86.5pt;height:23.65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" adj="2560,31692" fillcolor="#afcac4 [1944]" strokecolor="#afcac4 [1944]" strokeweight="1pt">
            <v:fill color2="#e4edeb [664]" angle="135" focus="50%" type="gradient"/>
            <v:shadow on="t" color="#39564f [1608]" opacity=".5" offset="1pt"/>
            <v:textbox style="mso-next-textbox:#Rectangular Callout 32">
              <w:txbxContent>
                <w:p w:rsidR="004C06B3" w:rsidRPr="001D60C9" w:rsidRDefault="004C06B3" w:rsidP="007A4C9C">
                  <w:pPr>
                    <w:rPr>
                      <w:sz w:val="18"/>
                      <w:szCs w:val="20"/>
                    </w:rPr>
                  </w:pPr>
                  <w:r>
                    <w:rPr>
                      <w:sz w:val="18"/>
                      <w:szCs w:val="20"/>
                    </w:rPr>
                    <w:t xml:space="preserve">Concrete </w:t>
                  </w:r>
                  <w:r w:rsidRPr="001D60C9">
                    <w:rPr>
                      <w:sz w:val="18"/>
                      <w:szCs w:val="20"/>
                    </w:rPr>
                    <w:t>Subject</w:t>
                  </w:r>
                </w:p>
              </w:txbxContent>
            </v:textbox>
          </v:shape>
        </w:pict>
      </w:r>
      <w:r>
        <w:rPr>
          <w:rFonts w:cstheme="minorHAnsi"/>
          <w:noProof/>
          <w:lang w:val="en-SG" w:eastAsia="en-SG"/>
        </w:rPr>
        <w:pict>
          <v:shape id="Rectangular Callout 36" o:spid="_x0000_s1039" type="#_x0000_t61" style="position:absolute;left:0;text-align:left;margin-left:405.75pt;margin-top:6.7pt;width:63.75pt;height:20.95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" adj="-4020,15878" fillcolor="#afcac4 [1944]" strokecolor="#afcac4 [1944]" strokeweight="1pt">
            <v:fill color2="#e4edeb [664]" angle="135" focus="50%" type="gradient"/>
            <v:shadow on="t" color="#39564f [1608]" opacity=".5" offset="1pt"/>
            <v:textbox style="mso-next-textbox:#Rectangular Callout 36">
              <w:txbxContent>
                <w:p w:rsidR="004C06B3" w:rsidRPr="001D60C9" w:rsidRDefault="004C06B3" w:rsidP="007A4C9C">
                  <w:pPr>
                    <w:rPr>
                      <w:sz w:val="18"/>
                      <w:szCs w:val="20"/>
                    </w:rPr>
                  </w:pPr>
                  <w:r>
                    <w:rPr>
                      <w:sz w:val="18"/>
                      <w:szCs w:val="20"/>
                    </w:rPr>
                    <w:t>Observer</w:t>
                  </w:r>
                </w:p>
              </w:txbxContent>
            </v:textbox>
          </v:shape>
        </w:pict>
      </w:r>
      <w:r>
        <w:rPr>
          <w:rFonts w:cstheme="minorHAnsi"/>
          <w:noProof/>
          <w:lang w:val="en-SG" w:eastAsia="en-SG"/>
        </w:rPr>
        <w:pict>
          <v:shape id="Rectangular Callout 31" o:spid="_x0000_s1043" type="#_x0000_t61" style="position:absolute;left:0;text-align:left;margin-left:192.85pt;margin-top:1.95pt;width:51.75pt;height:20.95pt;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" adj="-3715,14486" fillcolor="#afcac4 [1944]" strokecolor="#afcac4 [1944]" strokeweight="1pt">
            <v:fill color2="#e4edeb [664]" angle="135" focus="50%" type="gradient"/>
            <v:shadow on="t" color="#39564f [1608]" opacity=".5" offset="1pt"/>
            <v:textbox style="mso-next-textbox:#Rectangular Callout 31">
              <w:txbxContent>
                <w:p w:rsidR="004C06B3" w:rsidRPr="001D60C9" w:rsidRDefault="004C06B3">
                  <w:pPr>
                    <w:rPr>
                      <w:sz w:val="18"/>
                      <w:szCs w:val="20"/>
                    </w:rPr>
                  </w:pPr>
                  <w:r w:rsidRPr="001D60C9">
                    <w:rPr>
                      <w:sz w:val="18"/>
                      <w:szCs w:val="20"/>
                    </w:rPr>
                    <w:t>Subject</w:t>
                  </w:r>
                </w:p>
              </w:txbxContent>
            </v:textbox>
          </v:shape>
        </w:pict>
      </w:r>
      <w:r w:rsidR="00F41E7E">
        <w:rPr>
          <w:noProof/>
          <w:lang w:eastAsia="en-US"/>
        </w:rPr>
        <w:drawing>
          <wp:inline distT="0" distB="0" distL="0" distR="0">
            <wp:extent cx="5943600" cy="3556635"/>
            <wp:effectExtent l="19050" t="0" r="0" b="0"/>
            <wp:docPr id="4" name="Picture 3" descr="d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class.png"/>
                    <pic:cNvPicPr/>
                  </pic:nvPicPr>
                  <pic:blipFill>
                    <a:blip r:embed="rId12"/>
                    <a:stretch>
                      <a:fillRect/>
                    </a:stretch>
                  </pic:blipFill>
                  <pic:spPr>
                    <a:xfrm>
                      <a:off x="0" y="0"/>
                      <a:ext cx="5943600" cy="3556635"/>
                    </a:xfrm>
                    <a:prstGeom prst="rect">
                      <a:avLst/>
                    </a:prstGeom>
                  </pic:spPr>
                </pic:pic>
              </a:graphicData>
            </a:graphic>
          </wp:inline>
        </w:drawing>
      </w:r>
    </w:p>
    <w:p w:rsidR="007472C3" w:rsidRDefault="007472C3" w:rsidP="002F2C9C">
      <w:pPr>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Pr="0040041C" w:rsidRDefault="0040041C" w:rsidP="0040041C"/>
    <w:p w:rsidR="007472C3" w:rsidRDefault="007472C3" w:rsidP="0040041C">
      <w:pPr>
        <w:pStyle w:val="Heading3"/>
        <w:jc w:val="both"/>
      </w:pPr>
      <w:r>
        <w:lastRenderedPageBreak/>
        <w:t>Sequence Diagram</w:t>
      </w:r>
      <w:r w:rsidR="0040041C">
        <w:t xml:space="preserve"> : Store COINS</w:t>
      </w:r>
    </w:p>
    <w:p w:rsidR="007472C3" w:rsidRDefault="0040041C" w:rsidP="002F2C9C">
      <w:pPr>
        <w:spacing w:line="360" w:lineRule="auto"/>
        <w:jc w:val="both"/>
      </w:pPr>
      <w:r>
        <w:rPr>
          <w:noProof/>
          <w:lang w:eastAsia="en-US"/>
        </w:rPr>
        <w:drawing>
          <wp:inline distT="0" distB="0" distL="0" distR="0">
            <wp:extent cx="5943600" cy="4207510"/>
            <wp:effectExtent l="19050" t="0" r="0" b="0"/>
            <wp:docPr id="8" name="Picture 7" descr="store co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 coins.png"/>
                    <pic:cNvPicPr/>
                  </pic:nvPicPr>
                  <pic:blipFill>
                    <a:blip r:embed="rId13"/>
                    <a:stretch>
                      <a:fillRect/>
                    </a:stretch>
                  </pic:blipFill>
                  <pic:spPr>
                    <a:xfrm>
                      <a:off x="0" y="0"/>
                      <a:ext cx="5943600" cy="4207510"/>
                    </a:xfrm>
                    <a:prstGeom prst="rect">
                      <a:avLst/>
                    </a:prstGeom>
                  </pic:spPr>
                </pic:pic>
              </a:graphicData>
            </a:graphic>
          </wp:inline>
        </w:drawing>
      </w:r>
    </w:p>
    <w:p w:rsidR="007472C3" w:rsidRDefault="007472C3" w:rsidP="002F2C9C">
      <w:pPr>
        <w:spacing w:line="360" w:lineRule="auto"/>
        <w:jc w:val="both"/>
      </w:pPr>
    </w:p>
    <w:p w:rsidR="002624B7" w:rsidRDefault="002624B7" w:rsidP="002624B7">
      <w:pPr>
        <w:pStyle w:val="Heading3"/>
        <w:jc w:val="both"/>
      </w:pPr>
      <w:r>
        <w:lastRenderedPageBreak/>
        <w:t>Sequence Diagram : DISPENSE DRINK</w:t>
      </w:r>
    </w:p>
    <w:p w:rsidR="002624B7" w:rsidRPr="002624B7" w:rsidRDefault="002624B7" w:rsidP="002624B7">
      <w:r>
        <w:rPr>
          <w:noProof/>
          <w:lang w:eastAsia="en-US"/>
        </w:rPr>
        <w:drawing>
          <wp:inline distT="0" distB="0" distL="0" distR="0">
            <wp:extent cx="5943600" cy="3299460"/>
            <wp:effectExtent l="19050" t="0" r="0" b="0"/>
            <wp:docPr id="9" name="Picture 8" descr="dispense dr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ense drink.png"/>
                    <pic:cNvPicPr/>
                  </pic:nvPicPr>
                  <pic:blipFill>
                    <a:blip r:embed="rId14"/>
                    <a:stretch>
                      <a:fillRect/>
                    </a:stretch>
                  </pic:blipFill>
                  <pic:spPr>
                    <a:xfrm>
                      <a:off x="0" y="0"/>
                      <a:ext cx="5943600" cy="3299460"/>
                    </a:xfrm>
                    <a:prstGeom prst="rect">
                      <a:avLst/>
                    </a:prstGeom>
                  </pic:spPr>
                </pic:pic>
              </a:graphicData>
            </a:graphic>
          </wp:inline>
        </w:drawing>
      </w:r>
    </w:p>
    <w:p w:rsidR="007472C3" w:rsidRDefault="007472C3" w:rsidP="002F2C9C">
      <w:pPr>
        <w:pStyle w:val="Heading2"/>
        <w:spacing w:line="360" w:lineRule="auto"/>
        <w:jc w:val="both"/>
      </w:pPr>
      <w:r>
        <w:t>Implementation</w:t>
      </w:r>
      <w:r w:rsidR="00E64705">
        <w:t xml:space="preserve"> issues</w:t>
      </w:r>
    </w:p>
    <w:p w:rsidR="007472C3" w:rsidRDefault="007472C3" w:rsidP="002F2C9C">
      <w:pPr>
        <w:spacing w:line="360" w:lineRule="auto"/>
        <w:jc w:val="both"/>
      </w:pPr>
    </w:p>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There are several issues that were considered when applying the Observer pattern.</w:t>
      </w:r>
    </w:p>
    <w:tbl>
      <w:tblPr>
        <w:tblStyle w:val="GridTable4-Accent61"/>
        <w:tblW w:w="0" w:type="auto"/>
        <w:tblLook w:val="04A0" w:firstRow="1" w:lastRow="0" w:firstColumn="1" w:lastColumn="0" w:noHBand="0" w:noVBand="1"/>
      </w:tblPr>
      <w:tblGrid>
        <w:gridCol w:w="2943"/>
        <w:gridCol w:w="6299"/>
      </w:tblGrid>
      <w:tr w:rsidR="007472C3" w:rsidRPr="007472C3" w:rsidTr="00747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7472C3" w:rsidRPr="007472C3" w:rsidRDefault="007472C3"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Who triggers the update?</w:t>
            </w:r>
          </w:p>
        </w:tc>
        <w:tc>
          <w:tcPr>
            <w:tcW w:w="6299" w:type="dxa"/>
          </w:tcPr>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Either subject or client can be made to trigger the update.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If client is made to trigger, then the disadvantage is that the clients have an added responsibility to trigger the update. This makes errors more likely, since clients might forget to call Notify.</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we cannot afford missing few intermediate notifications, so the Subject call Notify after they change the subject's state.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lastRenderedPageBreak/>
              <w:t xml:space="preserve"> </w:t>
            </w:r>
          </w:p>
        </w:tc>
      </w:tr>
      <w:tr w:rsidR="007472C3" w:rsidRPr="007472C3" w:rsidTr="007472C3">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autoSpaceDE w:val="0"/>
              <w:autoSpaceDN w:val="0"/>
              <w:adjustRightInd w:val="0"/>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lastRenderedPageBreak/>
              <w:t>Dangling references to deleted subjects.</w:t>
            </w:r>
          </w:p>
        </w:tc>
        <w:tc>
          <w:tcPr>
            <w:tcW w:w="6299" w:type="dxa"/>
          </w:tcPr>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Deleting a subject should not produce dangling references in its observers. One way to avoid dangling references is to make the subject notify its observers as it is deleted so that they can reset/detach their reference to it.</w:t>
            </w:r>
            <w:r w:rsidRPr="007472C3">
              <w:rPr>
                <w:rFonts w:ascii="Times New Roman" w:hAnsi="Times New Roman" w:cs="Times New Roman"/>
                <w:sz w:val="24"/>
                <w:szCs w:val="24"/>
              </w:rPr>
              <w:br/>
              <w:t>Here in Java, dangling references cannot occur.</w:t>
            </w:r>
          </w:p>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Avoiding observer-specific update protocols: the pushpull models.</w:t>
            </w:r>
          </w:p>
        </w:tc>
        <w:tc>
          <w:tcPr>
            <w:tcW w:w="6299" w:type="dxa"/>
          </w:tcPr>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In the 'push' model, the subject (i.e. the Observable) sends the observer on notification all the data it will need. The observer doesn't need to query the subject for information. In the 'pull' model, the subject merely notifies the observer that something happened, and the observer queries the subject based to get the information it needs.</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push model has been used.</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The main advantage of the 'push' model is lower coupling between the observer and the subject. The observer doesn't need to know anything about the subject in order to query it.</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CD46AD" w:rsidRDefault="00CD46AD" w:rsidP="00083670">
      <w:pPr>
        <w:pStyle w:val="Heading1"/>
      </w:pPr>
    </w:p>
    <w:p w:rsidR="00CD46AD" w:rsidRDefault="00CD46AD">
      <w:pPr>
        <w:spacing w:after="240" w:line="252" w:lineRule="auto"/>
        <w:ind w:left="0" w:right="0"/>
        <w:rPr>
          <w:rFonts w:asciiTheme="majorHAnsi" w:eastAsiaTheme="majorEastAsia" w:hAnsiTheme="majorHAnsi" w:cstheme="majorBidi"/>
          <w:caps/>
          <w:color w:val="94B6D2" w:themeColor="accent1"/>
          <w:sz w:val="28"/>
          <w:szCs w:val="28"/>
        </w:rPr>
      </w:pPr>
      <w:r>
        <w:br w:type="page"/>
      </w:r>
    </w:p>
    <w:p w:rsidR="007472C3" w:rsidRDefault="002F2C9C" w:rsidP="00083670">
      <w:pPr>
        <w:pStyle w:val="Heading1"/>
      </w:pPr>
      <w:r>
        <w:lastRenderedPageBreak/>
        <w:t>Factory Design Pattern</w:t>
      </w:r>
    </w:p>
    <w:p w:rsidR="00083670" w:rsidRDefault="00083670" w:rsidP="00083670"/>
    <w:p w:rsidR="00083670" w:rsidRDefault="00083670" w:rsidP="00083670">
      <w:pPr>
        <w:pStyle w:val="Heading2"/>
      </w:pPr>
      <w:r>
        <w:t>Design Problem</w:t>
      </w:r>
    </w:p>
    <w:p w:rsid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The system must be able to accept other payment methods</w:t>
      </w:r>
    </w:p>
    <w:p w:rsidR="00083670" w:rsidRPr="00083670" w:rsidRDefault="00083670" w:rsidP="00083670">
      <w:pPr>
        <w:numPr>
          <w:ilvl w:val="1"/>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 xml:space="preserve"> </w:t>
      </w:r>
      <w:r>
        <w:rPr>
          <w:rFonts w:ascii="Times New Roman" w:hAnsi="Times New Roman" w:cs="Times New Roman"/>
          <w:sz w:val="24"/>
          <w:szCs w:val="24"/>
        </w:rPr>
        <w:t>E</w:t>
      </w:r>
      <w:r w:rsidRPr="00083670">
        <w:rPr>
          <w:rFonts w:ascii="Times New Roman" w:hAnsi="Times New Roman" w:cs="Times New Roman"/>
          <w:sz w:val="24"/>
          <w:szCs w:val="24"/>
        </w:rPr>
        <w:t>xample</w:t>
      </w:r>
      <w:r>
        <w:rPr>
          <w:rFonts w:ascii="Times New Roman" w:hAnsi="Times New Roman" w:cs="Times New Roman"/>
          <w:sz w:val="24"/>
          <w:szCs w:val="24"/>
        </w:rPr>
        <w:t>,</w:t>
      </w:r>
      <w:r w:rsidRPr="00083670">
        <w:rPr>
          <w:rFonts w:ascii="Times New Roman" w:hAnsi="Times New Roman" w:cs="Times New Roman"/>
          <w:sz w:val="24"/>
          <w:szCs w:val="24"/>
        </w:rPr>
        <w:t xml:space="preserve"> cash.</w:t>
      </w:r>
    </w:p>
    <w:p w:rsidR="00083670" w:rsidRP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Currently</w:t>
      </w:r>
      <w:r>
        <w:rPr>
          <w:rFonts w:ascii="Times New Roman" w:hAnsi="Times New Roman" w:cs="Times New Roman"/>
          <w:sz w:val="24"/>
          <w:szCs w:val="24"/>
        </w:rPr>
        <w:t>,</w:t>
      </w:r>
      <w:r w:rsidRPr="00083670">
        <w:rPr>
          <w:rFonts w:ascii="Times New Roman" w:hAnsi="Times New Roman" w:cs="Times New Roman"/>
          <w:sz w:val="24"/>
          <w:szCs w:val="24"/>
        </w:rPr>
        <w:t xml:space="preserve"> the transaction controller is creating the coin receiver class explicitly.</w:t>
      </w:r>
    </w:p>
    <w:p w:rsidR="00083670" w:rsidRDefault="00083670" w:rsidP="00083670"/>
    <w:p w:rsidR="00083670" w:rsidRDefault="00083670" w:rsidP="00083670">
      <w:pPr>
        <w:pStyle w:val="Heading2"/>
      </w:pPr>
      <w:r>
        <w:t>Current Design</w:t>
      </w:r>
    </w:p>
    <w:p w:rsidR="00083670" w:rsidRDefault="00083670" w:rsidP="00083670"/>
    <w:p w:rsidR="00083670" w:rsidRDefault="00083670" w:rsidP="00083670">
      <w:pPr>
        <w:pStyle w:val="Heading2"/>
      </w:pPr>
      <w:r>
        <w:t>Candidate Design Pattern(s) Considered</w:t>
      </w:r>
    </w:p>
    <w:p w:rsidR="00083670" w:rsidRDefault="00083670" w:rsidP="00083670"/>
    <w:p w:rsidR="00083670" w:rsidRPr="00083670" w:rsidRDefault="00083670" w:rsidP="00557E9A">
      <w:pPr>
        <w:spacing w:line="360" w:lineRule="auto"/>
        <w:jc w:val="both"/>
        <w:rPr>
          <w:rFonts w:ascii="Times New Roman" w:hAnsi="Times New Roman" w:cs="Times New Roman"/>
          <w:sz w:val="24"/>
          <w:szCs w:val="24"/>
        </w:rPr>
      </w:pPr>
      <w:r w:rsidRPr="00083670">
        <w:rPr>
          <w:rFonts w:ascii="Times New Roman" w:hAnsi="Times New Roman" w:cs="Times New Roman"/>
          <w:sz w:val="24"/>
          <w:szCs w:val="24"/>
        </w:rPr>
        <w:t>A creational design pattern is required.</w:t>
      </w:r>
      <w:r w:rsidR="00557E9A">
        <w:rPr>
          <w:rFonts w:ascii="Times New Roman" w:hAnsi="Times New Roman" w:cs="Times New Roman"/>
          <w:sz w:val="24"/>
          <w:szCs w:val="24"/>
        </w:rPr>
        <w:t xml:space="preserve"> </w:t>
      </w:r>
    </w:p>
    <w:tbl>
      <w:tblPr>
        <w:tblStyle w:val="GridTable4-Accent61"/>
        <w:tblW w:w="0" w:type="auto"/>
        <w:tblLook w:val="04A0" w:firstRow="1" w:lastRow="0" w:firstColumn="1" w:lastColumn="0" w:noHBand="0" w:noVBand="1"/>
      </w:tblPr>
      <w:tblGrid>
        <w:gridCol w:w="1694"/>
        <w:gridCol w:w="3708"/>
        <w:gridCol w:w="4028"/>
      </w:tblGrid>
      <w:tr w:rsidR="009B65A1" w:rsidRPr="0027224A" w:rsidTr="007A4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Deciding Factors</w:t>
            </w:r>
          </w:p>
        </w:tc>
        <w:tc>
          <w:tcPr>
            <w:tcW w:w="3708" w:type="dxa"/>
          </w:tcPr>
          <w:p w:rsidR="009B65A1" w:rsidRPr="0027224A" w:rsidRDefault="009B65A1"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Factory Method</w:t>
            </w:r>
          </w:p>
        </w:tc>
        <w:tc>
          <w:tcPr>
            <w:tcW w:w="4028" w:type="dxa"/>
          </w:tcPr>
          <w:p w:rsidR="009B65A1" w:rsidRPr="0027224A" w:rsidRDefault="009B65A1" w:rsidP="007A4C9C">
            <w:pPr>
              <w:spacing w:after="0" w:line="360" w:lineRule="auto"/>
              <w:ind w:left="0" w:righ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sz w:val="24"/>
                <w:szCs w:val="24"/>
              </w:rPr>
            </w:pPr>
            <w:r w:rsidRPr="0027224A">
              <w:rPr>
                <w:rFonts w:ascii="Times New Roman" w:hAnsi="Times New Roman" w:cs="Times New Roman"/>
                <w:color w:val="FFFFFF"/>
                <w:sz w:val="24"/>
                <w:szCs w:val="24"/>
              </w:rPr>
              <w:t>Singleton</w:t>
            </w:r>
          </w:p>
          <w:p w:rsidR="009B65A1" w:rsidRPr="0027224A" w:rsidRDefault="009B65A1"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9B65A1" w:rsidRPr="0027224A" w:rsidTr="007A4C9C">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Intent</w:t>
            </w:r>
          </w:p>
        </w:tc>
        <w:tc>
          <w:tcPr>
            <w:tcW w:w="3708" w:type="dxa"/>
          </w:tcPr>
          <w:p w:rsidR="009B65A1" w:rsidRPr="0027224A" w:rsidRDefault="009B65A1"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Define an interface for creating an object, but let subclasses decide which class to instantiate. Factory Method lets a class defer instantiation to subclasses.</w:t>
            </w:r>
          </w:p>
        </w:tc>
        <w:tc>
          <w:tcPr>
            <w:tcW w:w="4028" w:type="dxa"/>
          </w:tcPr>
          <w:p w:rsidR="009B65A1" w:rsidRPr="0027224A" w:rsidRDefault="009B65A1"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hAnsi="Times New Roman" w:cs="Times New Roman"/>
                <w:sz w:val="24"/>
                <w:szCs w:val="24"/>
              </w:rPr>
              <w:t>Ensure a class has only one instance, and provide a global point of access to it.</w:t>
            </w:r>
          </w:p>
        </w:tc>
      </w:tr>
      <w:tr w:rsidR="009B65A1" w:rsidRPr="0027224A" w:rsidTr="007A4C9C">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Applicability</w:t>
            </w:r>
          </w:p>
        </w:tc>
        <w:tc>
          <w:tcPr>
            <w:tcW w:w="3708" w:type="dxa"/>
          </w:tcPr>
          <w:p w:rsidR="009B65A1" w:rsidRPr="0027224A" w:rsidRDefault="009B65A1" w:rsidP="007A4C9C">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rsidR="009B65A1"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27224A">
              <w:rPr>
                <w:rFonts w:ascii="Times New Roman" w:eastAsia="Calibri" w:hAnsi="Times New Roman" w:cs="Times New Roman"/>
                <w:sz w:val="24"/>
                <w:szCs w:val="24"/>
              </w:rPr>
              <w:t>A class cannot anticipate the class of object that it must create.</w:t>
            </w:r>
          </w:p>
          <w:p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want it's subclasses to specify the objects to be created.</w:t>
            </w:r>
          </w:p>
          <w:p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delegate responsibility to one of several helper subclasses so that knowledge can be localized to </w:t>
            </w:r>
            <w:r w:rsidRPr="0027224A">
              <w:rPr>
                <w:rFonts w:ascii="Times New Roman" w:eastAsia="Calibri" w:hAnsi="Times New Roman" w:cs="Times New Roman"/>
                <w:sz w:val="24"/>
                <w:szCs w:val="24"/>
              </w:rPr>
              <w:lastRenderedPageBreak/>
              <w:t>specific helper subclasses.</w:t>
            </w:r>
          </w:p>
          <w:p w:rsidR="009B65A1" w:rsidRPr="0027224A" w:rsidRDefault="009B65A1" w:rsidP="007A4C9C">
            <w:pPr>
              <w:autoSpaceDE w:val="0"/>
              <w:autoSpaceDN w:val="0"/>
              <w:adjustRightInd w:val="0"/>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4028" w:type="dxa"/>
          </w:tcPr>
          <w:p w:rsidR="009B65A1" w:rsidRPr="0027224A" w:rsidRDefault="009B65A1" w:rsidP="007A4C9C">
            <w:pPr>
              <w:autoSpaceDE w:val="0"/>
              <w:autoSpaceDN w:val="0"/>
              <w:adjustRightInd w:val="0"/>
              <w:spacing w:after="0" w:line="36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rsidR="009B65A1"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T</w:t>
            </w:r>
            <w:r w:rsidRPr="0003508F">
              <w:rPr>
                <w:rFonts w:ascii="Times New Roman" w:eastAsia="Calibri" w:hAnsi="Times New Roman" w:cs="Times New Roman"/>
                <w:sz w:val="24"/>
                <w:szCs w:val="24"/>
              </w:rPr>
              <w:t xml:space="preserve">here must be exactly one instance of a class, and when it must be accessible to clients from a global access point. </w:t>
            </w:r>
          </w:p>
          <w:p w:rsidR="009B65A1" w:rsidRPr="0003508F"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3508F">
              <w:rPr>
                <w:rFonts w:ascii="Times New Roman" w:eastAsia="Calibri" w:hAnsi="Times New Roman" w:cs="Times New Roman"/>
                <w:sz w:val="24"/>
                <w:szCs w:val="24"/>
              </w:rPr>
              <w:t>When the sole instance should be extensible by subclassing, and clients should be able to use an extended instance without modifying their code.</w:t>
            </w:r>
          </w:p>
          <w:p w:rsidR="009B65A1" w:rsidRPr="0027224A" w:rsidRDefault="009B65A1" w:rsidP="007A4C9C">
            <w:pPr>
              <w:autoSpaceDE w:val="0"/>
              <w:autoSpaceDN w:val="0"/>
              <w:adjustRightInd w:val="0"/>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9B65A1" w:rsidRPr="0027224A"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lastRenderedPageBreak/>
              <w:t>Aspect</w:t>
            </w:r>
          </w:p>
        </w:tc>
        <w:tc>
          <w:tcPr>
            <w:tcW w:w="3708" w:type="dxa"/>
          </w:tcPr>
          <w:p w:rsidR="009B65A1" w:rsidRPr="0027224A" w:rsidRDefault="009B65A1"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Subclass of object that is instantiated.</w:t>
            </w:r>
          </w:p>
        </w:tc>
        <w:tc>
          <w:tcPr>
            <w:tcW w:w="4028" w:type="dxa"/>
          </w:tcPr>
          <w:p w:rsidR="009B65A1" w:rsidRPr="0027224A" w:rsidRDefault="009B65A1"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u w:val="single"/>
              </w:rPr>
            </w:pPr>
            <w:r>
              <w:rPr>
                <w:rFonts w:ascii="Times New Roman" w:hAnsi="Times New Roman" w:cs="Times New Roman"/>
                <w:sz w:val="24"/>
                <w:szCs w:val="24"/>
              </w:rPr>
              <w:t>Sole instance of a class.</w:t>
            </w:r>
          </w:p>
        </w:tc>
      </w:tr>
      <w:tr w:rsidR="009B65A1" w:rsidRPr="0027224A" w:rsidTr="007A4C9C">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Decision</w:t>
            </w:r>
          </w:p>
        </w:tc>
        <w:tc>
          <w:tcPr>
            <w:tcW w:w="7736" w:type="dxa"/>
            <w:gridSpan w:val="2"/>
          </w:tcPr>
          <w:p w:rsidR="009B65A1" w:rsidRPr="00557E9A" w:rsidRDefault="009B65A1" w:rsidP="007A4C9C">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We have chosen </w:t>
            </w:r>
            <w:r w:rsidRPr="00557E9A">
              <w:rPr>
                <w:rFonts w:ascii="Times New Roman" w:hAnsi="Times New Roman" w:cs="Times New Roman"/>
                <w:sz w:val="24"/>
                <w:szCs w:val="24"/>
              </w:rPr>
              <w:t>Parameteri</w:t>
            </w:r>
            <w:r>
              <w:rPr>
                <w:rFonts w:ascii="Times New Roman" w:hAnsi="Times New Roman" w:cs="Times New Roman"/>
                <w:sz w:val="24"/>
                <w:szCs w:val="24"/>
              </w:rPr>
              <w:t>s</w:t>
            </w:r>
            <w:r w:rsidRPr="00557E9A">
              <w:rPr>
                <w:rFonts w:ascii="Times New Roman" w:hAnsi="Times New Roman" w:cs="Times New Roman"/>
                <w:sz w:val="24"/>
                <w:szCs w:val="24"/>
              </w:rPr>
              <w:t>ed Factory design pattern implemented with Singleton.</w:t>
            </w:r>
          </w:p>
          <w:p w:rsidR="009B65A1" w:rsidRPr="00557E9A" w:rsidRDefault="009B65A1" w:rsidP="007A4C9C">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7E9A">
              <w:rPr>
                <w:rFonts w:ascii="Times New Roman" w:hAnsi="Times New Roman" w:cs="Times New Roman"/>
                <w:sz w:val="24"/>
                <w:szCs w:val="24"/>
              </w:rPr>
              <w:t>Factory design pattern allow</w:t>
            </w:r>
            <w:r>
              <w:rPr>
                <w:rFonts w:ascii="Times New Roman" w:hAnsi="Times New Roman" w:cs="Times New Roman"/>
                <w:sz w:val="24"/>
                <w:szCs w:val="24"/>
              </w:rPr>
              <w:t>s</w:t>
            </w:r>
            <w:r w:rsidRPr="00557E9A">
              <w:rPr>
                <w:rFonts w:ascii="Times New Roman" w:hAnsi="Times New Roman" w:cs="Times New Roman"/>
                <w:sz w:val="24"/>
                <w:szCs w:val="24"/>
              </w:rPr>
              <w:t xml:space="preserve"> new payment methods to be added easily. Singleton ensure</w:t>
            </w:r>
            <w:r>
              <w:rPr>
                <w:rFonts w:ascii="Times New Roman" w:hAnsi="Times New Roman" w:cs="Times New Roman"/>
                <w:sz w:val="24"/>
                <w:szCs w:val="24"/>
              </w:rPr>
              <w:t>s</w:t>
            </w:r>
            <w:r w:rsidRPr="00557E9A">
              <w:rPr>
                <w:rFonts w:ascii="Times New Roman" w:hAnsi="Times New Roman" w:cs="Times New Roman"/>
                <w:sz w:val="24"/>
                <w:szCs w:val="24"/>
              </w:rPr>
              <w:t xml:space="preserve"> that there is only one instance of the payment method.</w:t>
            </w:r>
          </w:p>
          <w:p w:rsidR="009B65A1" w:rsidRPr="0027224A" w:rsidRDefault="009B65A1"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rsidR="00083670" w:rsidRDefault="00083670" w:rsidP="00083670"/>
    <w:p w:rsidR="009B65A1" w:rsidRDefault="009B65A1" w:rsidP="00083670"/>
    <w:p w:rsidR="00557E9A" w:rsidRDefault="00557E9A" w:rsidP="00557E9A">
      <w:pPr>
        <w:pStyle w:val="Heading2"/>
      </w:pPr>
      <w:r>
        <w:t>Participants</w:t>
      </w:r>
    </w:p>
    <w:p w:rsidR="00557E9A" w:rsidRDefault="00557E9A" w:rsidP="00083670"/>
    <w:p w:rsidR="00557E9A" w:rsidRPr="00557E9A" w:rsidRDefault="00557E9A" w:rsidP="00557E9A">
      <w:pPr>
        <w:shd w:val="clear" w:color="auto" w:fill="FFFFFF"/>
        <w:spacing w:after="150" w:line="360" w:lineRule="auto"/>
        <w:jc w:val="both"/>
        <w:rPr>
          <w:rFonts w:ascii="Times New Roman" w:hAnsi="Times New Roman" w:cs="Times New Roman"/>
          <w:sz w:val="24"/>
          <w:szCs w:val="24"/>
          <w:lang w:eastAsia="en-GB"/>
        </w:rPr>
      </w:pPr>
      <w:r w:rsidRPr="00557E9A">
        <w:rPr>
          <w:rFonts w:ascii="Times New Roman" w:hAnsi="Times New Roman" w:cs="Times New Roman"/>
          <w:sz w:val="24"/>
          <w:szCs w:val="24"/>
          <w:lang w:eastAsia="en-GB"/>
        </w:rPr>
        <w:t>  The classes and objects participating in this pattern are: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PaymentReceiver</w:t>
      </w:r>
      <w:r w:rsidR="00D65D34">
        <w:rPr>
          <w:rFonts w:ascii="Times New Roman" w:eastAsia="Times New Roman" w:hAnsi="Times New Roman" w:cs="Times New Roman"/>
          <w:bCs/>
          <w:sz w:val="24"/>
          <w:szCs w:val="24"/>
          <w:lang w:eastAsia="en-GB"/>
        </w:rPr>
        <w:t xml:space="preserve"> (Product)</w:t>
      </w:r>
    </w:p>
    <w:p w:rsidR="00557E9A" w:rsidRPr="00E64705" w:rsidRDefault="00557E9A" w:rsidP="00557E9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defines the interface of objects the factory method creates</w:t>
      </w:r>
    </w:p>
    <w:p w:rsidR="00557E9A" w:rsidRPr="00E64705" w:rsidRDefault="00D65D34"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 xml:space="preserve">CashReceiver </w:t>
      </w:r>
      <w:r w:rsidR="00557E9A" w:rsidRPr="00E64705">
        <w:rPr>
          <w:rFonts w:ascii="Times New Roman" w:eastAsia="Times New Roman" w:hAnsi="Times New Roman" w:cs="Times New Roman"/>
          <w:bCs/>
          <w:sz w:val="24"/>
          <w:szCs w:val="24"/>
          <w:lang w:eastAsia="en-GB"/>
        </w:rPr>
        <w:t>(</w:t>
      </w:r>
      <w:r>
        <w:rPr>
          <w:rFonts w:ascii="Times New Roman" w:eastAsia="Times New Roman" w:hAnsi="Times New Roman" w:cs="Times New Roman"/>
          <w:bCs/>
          <w:sz w:val="24"/>
          <w:szCs w:val="24"/>
          <w:lang w:eastAsia="en-GB"/>
        </w:rPr>
        <w:t>ConcreteProduct</w:t>
      </w:r>
      <w:r w:rsidR="00557E9A" w:rsidRPr="00E64705">
        <w:rPr>
          <w:rFonts w:ascii="Times New Roman" w:eastAsia="Times New Roman" w:hAnsi="Times New Roman" w:cs="Times New Roman"/>
          <w:bCs/>
          <w:sz w:val="24"/>
          <w:szCs w:val="24"/>
          <w:lang w:eastAsia="en-GB"/>
        </w:rPr>
        <w:t>)</w:t>
      </w:r>
      <w:r w:rsidRPr="00D65D34">
        <w:rPr>
          <w:rFonts w:ascii="Times New Roman" w:eastAsia="Times New Roman" w:hAnsi="Times New Roman" w:cs="Times New Roman"/>
          <w:bCs/>
          <w:sz w:val="24"/>
          <w:szCs w:val="24"/>
          <w:lang w:eastAsia="en-GB"/>
        </w:rPr>
        <w:t xml:space="preserve"> </w:t>
      </w:r>
    </w:p>
    <w:p w:rsidR="00557E9A" w:rsidRPr="00E64705"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implements the PaymentReceiver interface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 xml:space="preserve">PaymentReceiverFactory </w:t>
      </w:r>
      <w:r w:rsidR="004B71F8">
        <w:rPr>
          <w:rFonts w:ascii="Times New Roman" w:eastAsia="Times New Roman" w:hAnsi="Times New Roman" w:cs="Times New Roman"/>
          <w:bCs/>
          <w:sz w:val="24"/>
          <w:szCs w:val="24"/>
          <w:lang w:eastAsia="en-GB"/>
        </w:rPr>
        <w:t>(ConcreteCreator)</w:t>
      </w:r>
    </w:p>
    <w:p w:rsidR="00557E9A" w:rsidRPr="00E64705" w:rsidRDefault="00E64705"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It </w:t>
      </w:r>
      <w:r w:rsidR="00557E9A" w:rsidRPr="00E64705">
        <w:rPr>
          <w:rFonts w:ascii="Times New Roman" w:eastAsia="Times New Roman" w:hAnsi="Times New Roman" w:cs="Times New Roman"/>
          <w:sz w:val="24"/>
          <w:szCs w:val="24"/>
          <w:lang w:eastAsia="en-GB"/>
        </w:rPr>
        <w:t xml:space="preserve">declares the factory method, which returns only an instance of an object of type PaymentReceiverFactory. </w:t>
      </w:r>
    </w:p>
    <w:p w:rsidR="00557E9A" w:rsidRPr="00E64705" w:rsidRDefault="00D65D34"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 xml:space="preserve">TransactionController </w:t>
      </w:r>
      <w:r w:rsidR="00557E9A" w:rsidRPr="00E64705">
        <w:rPr>
          <w:rFonts w:ascii="Times New Roman" w:eastAsia="Times New Roman" w:hAnsi="Times New Roman" w:cs="Times New Roman"/>
          <w:bCs/>
          <w:sz w:val="24"/>
          <w:szCs w:val="24"/>
          <w:lang w:eastAsia="en-GB"/>
        </w:rPr>
        <w:t>(</w:t>
      </w:r>
      <w:r>
        <w:rPr>
          <w:rFonts w:ascii="Times New Roman" w:eastAsia="Times New Roman" w:hAnsi="Times New Roman" w:cs="Times New Roman"/>
          <w:bCs/>
          <w:sz w:val="24"/>
          <w:szCs w:val="24"/>
          <w:lang w:eastAsia="en-GB"/>
        </w:rPr>
        <w:t>Client</w:t>
      </w:r>
      <w:r w:rsidR="00557E9A" w:rsidRPr="00E64705">
        <w:rPr>
          <w:rFonts w:ascii="Times New Roman" w:eastAsia="Times New Roman" w:hAnsi="Times New Roman" w:cs="Times New Roman"/>
          <w:bCs/>
          <w:sz w:val="24"/>
          <w:szCs w:val="24"/>
          <w:lang w:eastAsia="en-GB"/>
        </w:rPr>
        <w:t>)</w:t>
      </w:r>
    </w:p>
    <w:p w:rsidR="00557E9A" w:rsidRPr="00557E9A"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57E9A">
        <w:rPr>
          <w:rFonts w:ascii="Times New Roman" w:eastAsia="Times New Roman" w:hAnsi="Times New Roman" w:cs="Times New Roman"/>
          <w:sz w:val="24"/>
          <w:szCs w:val="24"/>
          <w:shd w:val="clear" w:color="auto" w:fill="FFFFFF"/>
          <w:lang w:eastAsia="en-GB"/>
        </w:rPr>
        <w:t>Initialized the PaymentReceiverFactory</w:t>
      </w:r>
    </w:p>
    <w:p w:rsidR="007A7EA5" w:rsidRDefault="007A7EA5">
      <w:pPr>
        <w:spacing w:after="240" w:line="252" w:lineRule="auto"/>
        <w:ind w:left="0" w:right="0"/>
      </w:pPr>
      <w:r>
        <w:br w:type="page"/>
      </w:r>
    </w:p>
    <w:p w:rsidR="005D4EAF" w:rsidRDefault="005D4EAF" w:rsidP="005D4EAF">
      <w:pPr>
        <w:pStyle w:val="Heading2"/>
        <w:jc w:val="both"/>
      </w:pPr>
      <w:r>
        <w:lastRenderedPageBreak/>
        <w:t xml:space="preserve">Current Design </w:t>
      </w:r>
    </w:p>
    <w:p w:rsidR="005D4EAF" w:rsidRPr="00AC7F2A" w:rsidRDefault="005D4EAF" w:rsidP="005D4EAF">
      <w:pPr>
        <w:pStyle w:val="Heading3"/>
        <w:jc w:val="both"/>
      </w:pPr>
      <w:r>
        <w:t>Sequence Diagram</w:t>
      </w:r>
    </w:p>
    <w:p w:rsidR="007A4C9C" w:rsidRDefault="007A4C9C">
      <w:pPr>
        <w:spacing w:after="240" w:line="252" w:lineRule="auto"/>
        <w:ind w:left="0" w:right="0"/>
      </w:pPr>
    </w:p>
    <w:p w:rsidR="007A4C9C" w:rsidRDefault="007A4C9C">
      <w:pPr>
        <w:spacing w:after="240" w:line="252" w:lineRule="auto"/>
        <w:ind w:left="0" w:right="0"/>
      </w:pPr>
      <w:r>
        <w:t>Sequence diagram for Build Application (2)</w:t>
      </w:r>
    </w:p>
    <w:p w:rsidR="005D4EAF" w:rsidRDefault="00483873">
      <w:pPr>
        <w:spacing w:after="240" w:line="252" w:lineRule="auto"/>
        <w:ind w:left="0" w:right="0"/>
        <w:rPr>
          <w:rFonts w:asciiTheme="majorHAnsi" w:eastAsiaTheme="majorEastAsia" w:hAnsiTheme="majorHAnsi" w:cstheme="majorBidi"/>
          <w:caps/>
          <w:color w:val="DD8047" w:themeColor="accent2"/>
          <w:sz w:val="24"/>
          <w:szCs w:val="24"/>
        </w:rPr>
      </w:pPr>
      <w:r>
        <w:pict>
          <v:rect id="Rectangle 196" o:spid="_x0000_s1044" style="position:absolute;margin-left:0;margin-top:432.75pt;width:276pt;height:55.2pt;z-index:2516490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" filled="f" strokecolor="black [3213]" strokeweight="1pt">
            <v:path arrowok="t"/>
            <v:textbox>
              <w:txbxContent>
                <w:p w:rsidR="004C06B3" w:rsidRDefault="004C06B3" w:rsidP="007A4C9C">
                  <w:pPr>
                    <w:rPr>
                      <w:color w:val="000000" w:themeColor="text1"/>
                      <w:sz w:val="20"/>
                      <w:szCs w:val="16"/>
                    </w:rPr>
                  </w:pPr>
                  <w:r>
                    <w:rPr>
                      <w:color w:val="000000" w:themeColor="text1"/>
                      <w:sz w:val="20"/>
                      <w:szCs w:val="16"/>
                    </w:rPr>
                    <w:t>Directly initialize the CoinReceiver class.</w:t>
                  </w:r>
                </w:p>
                <w:p w:rsidR="004C06B3" w:rsidRPr="007B016B" w:rsidRDefault="004C06B3" w:rsidP="007A4C9C">
                  <w:pPr>
                    <w:rPr>
                      <w:color w:val="000000" w:themeColor="text1"/>
                      <w:sz w:val="20"/>
                      <w:szCs w:val="16"/>
                    </w:rPr>
                  </w:pPr>
                  <w:r>
                    <w:rPr>
                      <w:color w:val="000000" w:themeColor="text1"/>
                      <w:sz w:val="20"/>
                      <w:szCs w:val="16"/>
                    </w:rPr>
                    <w:t>Adding new Receiver class require the change in TransactionController</w:t>
                  </w:r>
                </w:p>
                <w:p w:rsidR="004C06B3" w:rsidRPr="00D746AD" w:rsidRDefault="004C06B3" w:rsidP="007A4C9C">
                  <w:pPr>
                    <w:rPr>
                      <w:color w:val="000000" w:themeColor="text1"/>
                      <w:sz w:val="16"/>
                      <w:szCs w:val="16"/>
                    </w:rPr>
                  </w:pPr>
                </w:p>
              </w:txbxContent>
            </v:textbox>
          </v:rect>
        </w:pict>
      </w:r>
      <w:r>
        <w:pict>
          <v:shape id="Straight Arrow Connector 197" o:spid="_x0000_s1077" type="#_x0000_t32" style="position:absolute;margin-left:141.75pt;margin-top:377.95pt;width:31.5pt;height:55.5pt;flip:y;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" strokecolor="black [3213]" strokeweight=".5pt">
            <v:stroke endarrow="open" joinstyle="miter"/>
            <o:lock v:ext="edit" shapetype="f"/>
          </v:shape>
        </w:pict>
      </w:r>
      <w:r>
        <w:rPr>
          <w:noProof/>
          <w:lang w:val="en-SG" w:eastAsia="en-SG"/>
        </w:rPr>
        <w:pict>
          <v:rect id="Rectangle 63" o:spid="_x0000_s1076" style="position:absolute;margin-left:135.75pt;margin-top:332.25pt;width:177.75pt;height:37.5pt;z-index:251636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" filled="f" strokecolor="red" strokeweight="2.5pt"/>
        </w:pict>
      </w:r>
      <w:r w:rsidR="007A4C9C">
        <w:rPr>
          <w:noProof/>
          <w:lang w:eastAsia="en-US"/>
        </w:rPr>
        <w:drawing>
          <wp:inline distT="0" distB="0" distL="0" distR="0">
            <wp:extent cx="5896798" cy="4982270"/>
            <wp:effectExtent l="0" t="0" r="889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896798" cy="4982270"/>
                    </a:xfrm>
                    <a:prstGeom prst="rect">
                      <a:avLst/>
                    </a:prstGeom>
                  </pic:spPr>
                </pic:pic>
              </a:graphicData>
            </a:graphic>
          </wp:inline>
        </w:drawing>
      </w:r>
      <w:r w:rsidR="005D4EAF">
        <w:br w:type="page"/>
      </w:r>
    </w:p>
    <w:p w:rsidR="00E64705" w:rsidRDefault="00E64705" w:rsidP="006E4868">
      <w:pPr>
        <w:pStyle w:val="Heading2"/>
        <w:spacing w:line="360" w:lineRule="auto"/>
        <w:jc w:val="both"/>
      </w:pPr>
      <w:r>
        <w:lastRenderedPageBreak/>
        <w:t>Revised Design</w:t>
      </w:r>
    </w:p>
    <w:p w:rsidR="00E64705" w:rsidRDefault="00E64705" w:rsidP="007A7EA5">
      <w:pPr>
        <w:pStyle w:val="Heading3"/>
        <w:jc w:val="both"/>
      </w:pPr>
      <w:r>
        <w:t>Class Diagram</w:t>
      </w:r>
    </w:p>
    <w:p w:rsidR="00E64705" w:rsidRDefault="00E64705" w:rsidP="00083670"/>
    <w:p w:rsidR="00E64705" w:rsidRDefault="00483873" w:rsidP="00083670">
      <w:r>
        <w:rPr>
          <w:rFonts w:cstheme="minorHAnsi"/>
          <w:noProof/>
          <w:lang w:val="en-SG" w:eastAsia="en-SG"/>
        </w:rPr>
        <w:pict>
          <v:shape id="Rectangular Callout 202" o:spid="_x0000_s1045" type="#_x0000_t61" style="position:absolute;left:0;text-align:left;margin-left:129.75pt;margin-top:217.5pt;width:85.5pt;height:20.9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" adj="11016,35777" fillcolor="#afcac4 [1944]" strokecolor="#afcac4 [1944]" strokeweight="1pt">
            <v:fill color2="#e4edeb [664]" angle="135" focus="50%" type="gradient"/>
            <v:shadow on="t" color="#39564f [1608]" opacity=".5" offset="1pt"/>
            <v:textbox>
              <w:txbxContent>
                <w:p w:rsidR="004C06B3" w:rsidRPr="004B71F8" w:rsidRDefault="004C06B3" w:rsidP="00D65D34">
                  <w:pPr>
                    <w:rPr>
                      <w:sz w:val="18"/>
                      <w:szCs w:val="20"/>
                      <w:lang w:val="en-SG"/>
                    </w:rPr>
                  </w:pPr>
                  <w:r>
                    <w:rPr>
                      <w:sz w:val="18"/>
                      <w:szCs w:val="20"/>
                      <w:lang w:val="en-SG"/>
                    </w:rPr>
                    <w:t>ConcreteProduct</w:t>
                  </w:r>
                </w:p>
              </w:txbxContent>
            </v:textbox>
          </v:shape>
        </w:pict>
      </w:r>
      <w:r>
        <w:rPr>
          <w:rFonts w:cstheme="minorHAnsi"/>
          <w:noProof/>
          <w:lang w:val="en-SG" w:eastAsia="en-SG"/>
        </w:rPr>
        <w:pict>
          <v:shape id="Rectangular Callout 201" o:spid="_x0000_s1046" type="#_x0000_t61" style="position:absolute;left:0;text-align:left;margin-left:161.25pt;margin-top:.75pt;width:57.75pt;height:20.9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" adj="11297,34230" fillcolor="#afcac4 [1944]" strokecolor="#afcac4 [1944]" strokeweight="1pt">
            <v:fill color2="#e4edeb [664]" angle="135" focus="50%" type="gradient"/>
            <v:shadow on="t" color="#39564f [1608]" opacity=".5" offset="1pt"/>
            <v:textbox>
              <w:txbxContent>
                <w:p w:rsidR="004C06B3" w:rsidRPr="004B71F8" w:rsidRDefault="004C06B3" w:rsidP="00D65D34">
                  <w:pPr>
                    <w:rPr>
                      <w:sz w:val="18"/>
                      <w:szCs w:val="20"/>
                      <w:lang w:val="en-SG"/>
                    </w:rPr>
                  </w:pPr>
                  <w:r>
                    <w:rPr>
                      <w:sz w:val="18"/>
                      <w:szCs w:val="20"/>
                      <w:lang w:val="en-SG"/>
                    </w:rPr>
                    <w:t>Product</w:t>
                  </w:r>
                </w:p>
              </w:txbxContent>
            </v:textbox>
          </v:shape>
        </w:pict>
      </w:r>
      <w:r>
        <w:rPr>
          <w:rFonts w:cstheme="minorHAnsi"/>
          <w:noProof/>
          <w:lang w:val="en-SG" w:eastAsia="en-SG"/>
        </w:rPr>
        <w:pict>
          <v:shape id="Rectangular Callout 200" o:spid="_x0000_s1047" type="#_x0000_t61" style="position:absolute;left:0;text-align:left;margin-left:357.75pt;margin-top:196.5pt;width:84pt;height:20.9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" adj="13769,34230" fillcolor="#afcac4 [1944]" strokecolor="#afcac4 [1944]" strokeweight="1pt">
            <v:fill color2="#e4edeb [664]" angle="135" focus="50%" type="gradient"/>
            <v:shadow on="t" color="#39564f [1608]" opacity=".5" offset="1pt"/>
            <v:textbox>
              <w:txbxContent>
                <w:p w:rsidR="004C06B3" w:rsidRPr="004B71F8" w:rsidRDefault="004C06B3" w:rsidP="004B71F8">
                  <w:pPr>
                    <w:rPr>
                      <w:sz w:val="18"/>
                      <w:szCs w:val="20"/>
                      <w:lang w:val="en-SG"/>
                    </w:rPr>
                  </w:pPr>
                  <w:r>
                    <w:rPr>
                      <w:sz w:val="18"/>
                      <w:szCs w:val="20"/>
                      <w:lang w:val="en-SG"/>
                    </w:rPr>
                    <w:t>ConcreteCreator</w:t>
                  </w:r>
                </w:p>
              </w:txbxContent>
            </v:textbox>
          </v:shape>
        </w:pict>
      </w:r>
      <w:r>
        <w:rPr>
          <w:rFonts w:cstheme="minorHAnsi"/>
          <w:noProof/>
          <w:lang w:val="en-SG" w:eastAsia="en-SG"/>
        </w:rPr>
        <w:pict>
          <v:shape id="Rectangular Callout 199" o:spid="_x0000_s1048" type="#_x0000_t61" style="position:absolute;left:0;text-align:left;margin-left:342pt;margin-top:74.25pt;width:48.75pt;height:20.9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" adj="13769,34230" fillcolor="#afcac4 [1944]" strokecolor="#afcac4 [1944]" strokeweight="1pt">
            <v:fill color2="#e4edeb [664]" angle="135" focus="50%" type="gradient"/>
            <v:shadow on="t" color="#39564f [1608]" opacity=".5" offset="1pt"/>
            <v:textbox>
              <w:txbxContent>
                <w:p w:rsidR="004C06B3" w:rsidRPr="004B71F8" w:rsidRDefault="004C06B3" w:rsidP="004B71F8">
                  <w:pPr>
                    <w:rPr>
                      <w:sz w:val="18"/>
                      <w:szCs w:val="20"/>
                      <w:lang w:val="en-SG"/>
                    </w:rPr>
                  </w:pPr>
                  <w:r>
                    <w:rPr>
                      <w:sz w:val="18"/>
                      <w:szCs w:val="20"/>
                      <w:lang w:val="en-SG"/>
                    </w:rPr>
                    <w:t>Client</w:t>
                  </w:r>
                </w:p>
              </w:txbxContent>
            </v:textbox>
          </v:shape>
        </w:pict>
      </w:r>
      <w:r w:rsidR="00E64705">
        <w:rPr>
          <w:noProof/>
          <w:lang w:eastAsia="en-US"/>
        </w:rPr>
        <w:drawing>
          <wp:inline distT="0" distB="0" distL="0" distR="0">
            <wp:extent cx="5727700" cy="439864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Payment Method.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398645"/>
                    </a:xfrm>
                    <a:prstGeom prst="rect">
                      <a:avLst/>
                    </a:prstGeom>
                  </pic:spPr>
                </pic:pic>
              </a:graphicData>
            </a:graphic>
          </wp:inline>
        </w:drawing>
      </w:r>
    </w:p>
    <w:p w:rsidR="00E64705" w:rsidRDefault="00E64705" w:rsidP="00083670"/>
    <w:p w:rsidR="007A7EA5" w:rsidRDefault="007A7EA5">
      <w:pPr>
        <w:spacing w:after="240" w:line="252" w:lineRule="auto"/>
        <w:ind w:left="0" w:right="0"/>
      </w:pPr>
      <w:r>
        <w:br w:type="page"/>
      </w:r>
    </w:p>
    <w:p w:rsidR="00E64705" w:rsidRDefault="00E64705" w:rsidP="007A7EA5">
      <w:pPr>
        <w:pStyle w:val="Heading3"/>
        <w:jc w:val="both"/>
      </w:pPr>
      <w:r>
        <w:lastRenderedPageBreak/>
        <w:t>Sequence Diagram</w:t>
      </w:r>
    </w:p>
    <w:p w:rsidR="00E64705" w:rsidRDefault="00E64705" w:rsidP="00083670"/>
    <w:p w:rsidR="00E64705" w:rsidRDefault="00E64705" w:rsidP="00083670">
      <w:r>
        <w:rPr>
          <w:noProof/>
          <w:lang w:eastAsia="en-US"/>
        </w:rPr>
        <w:drawing>
          <wp:inline distT="0" distB="0" distL="0" distR="0">
            <wp:extent cx="5943600" cy="3314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Build Application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14962"/>
                    </a:xfrm>
                    <a:prstGeom prst="rect">
                      <a:avLst/>
                    </a:prstGeom>
                  </pic:spPr>
                </pic:pic>
              </a:graphicData>
            </a:graphic>
          </wp:inline>
        </w:drawing>
      </w:r>
    </w:p>
    <w:p w:rsidR="000752B0" w:rsidRDefault="000752B0">
      <w:pPr>
        <w:spacing w:after="240" w:line="252" w:lineRule="auto"/>
        <w:ind w:left="0" w:right="0"/>
      </w:pPr>
      <w:r>
        <w:br w:type="page"/>
      </w:r>
    </w:p>
    <w:p w:rsidR="00E64705" w:rsidRDefault="00E64705" w:rsidP="000752B0">
      <w:pPr>
        <w:pStyle w:val="Heading2"/>
        <w:ind w:left="0"/>
      </w:pPr>
      <w:r>
        <w:lastRenderedPageBreak/>
        <w:t>Implementation Issues</w:t>
      </w:r>
    </w:p>
    <w:tbl>
      <w:tblPr>
        <w:tblStyle w:val="GridTable4-Accent61"/>
        <w:tblW w:w="0" w:type="auto"/>
        <w:tblLook w:val="04A0" w:firstRow="1" w:lastRow="0" w:firstColumn="1" w:lastColumn="0" w:noHBand="0" w:noVBand="1"/>
      </w:tblPr>
      <w:tblGrid>
        <w:gridCol w:w="2943"/>
        <w:gridCol w:w="6299"/>
      </w:tblGrid>
      <w:tr w:rsidR="000752B0" w:rsidRPr="007472C3" w:rsidTr="007A4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7A4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0752B0" w:rsidRPr="007472C3" w:rsidRDefault="000752B0"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0752B0" w:rsidRPr="007472C3"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Two Major Varieties</w:t>
            </w:r>
          </w:p>
        </w:tc>
        <w:tc>
          <w:tcPr>
            <w:tcW w:w="6299" w:type="dxa"/>
          </w:tcPr>
          <w:p w:rsidR="000752B0" w:rsidRPr="007472C3" w:rsidRDefault="000752B0"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When the creator class is a concrete class as in our case, allows for flexibility and supports our Singleton pattern.</w:t>
            </w:r>
          </w:p>
          <w:p w:rsidR="000752B0" w:rsidRPr="007472C3" w:rsidRDefault="000752B0"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0752B0" w:rsidRPr="007472C3" w:rsidTr="007A4C9C">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Parameterize Factory Methods</w:t>
            </w:r>
          </w:p>
        </w:tc>
        <w:tc>
          <w:tcPr>
            <w:tcW w:w="6299" w:type="dxa"/>
          </w:tcPr>
          <w:p w:rsidR="000752B0" w:rsidRPr="007472C3" w:rsidRDefault="000752B0"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factory can create multiple types of classes based on the parameter. This allows the creation of other receiver in the future.</w:t>
            </w:r>
          </w:p>
          <w:p w:rsidR="000752B0" w:rsidRPr="007472C3" w:rsidRDefault="000752B0"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752B0" w:rsidRPr="007472C3"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Ensuring a unique instance</w:t>
            </w:r>
          </w:p>
        </w:tc>
        <w:tc>
          <w:tcPr>
            <w:tcW w:w="6299" w:type="dxa"/>
          </w:tcPr>
          <w:p w:rsidR="000752B0" w:rsidRPr="007472C3" w:rsidRDefault="000752B0"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PaymentReceiverFactory must ensure only 1 instance of the factory exists and only 1 instance of receiver is returned to the TransactionController.</w:t>
            </w:r>
          </w:p>
          <w:p w:rsidR="000752B0" w:rsidRPr="007472C3" w:rsidRDefault="000752B0"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752B0" w:rsidRPr="007472C3" w:rsidTr="007A4C9C">
        <w:tc>
          <w:tcPr>
            <w:cnfStyle w:val="001000000000" w:firstRow="0" w:lastRow="0" w:firstColumn="1" w:lastColumn="0" w:oddVBand="0" w:evenVBand="0" w:oddHBand="0" w:evenHBand="0" w:firstRowFirstColumn="0" w:firstRowLastColumn="0" w:lastRowFirstColumn="0" w:lastRowLastColumn="0"/>
            <w:tcW w:w="2943" w:type="dxa"/>
          </w:tcPr>
          <w:p w:rsidR="000752B0"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Subclassing the Singleton Class</w:t>
            </w:r>
          </w:p>
        </w:tc>
        <w:tc>
          <w:tcPr>
            <w:tcW w:w="6299" w:type="dxa"/>
          </w:tcPr>
          <w:p w:rsidR="000752B0" w:rsidRDefault="000752B0" w:rsidP="007A4C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PaymentReceiverFactory has no plans to be subclass and must be mindful of the consequences if it is to be subclass in the future.</w:t>
            </w:r>
          </w:p>
        </w:tc>
      </w:tr>
      <w:tr w:rsidR="000752B0" w:rsidRPr="007472C3"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Default="000752B0" w:rsidP="00632B6E">
            <w:pPr>
              <w:spacing w:line="360" w:lineRule="auto"/>
              <w:rPr>
                <w:rFonts w:ascii="Times New Roman" w:hAnsi="Times New Roman" w:cs="Times New Roman"/>
                <w:sz w:val="24"/>
                <w:szCs w:val="24"/>
              </w:rPr>
            </w:pPr>
            <w:r w:rsidRPr="005033CF">
              <w:rPr>
                <w:rFonts w:ascii="Times New Roman" w:hAnsi="Times New Roman" w:cs="Times New Roman"/>
                <w:sz w:val="24"/>
                <w:szCs w:val="24"/>
              </w:rPr>
              <w:t>Thread-safe implementation for multi-threading use</w:t>
            </w:r>
          </w:p>
        </w:tc>
        <w:tc>
          <w:tcPr>
            <w:tcW w:w="6299" w:type="dxa"/>
          </w:tcPr>
          <w:p w:rsidR="000752B0" w:rsidRDefault="00632B6E"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ensure our</w:t>
            </w:r>
            <w:r w:rsidR="000752B0">
              <w:rPr>
                <w:rFonts w:ascii="Times New Roman" w:hAnsi="Times New Roman" w:cs="Times New Roman"/>
                <w:sz w:val="24"/>
                <w:szCs w:val="24"/>
              </w:rPr>
              <w:t xml:space="preserve"> PaymentReceiverFactory is thread-safe, it </w:t>
            </w:r>
            <w:r w:rsidR="000752B0" w:rsidRPr="005033CF">
              <w:rPr>
                <w:rFonts w:ascii="Times New Roman" w:hAnsi="Times New Roman" w:cs="Times New Roman"/>
                <w:sz w:val="24"/>
                <w:szCs w:val="24"/>
              </w:rPr>
              <w:t>is instantiated when the class is loaded and not when it is first used</w:t>
            </w:r>
            <w:r w:rsidR="000752B0">
              <w:rPr>
                <w:rFonts w:ascii="Times New Roman" w:hAnsi="Times New Roman" w:cs="Times New Roman"/>
                <w:sz w:val="24"/>
                <w:szCs w:val="24"/>
              </w:rPr>
              <w:t>.</w:t>
            </w:r>
          </w:p>
        </w:tc>
      </w:tr>
    </w:tbl>
    <w:p w:rsidR="00E64705" w:rsidRDefault="00E64705"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48560F">
      <w:pPr>
        <w:pStyle w:val="Heading1"/>
      </w:pPr>
      <w:r>
        <w:t>Chain of Responsibility</w:t>
      </w:r>
    </w:p>
    <w:p w:rsidR="0048560F" w:rsidRDefault="0048560F" w:rsidP="00E64705"/>
    <w:p w:rsidR="0048560F" w:rsidRDefault="0048560F" w:rsidP="0048560F">
      <w:pPr>
        <w:pStyle w:val="Heading2"/>
      </w:pPr>
      <w:r>
        <w:t>Design Problem</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 ChangeGiver class is implementing giveChange method.</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method does an explicit for loop to go over each domination of coins. </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There is a tight coupling between the requester and handler.</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It is not open for extensibility due to the tight coupling.</w:t>
      </w:r>
    </w:p>
    <w:p w:rsidR="0048560F" w:rsidRDefault="0048560F" w:rsidP="00E64705"/>
    <w:p w:rsidR="0048560F" w:rsidRDefault="0048560F" w:rsidP="005359D4">
      <w:pPr>
        <w:ind w:left="0"/>
      </w:pPr>
    </w:p>
    <w:p w:rsidR="0048560F" w:rsidRDefault="0048560F" w:rsidP="0048560F">
      <w:pPr>
        <w:pStyle w:val="Heading2"/>
      </w:pPr>
      <w:r>
        <w:t>Candidate Design Pattern(s) Considered</w:t>
      </w:r>
    </w:p>
    <w:tbl>
      <w:tblPr>
        <w:tblStyle w:val="GridTable4-Accent61"/>
        <w:tblW w:w="0" w:type="auto"/>
        <w:tblLook w:val="04A0" w:firstRow="1" w:lastRow="0" w:firstColumn="1" w:lastColumn="0" w:noHBand="0" w:noVBand="1"/>
      </w:tblPr>
      <w:tblGrid>
        <w:gridCol w:w="1694"/>
        <w:gridCol w:w="3667"/>
        <w:gridCol w:w="3989"/>
      </w:tblGrid>
      <w:tr w:rsidR="00672366" w:rsidRPr="006C5095" w:rsidTr="005A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667" w:type="dxa"/>
          </w:tcPr>
          <w:p w:rsidR="00672366" w:rsidRPr="006C5095" w:rsidRDefault="00672366"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sz w:val="24"/>
                <w:szCs w:val="24"/>
              </w:rPr>
              <w:t>Chain of Responsibility</w:t>
            </w:r>
          </w:p>
        </w:tc>
        <w:tc>
          <w:tcPr>
            <w:tcW w:w="3989" w:type="dxa"/>
          </w:tcPr>
          <w:p w:rsidR="00672366" w:rsidRPr="006C5095" w:rsidRDefault="00672366"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667" w:type="dxa"/>
          </w:tcPr>
          <w:p w:rsidR="00672366" w:rsidRPr="006C5095" w:rsidRDefault="005A6BFA" w:rsidP="007A4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Pr>
                <w:color w:val="auto"/>
                <w:lang w:val="en-SG"/>
              </w:rPr>
              <w:t>A handler is used for processing the message. Different handlers process different requests.</w:t>
            </w:r>
          </w:p>
          <w:p w:rsidR="00672366" w:rsidRPr="006C5095" w:rsidRDefault="00672366"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89" w:type="dxa"/>
          </w:tcPr>
          <w:p w:rsidR="00672366" w:rsidRPr="006C5095" w:rsidRDefault="005A6BFA"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mediator object is used to send messages from requesters to the appropriate classes.</w:t>
            </w:r>
          </w:p>
        </w:tc>
      </w:tr>
      <w:tr w:rsidR="00672366" w:rsidRPr="006C5095" w:rsidTr="005A6BFA">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667" w:type="dxa"/>
          </w:tcPr>
          <w:p w:rsidR="00672366" w:rsidRPr="006C5095" w:rsidRDefault="00672366" w:rsidP="007A4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A4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to decouple the requester and receiver classes.</w:t>
            </w:r>
          </w:p>
        </w:tc>
        <w:tc>
          <w:tcPr>
            <w:tcW w:w="3989" w:type="dxa"/>
          </w:tcPr>
          <w:p w:rsidR="00672366" w:rsidRPr="006C5095" w:rsidRDefault="00672366" w:rsidP="007A4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A4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by removing direct dependencies between classes.</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656" w:type="dxa"/>
            <w:gridSpan w:val="2"/>
          </w:tcPr>
          <w:p w:rsidR="005A6BFA" w:rsidRPr="005A6BFA" w:rsidRDefault="005A6BFA" w:rsidP="005A6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A6BFA">
              <w:rPr>
                <w:rFonts w:ascii="Times New Roman" w:hAnsi="Times New Roman" w:cs="Times New Roman"/>
                <w:b/>
                <w:sz w:val="24"/>
                <w:szCs w:val="24"/>
              </w:rPr>
              <w:t xml:space="preserve">We have decided to use the Chain of Responsibility design pattern. </w:t>
            </w:r>
            <w:r w:rsidR="00672366" w:rsidRPr="005A6BFA">
              <w:rPr>
                <w:rFonts w:ascii="Times New Roman" w:hAnsi="Times New Roman" w:cs="Times New Roman"/>
                <w:b/>
                <w:sz w:val="24"/>
                <w:szCs w:val="24"/>
              </w:rPr>
              <w:t xml:space="preserve"> </w:t>
            </w:r>
            <w:r w:rsidRPr="005A6BFA">
              <w:rPr>
                <w:rFonts w:ascii="Times New Roman" w:hAnsi="Times New Roman" w:cs="Times New Roman"/>
                <w:b/>
                <w:sz w:val="24"/>
                <w:szCs w:val="24"/>
              </w:rPr>
              <w:t xml:space="preserve">Each process will be handled by the respective handler. We decided not to have a mediator object to send messages. Chain of Responsibility design pattern allows loose coupling between the </w:t>
            </w:r>
            <w:r>
              <w:rPr>
                <w:rFonts w:ascii="Times New Roman" w:hAnsi="Times New Roman" w:cs="Times New Roman"/>
                <w:b/>
                <w:sz w:val="24"/>
                <w:szCs w:val="24"/>
              </w:rPr>
              <w:t>client and handler</w:t>
            </w:r>
            <w:r w:rsidRPr="005A6BFA">
              <w:rPr>
                <w:rFonts w:ascii="Times New Roman" w:hAnsi="Times New Roman" w:cs="Times New Roman"/>
                <w:b/>
                <w:sz w:val="24"/>
                <w:szCs w:val="24"/>
              </w:rPr>
              <w:t>, in this case ChangeGiver class, and the handlers processing the requests. Each domination of change will be handled by the respective class.</w:t>
            </w:r>
          </w:p>
          <w:p w:rsidR="00672366" w:rsidRPr="006C5095" w:rsidRDefault="00672366"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rsidR="0048560F" w:rsidRDefault="0048560F" w:rsidP="00E64705"/>
    <w:p w:rsidR="0048560F" w:rsidRDefault="0048560F" w:rsidP="00E64705"/>
    <w:p w:rsidR="0048560F" w:rsidRDefault="0048560F" w:rsidP="0048560F">
      <w:pPr>
        <w:pStyle w:val="Heading2"/>
      </w:pPr>
      <w:r>
        <w:t>Participants</w:t>
      </w:r>
    </w:p>
    <w:p w:rsidR="005A6BFA" w:rsidRPr="005A6BFA" w:rsidRDefault="005A6BFA" w:rsidP="005A6BFA">
      <w:pPr>
        <w:shd w:val="clear" w:color="auto" w:fill="FFFFFF"/>
        <w:spacing w:after="150" w:line="360" w:lineRule="auto"/>
        <w:jc w:val="both"/>
        <w:rPr>
          <w:rFonts w:ascii="Times New Roman" w:hAnsi="Times New Roman" w:cs="Times New Roman"/>
          <w:sz w:val="24"/>
          <w:szCs w:val="24"/>
          <w:lang w:eastAsia="en-GB"/>
        </w:rPr>
      </w:pPr>
      <w:r w:rsidRPr="005A6BFA">
        <w:rPr>
          <w:rFonts w:ascii="Times New Roman" w:hAnsi="Times New Roman" w:cs="Times New Roman"/>
          <w:sz w:val="24"/>
          <w:szCs w:val="24"/>
          <w:lang w:eastAsia="en-GB"/>
        </w:rPr>
        <w:t>  The classes and objects participating in this pattern are:</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Handler</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“defines the interface for handling requests” (Erich Gamma, 1994)</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ConcreteHandler</w:t>
      </w:r>
      <w:r w:rsidRPr="005A6BFA">
        <w:rPr>
          <w:rFonts w:ascii="Times New Roman" w:eastAsia="Times New Roman" w:hAnsi="Times New Roman" w:cs="Times New Roman"/>
          <w:sz w:val="24"/>
          <w:szCs w:val="24"/>
          <w:lang w:eastAsia="en-GB"/>
        </w:rPr>
        <w: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Implements the respective requests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Total of five concrete handler classes (1 dollar, 50, 20, 10, 5 cents)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CurrencyFiftyCentsChangeGiverHandler.java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CurrencyTwentyCentsChangeGiverHandler.java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CurrencyTenCentsChangeGiverHandler.java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CurrencyFiveCentsChangeGiverHandler.java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CurrencyOneDollaeChangeGiverHandler.java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 xml:space="preserve">Client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This will initiate the call to handler to start processing the request</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ChangeGiver.java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The successor chains will be defined here</w:t>
      </w:r>
    </w:p>
    <w:p w:rsidR="0048560F" w:rsidRDefault="0048560F" w:rsidP="00E64705"/>
    <w:p w:rsidR="005359D4" w:rsidRDefault="005359D4" w:rsidP="005359D4">
      <w:pPr>
        <w:pStyle w:val="Heading2"/>
      </w:pPr>
      <w:r>
        <w:lastRenderedPageBreak/>
        <w:t>Current Design</w:t>
      </w:r>
    </w:p>
    <w:p w:rsidR="005359D4" w:rsidRDefault="005359D4" w:rsidP="005359D4">
      <w:pPr>
        <w:pStyle w:val="Heading3"/>
      </w:pPr>
      <w:r>
        <w:t>Sequence Diagram</w:t>
      </w:r>
    </w:p>
    <w:p w:rsidR="005359D4" w:rsidRPr="0048560F" w:rsidRDefault="005359D4" w:rsidP="005359D4">
      <w:r>
        <w:rPr>
          <w:noProof/>
          <w:lang w:eastAsia="en-US"/>
        </w:rPr>
        <w:drawing>
          <wp:inline distT="0" distB="0" distL="0" distR="0">
            <wp:extent cx="5727700" cy="3395980"/>
            <wp:effectExtent l="0" t="0" r="1270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fore.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395980"/>
                    </a:xfrm>
                    <a:prstGeom prst="rect">
                      <a:avLst/>
                    </a:prstGeom>
                  </pic:spPr>
                </pic:pic>
              </a:graphicData>
            </a:graphic>
          </wp:inline>
        </w:drawing>
      </w:r>
    </w:p>
    <w:p w:rsidR="0048560F" w:rsidRDefault="0048560F" w:rsidP="00E64705"/>
    <w:p w:rsidR="0048560F" w:rsidRDefault="0048560F" w:rsidP="0048560F">
      <w:pPr>
        <w:pStyle w:val="Heading2"/>
      </w:pPr>
      <w:r>
        <w:lastRenderedPageBreak/>
        <w:t>Revised Design</w:t>
      </w:r>
    </w:p>
    <w:p w:rsidR="0048560F" w:rsidRDefault="005A6BFA" w:rsidP="005A6BFA">
      <w:pPr>
        <w:pStyle w:val="Heading3"/>
      </w:pPr>
      <w:r>
        <w:t>Class Diagram</w:t>
      </w:r>
    </w:p>
    <w:p w:rsidR="005A6BFA" w:rsidRDefault="005A6BFA" w:rsidP="00E64705">
      <w:r>
        <w:rPr>
          <w:rFonts w:ascii="Helvetica" w:hAnsi="Helvetica" w:cs="Helvetica"/>
          <w:noProof/>
          <w:lang w:eastAsia="en-US"/>
        </w:rPr>
        <w:drawing>
          <wp:inline distT="0" distB="0" distL="0" distR="0">
            <wp:extent cx="5309235" cy="363158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823" cy="3642242"/>
                    </a:xfrm>
                    <a:prstGeom prst="rect">
                      <a:avLst/>
                    </a:prstGeom>
                    <a:noFill/>
                    <a:ln>
                      <a:noFill/>
                    </a:ln>
                  </pic:spPr>
                </pic:pic>
              </a:graphicData>
            </a:graphic>
          </wp:inline>
        </w:drawing>
      </w:r>
    </w:p>
    <w:p w:rsidR="0048560F" w:rsidRDefault="0048560F" w:rsidP="00E64705"/>
    <w:p w:rsidR="005A6BFA" w:rsidRDefault="005A6BFA" w:rsidP="00E64705"/>
    <w:p w:rsidR="005A6BFA" w:rsidRDefault="005A6BFA" w:rsidP="005A6BFA">
      <w:pPr>
        <w:pStyle w:val="Heading3"/>
      </w:pPr>
      <w:r>
        <w:t>Sequence Diagram</w:t>
      </w:r>
    </w:p>
    <w:p w:rsidR="005A6BFA" w:rsidRDefault="005A6BFA" w:rsidP="00E64705">
      <w:r>
        <w:rPr>
          <w:rFonts w:ascii="Helvetica" w:hAnsi="Helvetica" w:cs="Helvetica"/>
          <w:noProof/>
          <w:lang w:eastAsia="en-US"/>
        </w:rPr>
        <w:drawing>
          <wp:inline distT="0" distB="0" distL="0" distR="0">
            <wp:extent cx="5727700" cy="15968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596808"/>
                    </a:xfrm>
                    <a:prstGeom prst="rect">
                      <a:avLst/>
                    </a:prstGeom>
                    <a:noFill/>
                    <a:ln>
                      <a:noFill/>
                    </a:ln>
                  </pic:spPr>
                </pic:pic>
              </a:graphicData>
            </a:graphic>
          </wp:inline>
        </w:drawing>
      </w:r>
    </w:p>
    <w:p w:rsidR="005A6BFA" w:rsidRDefault="005A6BFA" w:rsidP="00E64705"/>
    <w:p w:rsidR="005A6BFA" w:rsidRDefault="005A6BFA" w:rsidP="00E64705"/>
    <w:p w:rsidR="00126F4B" w:rsidRDefault="00126F4B">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560F" w:rsidRDefault="0048560F" w:rsidP="005A6BFA">
      <w:pPr>
        <w:pStyle w:val="Heading2"/>
      </w:pPr>
      <w:r>
        <w:lastRenderedPageBreak/>
        <w:t>Implementation Issues</w:t>
      </w:r>
    </w:p>
    <w:p w:rsidR="005A6BFA" w:rsidRDefault="005A6BFA" w:rsidP="005A6BFA"/>
    <w:tbl>
      <w:tblPr>
        <w:tblStyle w:val="GridTable4-Accent61"/>
        <w:tblW w:w="0" w:type="auto"/>
        <w:tblLook w:val="04A0" w:firstRow="1" w:lastRow="0" w:firstColumn="1" w:lastColumn="0" w:noHBand="0" w:noVBand="1"/>
      </w:tblPr>
      <w:tblGrid>
        <w:gridCol w:w="2943"/>
        <w:gridCol w:w="6299"/>
      </w:tblGrid>
      <w:tr w:rsidR="005A6BFA" w:rsidRPr="000975F2" w:rsidTr="00097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b w:val="0"/>
                <w:sz w:val="24"/>
                <w:szCs w:val="24"/>
              </w:rPr>
            </w:pPr>
            <w:r w:rsidRPr="000975F2">
              <w:rPr>
                <w:rFonts w:ascii="Times New Roman" w:hAnsi="Times New Roman" w:cs="Times New Roman"/>
                <w:sz w:val="24"/>
                <w:szCs w:val="24"/>
              </w:rPr>
              <w:t>Issue</w:t>
            </w:r>
          </w:p>
        </w:tc>
        <w:tc>
          <w:tcPr>
            <w:tcW w:w="6299" w:type="dxa"/>
          </w:tcPr>
          <w:p w:rsidR="005A6BFA" w:rsidRPr="000975F2" w:rsidRDefault="005A6BFA" w:rsidP="000975F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975F2">
              <w:rPr>
                <w:rFonts w:ascii="Times New Roman" w:hAnsi="Times New Roman" w:cs="Times New Roman"/>
                <w:sz w:val="24"/>
                <w:szCs w:val="24"/>
              </w:rPr>
              <w:t>Rationale</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Implementing the successor chain</w:t>
            </w:r>
          </w:p>
          <w:p w:rsidR="005A6BFA" w:rsidRPr="000975F2" w:rsidRDefault="005A6BFA" w:rsidP="000975F2">
            <w:pPr>
              <w:spacing w:line="360" w:lineRule="auto"/>
              <w:jc w:val="both"/>
              <w:rPr>
                <w:rFonts w:ascii="Times New Roman" w:hAnsi="Times New Roman" w:cs="Times New Roman"/>
                <w:sz w:val="24"/>
                <w:szCs w:val="24"/>
              </w:rPr>
            </w:pPr>
          </w:p>
        </w:tc>
        <w:tc>
          <w:tcPr>
            <w:tcW w:w="6299" w:type="dxa"/>
          </w:tcPr>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new links can be defined either in the Handler or the ConcreteHandler.</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For our implementation, the new links are defined in the ConcreteHandler itself.</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following will list the sequence of calling the different handlers (based on dominations).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One dollar</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20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10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 cents</w:t>
            </w:r>
          </w:p>
        </w:tc>
      </w:tr>
      <w:tr w:rsidR="005A6BFA" w:rsidRPr="000975F2" w:rsidTr="000975F2">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Connecting Successors</w:t>
            </w:r>
          </w:p>
          <w:p w:rsidR="005A6BFA" w:rsidRPr="000975F2" w:rsidRDefault="005A6BFA" w:rsidP="000975F2">
            <w:pPr>
              <w:autoSpaceDE w:val="0"/>
              <w:autoSpaceDN w:val="0"/>
              <w:adjustRightInd w:val="0"/>
              <w:spacing w:line="360" w:lineRule="auto"/>
              <w:jc w:val="both"/>
              <w:rPr>
                <w:rFonts w:ascii="Times New Roman" w:hAnsi="Times New Roman" w:cs="Times New Roman"/>
                <w:sz w:val="24"/>
                <w:szCs w:val="24"/>
              </w:rPr>
            </w:pPr>
          </w:p>
        </w:tc>
        <w:tc>
          <w:tcPr>
            <w:tcW w:w="6299" w:type="dxa"/>
          </w:tcPr>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handler does not maintain the successor for forwarding the requests.</w:t>
            </w:r>
          </w:p>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5A6BFA"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It is handled solely by the ConcreteHandlers.</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rPr>
              <w:t>Representing Requests</w:t>
            </w:r>
          </w:p>
        </w:tc>
        <w:tc>
          <w:tcPr>
            <w:tcW w:w="6299" w:type="dxa"/>
          </w:tcPr>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Request parameter is taken as request code.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amount to be returned and the transaction controller are the parameters in this case.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Since the change can be any amount, taking in a parameter will allow more flexibility on how the change is processed.</w:t>
            </w:r>
          </w:p>
          <w:p w:rsidR="005A6BFA" w:rsidRPr="000975F2" w:rsidRDefault="000975F2" w:rsidP="000975F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But we are not using any Request class to bundle the request parameters.</w:t>
            </w:r>
          </w:p>
        </w:tc>
      </w:tr>
    </w:tbl>
    <w:p w:rsidR="005A6BFA" w:rsidRDefault="005A6BFA" w:rsidP="005A6BFA"/>
    <w:p w:rsidR="000975F2" w:rsidRDefault="000975F2" w:rsidP="005A6BFA"/>
    <w:p w:rsidR="00C237C8" w:rsidRDefault="00C237C8" w:rsidP="005A6BFA"/>
    <w:p w:rsidR="000975F2" w:rsidRDefault="0051751C" w:rsidP="0051751C">
      <w:pPr>
        <w:pStyle w:val="Heading1"/>
      </w:pPr>
      <w:r>
        <w:t>Bridge</w:t>
      </w:r>
    </w:p>
    <w:p w:rsidR="000975F2" w:rsidRDefault="000975F2" w:rsidP="005A6BFA"/>
    <w:p w:rsidR="008B4AC2" w:rsidRDefault="0051751C" w:rsidP="008B4AC2">
      <w:pPr>
        <w:pStyle w:val="Heading2"/>
      </w:pPr>
      <w:r>
        <w:t>Design Problem</w:t>
      </w:r>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The vending machine currently use File Property Loader to load and initialize Cash and Drink, it does not support other loaders. For example, if the vending machine application is to be reused in another project which store all Cash and Drink inf</w:t>
      </w:r>
      <w:r w:rsidR="006C5F04">
        <w:rPr>
          <w:rFonts w:ascii="Times New Roman" w:hAnsi="Times New Roman" w:cs="Times New Roman"/>
          <w:sz w:val="24"/>
          <w:szCs w:val="24"/>
        </w:rPr>
        <w:t xml:space="preserve">ormation in Database instead of </w:t>
      </w:r>
      <w:r w:rsidRPr="00DB5CB1">
        <w:rPr>
          <w:rFonts w:ascii="Times New Roman" w:hAnsi="Times New Roman" w:cs="Times New Roman"/>
          <w:sz w:val="24"/>
          <w:szCs w:val="24"/>
        </w:rPr>
        <w:t>file.</w:t>
      </w:r>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Based on the current design structure, it is not easy to extend to support the additional ways of Property Loader feature.</w:t>
      </w:r>
    </w:p>
    <w:p w:rsidR="0051751C" w:rsidRDefault="0051751C" w:rsidP="005A6BFA"/>
    <w:p w:rsidR="008B4AC2" w:rsidRDefault="008B4AC2" w:rsidP="008B4AC2">
      <w:pPr>
        <w:pStyle w:val="Heading2"/>
      </w:pPr>
      <w:r>
        <w:t>Motivation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The ability to reuse the vending machine system to store the Cash and Drink information in various ways including file without affecting existing design.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 xml:space="preserve">The Cash/Drink Property Loader implementation is closely coupled with File Property Loader implementation. Whenever a client creates a Cash/Drink Property Loader, it instantiates a concrete class that has one specific implementation (File Property Loader). This, in turn, makes it harder to port the system using other Loader implementations. </w:t>
      </w:r>
    </w:p>
    <w:p w:rsidR="008B4AC2" w:rsidRDefault="008B4AC2" w:rsidP="008B4AC2"/>
    <w:p w:rsidR="0051751C" w:rsidRDefault="0051751C" w:rsidP="0051751C">
      <w:pPr>
        <w:pStyle w:val="Heading2"/>
      </w:pPr>
      <w:r>
        <w:t>Candidate Design Pattern(s)</w:t>
      </w:r>
    </w:p>
    <w:p w:rsidR="00D84B03" w:rsidRPr="008432BA" w:rsidRDefault="00D84B03" w:rsidP="00D84B03">
      <w:r>
        <w:t xml:space="preserve">The identified design problem is </w:t>
      </w:r>
      <w:r w:rsidR="00C52A8D">
        <w:t>Structural issues therefore the following Candidate Design Pattern</w:t>
      </w:r>
      <w:r w:rsidR="008736D4">
        <w:t>s</w:t>
      </w:r>
      <w:r w:rsidR="00C52A8D">
        <w:t xml:space="preserve"> are</w:t>
      </w:r>
      <w:r>
        <w:t xml:space="preserve"> from Structural:</w:t>
      </w:r>
    </w:p>
    <w:tbl>
      <w:tblPr>
        <w:tblStyle w:val="GridTable4-Accent61"/>
        <w:tblW w:w="0" w:type="auto"/>
        <w:tblLayout w:type="fixed"/>
        <w:tblLook w:val="04A0" w:firstRow="1" w:lastRow="0" w:firstColumn="1" w:lastColumn="0" w:noHBand="0" w:noVBand="1"/>
      </w:tblPr>
      <w:tblGrid>
        <w:gridCol w:w="1809"/>
        <w:gridCol w:w="3402"/>
        <w:gridCol w:w="4031"/>
      </w:tblGrid>
      <w:tr w:rsidR="00D84B03" w:rsidTr="00D62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p>
        </w:tc>
        <w:tc>
          <w:tcPr>
            <w:tcW w:w="3402" w:type="dxa"/>
          </w:tcPr>
          <w:p w:rsidR="00D84B03" w:rsidRPr="000B4B7D" w:rsidRDefault="00D84B03"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B4B7D">
              <w:rPr>
                <w:rFonts w:ascii="Times New Roman" w:hAnsi="Times New Roman" w:cs="Times New Roman"/>
                <w:sz w:val="24"/>
                <w:szCs w:val="24"/>
              </w:rPr>
              <w:t>Bridge</w:t>
            </w:r>
          </w:p>
        </w:tc>
        <w:tc>
          <w:tcPr>
            <w:tcW w:w="4031" w:type="dxa"/>
          </w:tcPr>
          <w:p w:rsidR="00D84B03" w:rsidRPr="0000525E" w:rsidRDefault="006C7DA8"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0525E">
              <w:rPr>
                <w:rFonts w:ascii="Times New Roman" w:hAnsi="Times New Roman" w:cs="Times New Roman"/>
                <w:sz w:val="24"/>
                <w:szCs w:val="24"/>
              </w:rPr>
              <w:t>Strategy</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Intent</w:t>
            </w:r>
          </w:p>
        </w:tc>
        <w:tc>
          <w:tcPr>
            <w:tcW w:w="3402" w:type="dxa"/>
          </w:tcPr>
          <w:p w:rsidR="00D84B03" w:rsidRPr="000B4B7D" w:rsidRDefault="00D84B0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Decouple an abstraction from its implementation so that the two can vary independently.</w:t>
            </w:r>
          </w:p>
        </w:tc>
        <w:tc>
          <w:tcPr>
            <w:tcW w:w="4031" w:type="dxa"/>
          </w:tcPr>
          <w:p w:rsidR="00D84B03" w:rsidRPr="0000525E" w:rsidRDefault="00AB5731"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Define a family of algorithms, encapsulate each one, and make them interchangeable. Strategy lets the algorithm vary independently from clients that use it.</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Applicability</w:t>
            </w:r>
          </w:p>
        </w:tc>
        <w:tc>
          <w:tcPr>
            <w:tcW w:w="3402" w:type="dxa"/>
          </w:tcPr>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avoid a permanent binding between an abstraction and its implementation.</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This might be the case, for example, when the implementation must be selected or switched at run-time.</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Both the abstractions and </w:t>
            </w:r>
            <w:r w:rsidRPr="000B4B7D">
              <w:rPr>
                <w:rFonts w:ascii="Times New Roman" w:hAnsi="Times New Roman" w:cs="Times New Roman"/>
                <w:sz w:val="24"/>
                <w:szCs w:val="24"/>
              </w:rPr>
              <w:lastRenderedPageBreak/>
              <w:t>their implementations should be extensible by subclassing. In this case, the Bridge pattern lets you combine the different abstractions and implementations and extend them independently.</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is, their code should not have to be recompiled.</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share an implementation among multiple objects (perhaps using reference counting), and this fact should be hidden from the client.</w:t>
            </w:r>
          </w:p>
          <w:p w:rsidR="00D84B03" w:rsidRPr="000B4B7D" w:rsidRDefault="00D84B03"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31" w:type="dxa"/>
          </w:tcPr>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lastRenderedPageBreak/>
              <w:t xml:space="preserve">Many related classes differ only in their behavior. Strategies provide a way to configure a class with one of many behaviors. </w:t>
            </w:r>
          </w:p>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 xml:space="preserve">You need different variants of an algorithm. For example, you might define algorithms reflecting different space/time trade-offs. Strategies can be </w:t>
            </w:r>
            <w:r w:rsidRPr="0000525E">
              <w:rPr>
                <w:rFonts w:ascii="Times New Roman" w:hAnsi="Times New Roman" w:cs="Times New Roman"/>
                <w:sz w:val="24"/>
                <w:szCs w:val="24"/>
              </w:rPr>
              <w:lastRenderedPageBreak/>
              <w:t>used when these variants are implemented as a class hierarchy of algorithms.</w:t>
            </w:r>
          </w:p>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An algorithm uses data that clients shouldn't know about. Use the Strategy pattern to avoid exposing complex, algorithm-specific data structures.</w:t>
            </w:r>
          </w:p>
          <w:p w:rsidR="00D84B03"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 class defines many behaviors, and these appear as multiple conditional statements in its operations. Instead of many conditionals, move related conditional branches into their own Strategy class.</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lastRenderedPageBreak/>
              <w:t>Aspect</w:t>
            </w:r>
          </w:p>
        </w:tc>
        <w:tc>
          <w:tcPr>
            <w:tcW w:w="3402" w:type="dxa"/>
          </w:tcPr>
          <w:p w:rsidR="00D84B03" w:rsidRPr="000B4B7D" w:rsidRDefault="00D84B0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0B4B7D">
              <w:rPr>
                <w:rFonts w:ascii="Times New Roman" w:hAnsi="Times New Roman" w:cs="Times New Roman"/>
                <w:sz w:val="24"/>
                <w:szCs w:val="24"/>
              </w:rPr>
              <w:t>Implementation of an object</w:t>
            </w:r>
          </w:p>
        </w:tc>
        <w:tc>
          <w:tcPr>
            <w:tcW w:w="4031" w:type="dxa"/>
          </w:tcPr>
          <w:p w:rsidR="00D84B03" w:rsidRPr="0000525E" w:rsidRDefault="00EB002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w:t>
            </w:r>
            <w:r w:rsidR="00C57FED" w:rsidRPr="0000525E">
              <w:rPr>
                <w:rFonts w:ascii="Times New Roman" w:hAnsi="Times New Roman" w:cs="Times New Roman"/>
                <w:sz w:val="24"/>
                <w:szCs w:val="24"/>
              </w:rPr>
              <w:t>n algorithm</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Decision</w:t>
            </w:r>
          </w:p>
        </w:tc>
        <w:tc>
          <w:tcPr>
            <w:tcW w:w="7433" w:type="dxa"/>
            <w:gridSpan w:val="2"/>
          </w:tcPr>
          <w:p w:rsidR="00D84B03" w:rsidRPr="000B4B7D" w:rsidRDefault="00D84B03" w:rsidP="007A4C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After study the candidate patterns, </w:t>
            </w:r>
            <w:r w:rsidRPr="000B4B7D">
              <w:rPr>
                <w:rFonts w:ascii="Times New Roman" w:hAnsi="Times New Roman" w:cs="Times New Roman"/>
                <w:b/>
                <w:sz w:val="24"/>
                <w:szCs w:val="24"/>
              </w:rPr>
              <w:t>the decision is to use Bridge pattern</w:t>
            </w:r>
            <w:r w:rsidRPr="000B4B7D">
              <w:rPr>
                <w:rFonts w:ascii="Times New Roman" w:hAnsi="Times New Roman" w:cs="Times New Roman"/>
                <w:sz w:val="24"/>
                <w:szCs w:val="24"/>
              </w:rPr>
              <w:t>. The reasons for choosing Bridge pattern over other patterns is because:</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avoid a permanent binding between an abstraction and its implementation. Property Loader should not permanent bind with File Loader Implementation.</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hide the implementation of an abstraction completely from clients.  Cash Property Loader must not know what Loader implementation is used to load Cash in system.</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means adding a new Loader Implementation should don’t require any code change on Cash Property Loader.</w:t>
            </w:r>
          </w:p>
          <w:p w:rsidR="00D84B03" w:rsidRPr="000B4B7D" w:rsidRDefault="00D84B03" w:rsidP="007A4C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51751C" w:rsidRDefault="0051751C" w:rsidP="005A6BFA"/>
    <w:p w:rsidR="00D84B03" w:rsidRDefault="00D84B03" w:rsidP="005A6BFA"/>
    <w:p w:rsidR="0051751C" w:rsidRDefault="0051751C" w:rsidP="0051751C">
      <w:pPr>
        <w:pStyle w:val="Heading2"/>
      </w:pPr>
      <w:r>
        <w:t>Participants</w:t>
      </w:r>
    </w:p>
    <w:p w:rsidR="00D84B03" w:rsidRPr="001B45F4" w:rsidRDefault="00D84B03" w:rsidP="00D84B03">
      <w:pPr>
        <w:rPr>
          <w:rFonts w:ascii="Times New Roman" w:hAnsi="Times New Roman" w:cs="Times New Roman"/>
          <w:sz w:val="24"/>
          <w:szCs w:val="24"/>
        </w:rPr>
      </w:pPr>
      <w:r w:rsidRPr="001B45F4">
        <w:rPr>
          <w:rFonts w:ascii="Times New Roman" w:hAnsi="Times New Roman" w:cs="Times New Roman"/>
          <w:color w:val="333333"/>
          <w:sz w:val="24"/>
          <w:szCs w:val="24"/>
          <w:lang w:eastAsia="en-GB"/>
        </w:rPr>
        <w:t>The classes and objects participating in this pattern are:</w:t>
      </w:r>
    </w:p>
    <w:p w:rsidR="00D84B03" w:rsidRPr="001B45F4" w:rsidRDefault="00D84B03" w:rsidP="00D84B03">
      <w:pPr>
        <w:pStyle w:val="NormalWeb"/>
        <w:numPr>
          <w:ilvl w:val="0"/>
          <w:numId w:val="11"/>
        </w:numPr>
        <w:rPr>
          <w:color w:val="222222"/>
        </w:rPr>
      </w:pPr>
      <w:r w:rsidRPr="001B45F4">
        <w:rPr>
          <w:color w:val="222222"/>
        </w:rPr>
        <w:lastRenderedPageBreak/>
        <w:t>Client (MainController)</w:t>
      </w:r>
    </w:p>
    <w:p w:rsidR="00D84B03" w:rsidRPr="001B45F4" w:rsidRDefault="00D84B03" w:rsidP="00D84B03">
      <w:pPr>
        <w:pStyle w:val="NormalWeb"/>
        <w:numPr>
          <w:ilvl w:val="0"/>
          <w:numId w:val="22"/>
        </w:numPr>
        <w:rPr>
          <w:color w:val="222222"/>
        </w:rPr>
      </w:pPr>
      <w:r w:rsidRPr="001B45F4">
        <w:rPr>
          <w:color w:val="222222"/>
        </w:rPr>
        <w:t>It use the Abstractions</w:t>
      </w:r>
    </w:p>
    <w:p w:rsidR="00D84B03" w:rsidRPr="001B45F4" w:rsidRDefault="00D84B03" w:rsidP="00D84B03">
      <w:pPr>
        <w:pStyle w:val="NormalWeb"/>
        <w:numPr>
          <w:ilvl w:val="0"/>
          <w:numId w:val="11"/>
        </w:numPr>
        <w:rPr>
          <w:color w:val="222222"/>
        </w:rPr>
      </w:pPr>
      <w:r w:rsidRPr="001B45F4">
        <w:rPr>
          <w:color w:val="222222"/>
        </w:rPr>
        <w:t>Abstraction (PropertyLoader)</w:t>
      </w:r>
    </w:p>
    <w:p w:rsidR="00D84B03" w:rsidRPr="001B45F4" w:rsidRDefault="00D84B03" w:rsidP="00D84B03">
      <w:pPr>
        <w:pStyle w:val="NormalWeb"/>
        <w:numPr>
          <w:ilvl w:val="0"/>
          <w:numId w:val="23"/>
        </w:numPr>
        <w:rPr>
          <w:color w:val="222222"/>
        </w:rPr>
      </w:pPr>
      <w:r w:rsidRPr="001B45F4">
        <w:rPr>
          <w:color w:val="222222"/>
        </w:rPr>
        <w:t>Defines the abstraction’s interface</w:t>
      </w:r>
    </w:p>
    <w:p w:rsidR="00D84B03" w:rsidRPr="001B45F4" w:rsidRDefault="00D84B03" w:rsidP="00D84B03">
      <w:pPr>
        <w:pStyle w:val="NormalWeb"/>
        <w:numPr>
          <w:ilvl w:val="0"/>
          <w:numId w:val="23"/>
        </w:numPr>
        <w:rPr>
          <w:color w:val="222222"/>
        </w:rPr>
      </w:pPr>
      <w:r w:rsidRPr="001B45F4">
        <w:rPr>
          <w:color w:val="222222"/>
        </w:rPr>
        <w:t>Maintains a reference to an object of type Implementor</w:t>
      </w:r>
    </w:p>
    <w:p w:rsidR="00D84B03" w:rsidRPr="001B45F4" w:rsidRDefault="00D84B03" w:rsidP="00D84B03">
      <w:pPr>
        <w:pStyle w:val="NormalWeb"/>
        <w:numPr>
          <w:ilvl w:val="0"/>
          <w:numId w:val="11"/>
        </w:numPr>
        <w:rPr>
          <w:color w:val="222222"/>
        </w:rPr>
      </w:pPr>
      <w:r w:rsidRPr="001B45F4">
        <w:rPr>
          <w:color w:val="222222"/>
        </w:rPr>
        <w:t>Refined Abstraction (CashPropertyLoader, DrinkPropertyLoader)</w:t>
      </w:r>
    </w:p>
    <w:p w:rsidR="00D84B03" w:rsidRPr="001B45F4" w:rsidRDefault="00D84B03" w:rsidP="00D84B03">
      <w:pPr>
        <w:pStyle w:val="NormalWeb"/>
        <w:numPr>
          <w:ilvl w:val="0"/>
          <w:numId w:val="23"/>
        </w:numPr>
        <w:rPr>
          <w:color w:val="222222"/>
        </w:rPr>
      </w:pPr>
      <w:r w:rsidRPr="001B45F4">
        <w:rPr>
          <w:color w:val="222222"/>
        </w:rPr>
        <w:t>Extends the interface defined by PropertyLoader</w:t>
      </w:r>
    </w:p>
    <w:p w:rsidR="00D84B03" w:rsidRPr="001B45F4" w:rsidRDefault="00D84B03" w:rsidP="00D84B03">
      <w:pPr>
        <w:pStyle w:val="NormalWeb"/>
        <w:numPr>
          <w:ilvl w:val="0"/>
          <w:numId w:val="11"/>
        </w:numPr>
        <w:rPr>
          <w:color w:val="222222"/>
        </w:rPr>
      </w:pPr>
      <w:r w:rsidRPr="001B45F4">
        <w:rPr>
          <w:color w:val="222222"/>
        </w:rPr>
        <w:t>Implementor (PropertyLoaderImpl)</w:t>
      </w:r>
    </w:p>
    <w:p w:rsidR="00D84B03" w:rsidRPr="001B45F4" w:rsidRDefault="00D84B03" w:rsidP="00D84B03">
      <w:pPr>
        <w:pStyle w:val="NormalWeb"/>
        <w:numPr>
          <w:ilvl w:val="0"/>
          <w:numId w:val="22"/>
        </w:numPr>
        <w:rPr>
          <w:color w:val="222222"/>
        </w:rPr>
      </w:pPr>
      <w:r w:rsidRPr="001B45F4">
        <w:rPr>
          <w:color w:val="222222"/>
        </w:rPr>
        <w:t>Defines the interface for implementation classes. This interface doesn’t have to correspond exactly to Abstraction’s interface; in fact the two interfaces can be quite different. Typically the PropertyLoaderImpl interface provides only primitive operations (such as getValue or setValue), and PropertyLoader defines higher-level operations based on these primitives.</w:t>
      </w:r>
    </w:p>
    <w:p w:rsidR="00D84B03" w:rsidRPr="001B45F4" w:rsidRDefault="00D84B03" w:rsidP="00D84B03">
      <w:pPr>
        <w:pStyle w:val="NormalWeb"/>
        <w:numPr>
          <w:ilvl w:val="0"/>
          <w:numId w:val="11"/>
        </w:numPr>
        <w:rPr>
          <w:color w:val="222222"/>
        </w:rPr>
      </w:pPr>
      <w:r w:rsidRPr="001B45F4">
        <w:rPr>
          <w:color w:val="222222"/>
        </w:rPr>
        <w:t>ConcreteImplementor (FilePropertyLoaderImpl, DBPropertyLoaderImpl)</w:t>
      </w:r>
    </w:p>
    <w:p w:rsidR="0051751C" w:rsidRPr="00C237C8" w:rsidRDefault="00445139" w:rsidP="00C237C8">
      <w:pPr>
        <w:pStyle w:val="NormalWeb"/>
        <w:numPr>
          <w:ilvl w:val="0"/>
          <w:numId w:val="24"/>
        </w:numPr>
        <w:rPr>
          <w:rFonts w:ascii="Arial" w:hAnsi="Arial" w:cs="Arial"/>
          <w:color w:val="222222"/>
        </w:rPr>
      </w:pPr>
      <w:r w:rsidRPr="001B45F4">
        <w:rPr>
          <w:color w:val="222222"/>
        </w:rPr>
        <w:t>Implements the PropertyLoaderImpl interface and define</w:t>
      </w:r>
      <w:r w:rsidR="00D84B03" w:rsidRPr="001B45F4">
        <w:rPr>
          <w:color w:val="222222"/>
        </w:rPr>
        <w:t xml:space="preserve"> its concrete implementation.</w:t>
      </w:r>
      <w:r w:rsidR="00D84B03" w:rsidRPr="009E63CB">
        <w:rPr>
          <w:rFonts w:cstheme="minorHAnsi"/>
        </w:rPr>
        <w:t xml:space="preserve"> </w:t>
      </w:r>
      <w:r w:rsidR="00D84B03" w:rsidRPr="009E63CB">
        <w:rPr>
          <w:rFonts w:cstheme="minorHAnsi"/>
        </w:rPr>
        <w:br w:type="page"/>
      </w:r>
    </w:p>
    <w:p w:rsidR="00D84B03" w:rsidRDefault="00D84B03" w:rsidP="0051751C"/>
    <w:p w:rsidR="0051751C" w:rsidRDefault="0051751C" w:rsidP="0051751C">
      <w:pPr>
        <w:pStyle w:val="Heading2"/>
      </w:pPr>
      <w:r>
        <w:t>Current Design</w:t>
      </w:r>
    </w:p>
    <w:p w:rsidR="00D84B03" w:rsidRDefault="00D84B03" w:rsidP="00D84B03">
      <w:pPr>
        <w:pStyle w:val="Heading3"/>
      </w:pPr>
      <w:r>
        <w:t>Class Diagram</w:t>
      </w:r>
    </w:p>
    <w:p w:rsidR="00D84B03" w:rsidRPr="00D84B03" w:rsidRDefault="00D84B03" w:rsidP="00D84B03">
      <w:r>
        <w:rPr>
          <w:noProof/>
          <w:lang w:eastAsia="en-US"/>
        </w:rPr>
        <w:drawing>
          <wp:inline distT="0" distB="0" distL="0" distR="0">
            <wp:extent cx="5731510" cy="4241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41165"/>
                    </a:xfrm>
                    <a:prstGeom prst="rect">
                      <a:avLst/>
                    </a:prstGeom>
                  </pic:spPr>
                </pic:pic>
              </a:graphicData>
            </a:graphic>
          </wp:inline>
        </w:drawing>
      </w:r>
    </w:p>
    <w:p w:rsidR="00186CEF" w:rsidRDefault="00186CEF">
      <w:pPr>
        <w:spacing w:after="240" w:line="252" w:lineRule="auto"/>
        <w:ind w:left="0" w:right="0"/>
      </w:pPr>
      <w:r>
        <w:br w:type="page"/>
      </w:r>
    </w:p>
    <w:p w:rsidR="0051751C" w:rsidRDefault="0051751C" w:rsidP="0051751C">
      <w:pPr>
        <w:pStyle w:val="Heading2"/>
      </w:pPr>
      <w:r>
        <w:lastRenderedPageBreak/>
        <w:t>Revised Design</w:t>
      </w:r>
    </w:p>
    <w:p w:rsidR="00271282" w:rsidRDefault="00271282" w:rsidP="00271282">
      <w:pPr>
        <w:pStyle w:val="Heading3"/>
      </w:pPr>
      <w:r>
        <w:t>Class Diagram</w:t>
      </w:r>
    </w:p>
    <w:p w:rsidR="00271282" w:rsidRPr="009A0BC2" w:rsidRDefault="00271282" w:rsidP="00271282">
      <w:pPr>
        <w:rPr>
          <w:rFonts w:ascii="Times New Roman" w:hAnsi="Times New Roman" w:cs="Times New Roman"/>
          <w:sz w:val="24"/>
          <w:szCs w:val="24"/>
        </w:rPr>
      </w:pPr>
      <w:r w:rsidRPr="009A0BC2">
        <w:rPr>
          <w:rFonts w:ascii="Times New Roman" w:hAnsi="Times New Roman" w:cs="Times New Roman"/>
          <w:sz w:val="24"/>
          <w:szCs w:val="24"/>
        </w:rPr>
        <w:t xml:space="preserve">Please note that the Concrete Implementor for DB is based on future enhancement and </w:t>
      </w:r>
      <w:r w:rsidRPr="009A0BC2">
        <w:rPr>
          <w:rFonts w:ascii="Times New Roman" w:hAnsi="Times New Roman" w:cs="Times New Roman"/>
          <w:b/>
          <w:sz w:val="24"/>
          <w:szCs w:val="24"/>
        </w:rPr>
        <w:t>are only added in for illustration purpose</w:t>
      </w:r>
      <w:r w:rsidRPr="009A0BC2">
        <w:rPr>
          <w:rFonts w:ascii="Times New Roman" w:hAnsi="Times New Roman" w:cs="Times New Roman"/>
          <w:sz w:val="24"/>
          <w:szCs w:val="24"/>
        </w:rPr>
        <w:t>, it will not store or load any data from/to data base.</w:t>
      </w:r>
    </w:p>
    <w:p w:rsidR="00271282" w:rsidRDefault="00483873" w:rsidP="00271282">
      <w:pPr>
        <w:pStyle w:val="Heading1"/>
        <w:rPr>
          <w:rFonts w:cstheme="minorHAnsi"/>
        </w:rPr>
      </w:pPr>
      <w:r>
        <w:rPr>
          <w:noProof/>
          <w:lang w:val="en-SG" w:eastAsia="en-SG"/>
        </w:rPr>
        <w:pict>
          <v:shape id="Rectangular Callout 43" o:spid="_x0000_s1049" type="#_x0000_t61" style="position:absolute;left:0;text-align:left;margin-left:345.7pt;margin-top:348.25pt;width:109.55pt;height:16.8pt;z-index:2516541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4359C1">
                  <w:pPr>
                    <w:rPr>
                      <w:sz w:val="16"/>
                      <w:szCs w:val="16"/>
                    </w:rPr>
                  </w:pPr>
                  <w:r>
                    <w:rPr>
                      <w:sz w:val="16"/>
                      <w:szCs w:val="16"/>
                    </w:rPr>
                    <w:t>Concrete Implementor</w:t>
                  </w:r>
                </w:p>
              </w:txbxContent>
            </v:textbox>
          </v:shape>
        </w:pict>
      </w:r>
      <w:r>
        <w:rPr>
          <w:noProof/>
          <w:lang w:val="en-SG" w:eastAsia="en-SG"/>
        </w:rPr>
        <w:pict>
          <v:shape id="Rectangular Callout 42" o:spid="_x0000_s1050" type="#_x0000_t61" style="position:absolute;left:0;text-align:left;margin-left:153.75pt;margin-top:353.05pt;width:109.55pt;height:16.8pt;z-index:2516531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1679D6">
                  <w:pPr>
                    <w:rPr>
                      <w:sz w:val="16"/>
                      <w:szCs w:val="16"/>
                    </w:rPr>
                  </w:pPr>
                  <w:r>
                    <w:rPr>
                      <w:sz w:val="16"/>
                      <w:szCs w:val="16"/>
                    </w:rPr>
                    <w:t>Concrete Implementor</w:t>
                  </w:r>
                </w:p>
              </w:txbxContent>
            </v:textbox>
          </v:shape>
        </w:pict>
      </w:r>
      <w:r>
        <w:rPr>
          <w:noProof/>
          <w:lang w:val="en-SG" w:eastAsia="en-SG"/>
        </w:rPr>
        <w:pict>
          <v:shape id="Rectangular Callout 16" o:spid="_x0000_s1051" type="#_x0000_t61" style="position:absolute;left:0;text-align:left;margin-left:46.25pt;margin-top:294.85pt;width:87.35pt;height:16.8pt;z-index:2516520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2A4FE7">
                  <w:pPr>
                    <w:jc w:val="center"/>
                    <w:rPr>
                      <w:sz w:val="16"/>
                      <w:szCs w:val="16"/>
                    </w:rPr>
                  </w:pPr>
                  <w:r>
                    <w:rPr>
                      <w:sz w:val="16"/>
                      <w:szCs w:val="16"/>
                    </w:rPr>
                    <w:t>Refined Abstraction</w:t>
                  </w:r>
                </w:p>
              </w:txbxContent>
            </v:textbox>
          </v:shape>
        </w:pict>
      </w:r>
      <w:r>
        <w:rPr>
          <w:noProof/>
          <w:lang w:val="en-SG" w:eastAsia="en-SG"/>
        </w:rPr>
        <w:pict>
          <v:shape id="Rectangular Callout 15" o:spid="_x0000_s1052" type="#_x0000_t61" style="position:absolute;left:0;text-align:left;margin-left:197.55pt;margin-top:238.3pt;width:87.35pt;height:16.8pt;z-index:2516510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0F296E">
                  <w:pPr>
                    <w:jc w:val="center"/>
                    <w:rPr>
                      <w:sz w:val="16"/>
                      <w:szCs w:val="16"/>
                    </w:rPr>
                  </w:pPr>
                  <w:r>
                    <w:rPr>
                      <w:sz w:val="16"/>
                      <w:szCs w:val="16"/>
                    </w:rPr>
                    <w:t>Refined Abstraction</w:t>
                  </w:r>
                </w:p>
              </w:txbxContent>
            </v:textbox>
          </v:shape>
        </w:pict>
      </w:r>
      <w:r>
        <w:rPr>
          <w:noProof/>
          <w:lang w:val="en-SG" w:eastAsia="en-SG"/>
        </w:rPr>
        <w:pict>
          <v:shape id="Rectangular Callout 11" o:spid="_x0000_s1053" type="#_x0000_t61" style="position:absolute;left:0;text-align:left;margin-left:336.8pt;margin-top:120.4pt;width:68.2pt;height:16.8pt;z-index:2516500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BE13D2">
                  <w:pPr>
                    <w:jc w:val="center"/>
                    <w:rPr>
                      <w:sz w:val="16"/>
                      <w:szCs w:val="16"/>
                    </w:rPr>
                  </w:pPr>
                  <w:r>
                    <w:rPr>
                      <w:sz w:val="16"/>
                      <w:szCs w:val="16"/>
                    </w:rPr>
                    <w:t>Implementor</w:t>
                  </w:r>
                </w:p>
              </w:txbxContent>
            </v:textbox>
          </v:shape>
        </w:pict>
      </w:r>
      <w:r>
        <w:rPr>
          <w:noProof/>
          <w:lang w:val="en-SG" w:eastAsia="en-SG"/>
        </w:rPr>
        <w:pict>
          <v:shape id="Rectangular Callout 41" o:spid="_x0000_s1054" type="#_x0000_t61" style="position:absolute;left:0;text-align:left;margin-left:72.05pt;margin-top:118.35pt;width:68.2pt;height:16.8pt;z-index:2516480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BE13D2">
                  <w:pPr>
                    <w:jc w:val="center"/>
                    <w:rPr>
                      <w:sz w:val="16"/>
                      <w:szCs w:val="16"/>
                    </w:rPr>
                  </w:pPr>
                  <w:r>
                    <w:rPr>
                      <w:sz w:val="16"/>
                      <w:szCs w:val="16"/>
                    </w:rPr>
                    <w:t>Abstraction</w:t>
                  </w:r>
                </w:p>
              </w:txbxContent>
            </v:textbox>
          </v:shape>
        </w:pict>
      </w:r>
      <w:r>
        <w:rPr>
          <w:noProof/>
          <w:lang w:val="en-SG" w:eastAsia="en-SG"/>
        </w:rPr>
        <w:pict>
          <v:shape id="Rectangular Callout 10" o:spid="_x0000_s1055" type="#_x0000_t61" style="position:absolute;left:0;text-align:left;margin-left:13.15pt;margin-top:23.55pt;width:43.45pt;height:16.8pt;z-index:251646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F433F8">
                  <w:pPr>
                    <w:jc w:val="center"/>
                    <w:rPr>
                      <w:sz w:val="16"/>
                      <w:szCs w:val="16"/>
                    </w:rPr>
                  </w:pPr>
                  <w:r>
                    <w:rPr>
                      <w:sz w:val="16"/>
                      <w:szCs w:val="16"/>
                    </w:rPr>
                    <w:t>Client</w:t>
                  </w:r>
                </w:p>
              </w:txbxContent>
            </v:textbox>
          </v:shape>
        </w:pict>
      </w:r>
      <w:r w:rsidR="00271282">
        <w:rPr>
          <w:noProof/>
          <w:lang w:eastAsia="en-US"/>
        </w:rPr>
        <w:drawing>
          <wp:inline distT="0" distB="0" distL="0" distR="0">
            <wp:extent cx="5731510" cy="55537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553710"/>
                    </a:xfrm>
                    <a:prstGeom prst="rect">
                      <a:avLst/>
                    </a:prstGeom>
                  </pic:spPr>
                </pic:pic>
              </a:graphicData>
            </a:graphic>
          </wp:inline>
        </w:drawing>
      </w:r>
    </w:p>
    <w:p w:rsidR="00271282" w:rsidRDefault="00271282" w:rsidP="00271282"/>
    <w:p w:rsidR="00E43D06" w:rsidRDefault="00E43D06">
      <w:pPr>
        <w:spacing w:after="240" w:line="252" w:lineRule="auto"/>
        <w:ind w:left="0" w:right="0"/>
        <w:rPr>
          <w:rFonts w:asciiTheme="majorHAnsi" w:eastAsiaTheme="majorEastAsia" w:hAnsiTheme="majorHAnsi" w:cstheme="majorBidi"/>
          <w:caps/>
          <w:color w:val="80865A" w:themeColor="accent3" w:themeShade="BF"/>
        </w:rPr>
      </w:pPr>
      <w:r>
        <w:br w:type="page"/>
      </w:r>
    </w:p>
    <w:p w:rsidR="00271282" w:rsidRPr="00271282" w:rsidRDefault="00271282" w:rsidP="00271282">
      <w:pPr>
        <w:pStyle w:val="Heading3"/>
      </w:pPr>
      <w:r>
        <w:lastRenderedPageBreak/>
        <w:t>Sequence Diagram</w:t>
      </w:r>
    </w:p>
    <w:p w:rsidR="0098177E" w:rsidRDefault="00483873" w:rsidP="0098177E">
      <w:r>
        <w:rPr>
          <w:noProof/>
          <w:color w:val="00B0F0"/>
          <w:lang w:val="en-SG" w:eastAsia="en-SG"/>
        </w:rPr>
        <w:pict>
          <v:rect id="Rectangle 6" o:spid="_x0000_s1075" style="position:absolute;left:0;text-align:left;margin-left:304.5pt;margin-top:184.85pt;width:150.05pt;height:84.6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" filled="f" strokecolor="#00b0f0" strokeweight="1pt"/>
        </w:pict>
      </w:r>
      <w:r w:rsidR="00E43D06">
        <w:rPr>
          <w:noProof/>
          <w:lang w:eastAsia="en-US"/>
        </w:rPr>
        <w:drawing>
          <wp:inline distT="0" distB="0" distL="0" distR="0">
            <wp:extent cx="5731510" cy="31603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60395"/>
                    </a:xfrm>
                    <a:prstGeom prst="rect">
                      <a:avLst/>
                    </a:prstGeom>
                  </pic:spPr>
                </pic:pic>
              </a:graphicData>
            </a:graphic>
          </wp:inline>
        </w:drawing>
      </w:r>
    </w:p>
    <w:p w:rsidR="00E43D06" w:rsidRDefault="00E43D06">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98177E" w:rsidRDefault="0098177E" w:rsidP="0098177E">
      <w:pPr>
        <w:pStyle w:val="Heading2"/>
      </w:pPr>
      <w:r>
        <w:lastRenderedPageBreak/>
        <w:t>Consequences</w:t>
      </w:r>
    </w:p>
    <w:p w:rsidR="0098177E" w:rsidRPr="006807CC" w:rsidRDefault="0098177E" w:rsidP="0098177E">
      <w:pPr>
        <w:rPr>
          <w:rFonts w:ascii="Times New Roman" w:hAnsi="Times New Roman" w:cs="Times New Roman"/>
          <w:sz w:val="24"/>
          <w:szCs w:val="24"/>
        </w:rPr>
      </w:pPr>
      <w:r w:rsidRPr="006807CC">
        <w:rPr>
          <w:rFonts w:ascii="Times New Roman" w:hAnsi="Times New Roman" w:cs="Times New Roman"/>
          <w:sz w:val="24"/>
          <w:szCs w:val="24"/>
        </w:rPr>
        <w:t>Using Bridge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98177E"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b w:val="0"/>
                <w:sz w:val="24"/>
                <w:szCs w:val="24"/>
              </w:rPr>
            </w:pPr>
            <w:r w:rsidRPr="00376ACC">
              <w:rPr>
                <w:rFonts w:ascii="Times New Roman" w:hAnsi="Times New Roman" w:cs="Times New Roman"/>
                <w:sz w:val="24"/>
                <w:szCs w:val="24"/>
              </w:rPr>
              <w:t>Consequence</w:t>
            </w:r>
          </w:p>
        </w:tc>
        <w:tc>
          <w:tcPr>
            <w:tcW w:w="4621" w:type="dxa"/>
          </w:tcPr>
          <w:p w:rsidR="0098177E" w:rsidRPr="00376ACC" w:rsidRDefault="0098177E"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76ACC">
              <w:rPr>
                <w:rFonts w:ascii="Times New Roman" w:hAnsi="Times New Roman" w:cs="Times New Roman"/>
                <w:sz w:val="24"/>
                <w:szCs w:val="24"/>
              </w:rPr>
              <w:t>Rationale</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sz w:val="24"/>
                <w:szCs w:val="24"/>
              </w:rPr>
              <w:t xml:space="preserve">Decoupling interface and implementation. </w:t>
            </w:r>
          </w:p>
        </w:tc>
        <w:tc>
          <w:tcPr>
            <w:tcW w:w="4621" w:type="dxa"/>
          </w:tcPr>
          <w:p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Decoupling abstraction and Implementor also eliminates compile-time dependencies on the implementation. Changing an implementation class doesn’t require recompiling the Abstraction class and its clients. This property is essential when you must ensure binary compatibility between different versions of a class library. </w:t>
            </w:r>
          </w:p>
          <w:p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8177E" w:rsidTr="0036155A">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iCs/>
                <w:sz w:val="24"/>
                <w:szCs w:val="24"/>
              </w:rPr>
              <w:t>Improved extensibility</w:t>
            </w:r>
          </w:p>
        </w:tc>
        <w:tc>
          <w:tcPr>
            <w:tcW w:w="4621" w:type="dxa"/>
          </w:tcPr>
          <w:p w:rsidR="0098177E" w:rsidRPr="00376ACC"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extend the Abstraction and Implementor hierarchies independently. </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iCs/>
                <w:sz w:val="24"/>
                <w:szCs w:val="24"/>
              </w:rPr>
              <w:t>Hiding implementation details from clients.</w:t>
            </w:r>
          </w:p>
        </w:tc>
        <w:tc>
          <w:tcPr>
            <w:tcW w:w="4621" w:type="dxa"/>
          </w:tcPr>
          <w:p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shield clients from implementation details, like Cash Property Loader do not need to know where the data is stored. </w:t>
            </w:r>
          </w:p>
        </w:tc>
      </w:tr>
    </w:tbl>
    <w:p w:rsidR="0098177E" w:rsidRDefault="0098177E" w:rsidP="0098177E"/>
    <w:p w:rsidR="0098177E" w:rsidRDefault="0098177E" w:rsidP="0098177E"/>
    <w:p w:rsidR="0051751C" w:rsidRDefault="0051751C" w:rsidP="0051751C">
      <w:pPr>
        <w:pStyle w:val="Heading2"/>
      </w:pPr>
      <w:r>
        <w:t>Implementation Issues</w:t>
      </w:r>
    </w:p>
    <w:p w:rsidR="0098177E" w:rsidRPr="00534D54" w:rsidRDefault="0098177E" w:rsidP="0098177E">
      <w:pPr>
        <w:rPr>
          <w:rFonts w:ascii="Times New Roman" w:hAnsi="Times New Roman" w:cs="Times New Roman"/>
          <w:sz w:val="24"/>
          <w:szCs w:val="24"/>
        </w:rPr>
      </w:pPr>
      <w:r w:rsidRPr="00534D54">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98177E" w:rsidRPr="00534D54"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7A4C9C">
            <w:pPr>
              <w:rPr>
                <w:rFonts w:ascii="Times New Roman" w:hAnsi="Times New Roman" w:cs="Times New Roman"/>
                <w:b w:val="0"/>
                <w:sz w:val="24"/>
                <w:szCs w:val="24"/>
              </w:rPr>
            </w:pPr>
            <w:r w:rsidRPr="00534D54">
              <w:rPr>
                <w:rFonts w:ascii="Times New Roman" w:hAnsi="Times New Roman" w:cs="Times New Roman"/>
                <w:sz w:val="24"/>
                <w:szCs w:val="24"/>
              </w:rPr>
              <w:t>Issue</w:t>
            </w:r>
          </w:p>
        </w:tc>
        <w:tc>
          <w:tcPr>
            <w:tcW w:w="6299" w:type="dxa"/>
          </w:tcPr>
          <w:p w:rsidR="0098177E" w:rsidRPr="00534D54" w:rsidRDefault="0098177E"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34D54">
              <w:rPr>
                <w:rFonts w:ascii="Times New Roman" w:hAnsi="Times New Roman" w:cs="Times New Roman"/>
                <w:sz w:val="24"/>
                <w:szCs w:val="24"/>
              </w:rPr>
              <w:t>Rationale</w:t>
            </w:r>
          </w:p>
        </w:tc>
      </w:tr>
      <w:tr w:rsidR="0098177E" w:rsidRPr="00534D54"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7A4C9C">
            <w:pPr>
              <w:rPr>
                <w:rFonts w:ascii="Times New Roman" w:hAnsi="Times New Roman" w:cs="Times New Roman"/>
                <w:sz w:val="24"/>
                <w:szCs w:val="24"/>
              </w:rPr>
            </w:pPr>
            <w:r w:rsidRPr="00534D54">
              <w:rPr>
                <w:rFonts w:ascii="Times New Roman" w:hAnsi="Times New Roman" w:cs="Times New Roman"/>
                <w:sz w:val="24"/>
                <w:szCs w:val="24"/>
              </w:rPr>
              <w:t>Implementor switching at runtime cause loss of changed data</w:t>
            </w:r>
          </w:p>
        </w:tc>
        <w:tc>
          <w:tcPr>
            <w:tcW w:w="6299" w:type="dxa"/>
          </w:tcPr>
          <w:p w:rsidR="0098177E" w:rsidRPr="00534D54"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At the same running time, vending machine system is storing data in to either DB, File or other storage. Switching the Implementor at runtime will lose the changed data in prior implementor.</w:t>
            </w:r>
          </w:p>
        </w:tc>
      </w:tr>
      <w:tr w:rsidR="0098177E" w:rsidRPr="00534D54" w:rsidTr="0036155A">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7A4C9C">
            <w:pPr>
              <w:rPr>
                <w:rFonts w:ascii="Times New Roman" w:hAnsi="Times New Roman" w:cs="Times New Roman"/>
                <w:sz w:val="24"/>
                <w:szCs w:val="24"/>
              </w:rPr>
            </w:pPr>
            <w:r w:rsidRPr="00534D54">
              <w:rPr>
                <w:rFonts w:ascii="Times New Roman" w:hAnsi="Times New Roman" w:cs="Times New Roman"/>
                <w:iCs/>
                <w:sz w:val="24"/>
                <w:szCs w:val="24"/>
              </w:rPr>
              <w:t>Creating the right Implementor object</w:t>
            </w:r>
          </w:p>
        </w:tc>
        <w:tc>
          <w:tcPr>
            <w:tcW w:w="6299" w:type="dxa"/>
          </w:tcPr>
          <w:p w:rsidR="0098177E" w:rsidRPr="00534D54"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How, when and where do you decide which Implementor class to instantiate when there’s more than one?</w:t>
            </w:r>
          </w:p>
          <w:p w:rsidR="0098177E" w:rsidRPr="00534D54"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Although various implementors are provided, each vending machine system only need to instantiate one specific Implementor according to the chosen data storing method.</w:t>
            </w:r>
          </w:p>
        </w:tc>
      </w:tr>
    </w:tbl>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BF3A34" w:rsidP="00BF3A34">
      <w:pPr>
        <w:pStyle w:val="Heading1"/>
      </w:pPr>
      <w:r>
        <w:t>Decorator</w:t>
      </w:r>
    </w:p>
    <w:p w:rsidR="00C94C29" w:rsidRPr="00C94C29" w:rsidRDefault="00C94C29" w:rsidP="00C94C29"/>
    <w:p w:rsidR="00BF3A34" w:rsidRPr="00BF3A34" w:rsidRDefault="00954A11" w:rsidP="00954A11">
      <w:pPr>
        <w:pStyle w:val="Heading2"/>
      </w:pPr>
      <w:r>
        <w:t>Design problem</w:t>
      </w:r>
    </w:p>
    <w:p w:rsidR="008A3914" w:rsidRPr="00085B76"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The vending machine does not allow customization add-on to the drink. For example, a customer is not able to choose less sugar, less milk or less ice when buying drink. Allowing customize add-on make the vending machine more flexible and introduce more choices for the customer or even promotion like choose less sugar or milk can reduce the price of the drink.</w:t>
      </w:r>
    </w:p>
    <w:p w:rsidR="008A3914"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Based on the current design structure, it does not easily extendable to support the add-on feature.</w:t>
      </w:r>
    </w:p>
    <w:p w:rsidR="00E425E9" w:rsidRDefault="00E425E9" w:rsidP="008A3914">
      <w:pPr>
        <w:rPr>
          <w:rFonts w:ascii="Times New Roman" w:hAnsi="Times New Roman" w:cs="Times New Roman"/>
          <w:sz w:val="24"/>
          <w:szCs w:val="24"/>
        </w:rPr>
      </w:pPr>
    </w:p>
    <w:p w:rsidR="00E425E9" w:rsidRDefault="00E425E9" w:rsidP="00E425E9">
      <w:pPr>
        <w:pStyle w:val="Heading2"/>
      </w:pPr>
      <w:r>
        <w:t>motivation</w:t>
      </w:r>
    </w:p>
    <w:p w:rsidR="00EE5DE4" w:rsidRPr="00BA3128" w:rsidRDefault="00EE5DE4" w:rsidP="00EE5DE4">
      <w:pPr>
        <w:pStyle w:val="ListParagraph"/>
        <w:numPr>
          <w:ilvl w:val="0"/>
          <w:numId w:val="19"/>
        </w:numPr>
        <w:spacing w:after="200" w:line="276" w:lineRule="auto"/>
        <w:ind w:right="0"/>
        <w:rPr>
          <w:rFonts w:ascii="Times New Roman" w:hAnsi="Times New Roman" w:cs="Times New Roman"/>
          <w:sz w:val="24"/>
          <w:szCs w:val="24"/>
        </w:rPr>
      </w:pPr>
      <w:r w:rsidRPr="00BA3128">
        <w:rPr>
          <w:rFonts w:ascii="Times New Roman" w:hAnsi="Times New Roman" w:cs="Times New Roman"/>
          <w:sz w:val="24"/>
          <w:szCs w:val="24"/>
        </w:rPr>
        <w:t>The ability to create new add-on without affecting existing design.</w:t>
      </w:r>
    </w:p>
    <w:p w:rsidR="00E425E9" w:rsidRPr="00BA3128" w:rsidRDefault="00EE5DE4" w:rsidP="00A76551">
      <w:pPr>
        <w:pStyle w:val="ListParagraph"/>
        <w:numPr>
          <w:ilvl w:val="0"/>
          <w:numId w:val="19"/>
        </w:numPr>
        <w:rPr>
          <w:rFonts w:ascii="Times New Roman" w:hAnsi="Times New Roman" w:cs="Times New Roman"/>
          <w:sz w:val="24"/>
          <w:szCs w:val="24"/>
        </w:rPr>
      </w:pPr>
      <w:r w:rsidRPr="00BA3128">
        <w:rPr>
          <w:rFonts w:ascii="Times New Roman" w:hAnsi="Times New Roman" w:cs="Times New Roman"/>
          <w:sz w:val="24"/>
          <w:szCs w:val="24"/>
        </w:rPr>
        <w:t>Able to add one or more add-on after selecting a Drink before paying yet. Some add-on may have own functionality like deduct 5 cent for total price.</w:t>
      </w:r>
    </w:p>
    <w:p w:rsidR="000975F2" w:rsidRDefault="000975F2" w:rsidP="005A6BFA"/>
    <w:p w:rsidR="004D2C60" w:rsidRDefault="004D2C60">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DA478B" w:rsidRDefault="00DA478B" w:rsidP="00DA478B">
      <w:pPr>
        <w:pStyle w:val="Heading2"/>
      </w:pPr>
      <w:r>
        <w:lastRenderedPageBreak/>
        <w:t>Candidate Design Pattern(s)</w:t>
      </w:r>
    </w:p>
    <w:tbl>
      <w:tblPr>
        <w:tblStyle w:val="GridTable4-Accent61"/>
        <w:tblW w:w="0" w:type="auto"/>
        <w:tblLayout w:type="fixed"/>
        <w:tblLook w:val="04A0" w:firstRow="1" w:lastRow="0" w:firstColumn="1" w:lastColumn="0" w:noHBand="0" w:noVBand="1"/>
      </w:tblPr>
      <w:tblGrid>
        <w:gridCol w:w="1809"/>
        <w:gridCol w:w="2268"/>
        <w:gridCol w:w="2835"/>
        <w:gridCol w:w="2330"/>
      </w:tblGrid>
      <w:tr w:rsidR="004D2C60"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p>
        </w:tc>
        <w:tc>
          <w:tcPr>
            <w:tcW w:w="2268" w:type="dxa"/>
          </w:tcPr>
          <w:p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Decorator</w:t>
            </w:r>
          </w:p>
        </w:tc>
        <w:tc>
          <w:tcPr>
            <w:tcW w:w="2835" w:type="dxa"/>
          </w:tcPr>
          <w:p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Bridge</w:t>
            </w:r>
          </w:p>
        </w:tc>
        <w:tc>
          <w:tcPr>
            <w:tcW w:w="2330" w:type="dxa"/>
          </w:tcPr>
          <w:p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Composite</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Intent</w:t>
            </w:r>
          </w:p>
        </w:tc>
        <w:tc>
          <w:tcPr>
            <w:tcW w:w="2268" w:type="dxa"/>
          </w:tcPr>
          <w:p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Attach additional responsibilities to an object dynamically. Decorators provide a flexible alternative to subclassing for extending functionality.</w:t>
            </w:r>
          </w:p>
        </w:tc>
        <w:tc>
          <w:tcPr>
            <w:tcW w:w="2835" w:type="dxa"/>
          </w:tcPr>
          <w:p w:rsidR="004D2C60" w:rsidRPr="004D2C60" w:rsidRDefault="004D2C60"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Decouple an abstraction from its implementation so that the two can vary independently.</w:t>
            </w:r>
          </w:p>
        </w:tc>
        <w:tc>
          <w:tcPr>
            <w:tcW w:w="2330" w:type="dxa"/>
          </w:tcPr>
          <w:p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Compose objects into tree structures to represent part-whole hierarchies. Composite lets clients treat individual objects and compositions of objects uniformly.</w: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Applicability</w:t>
            </w:r>
          </w:p>
        </w:tc>
        <w:tc>
          <w:tcPr>
            <w:tcW w:w="2268"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To add responsibilities to individual objects dynamically and transparently, that is, without affecting other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For responsibilities that can be withdrawn.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When extension by subclassing is impractical. Sometimes a large number of independent extensions are possible and would produce an explosion of subclasses to support ever y </w:t>
            </w:r>
            <w:r w:rsidRPr="004D2C60">
              <w:rPr>
                <w:rFonts w:ascii="Times New Roman" w:hAnsi="Times New Roman" w:cs="Times New Roman"/>
                <w:sz w:val="24"/>
                <w:szCs w:val="24"/>
              </w:rPr>
              <w:lastRenderedPageBreak/>
              <w:t>combination. Or a class definition maybe hidden or otherwise unavailable for subclassing.</w:t>
            </w:r>
          </w:p>
        </w:tc>
        <w:tc>
          <w:tcPr>
            <w:tcW w:w="2835"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avoid a permanent binding between an abstraction and its implementation.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This might be the case, for example, when the implementation must be selected or switched at run-time.</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Both the abstractions and their implementations should be extensible by subclassing. In this case, the Bridge pattern lets you combine the different abstractions and implementations and extend them independently.</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Changes in the implementation of an abstraction should have no impact on clients; </w:t>
            </w:r>
            <w:r w:rsidRPr="004D2C60">
              <w:rPr>
                <w:rFonts w:ascii="Times New Roman" w:hAnsi="Times New Roman" w:cs="Times New Roman"/>
                <w:sz w:val="24"/>
                <w:szCs w:val="24"/>
              </w:rPr>
              <w:lastRenderedPageBreak/>
              <w:t>that is, their code should not have to be recompiled.</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to share an implementation among multiple objects (perhaps using reference counting), and this fact should be hidden from the client.</w:t>
            </w:r>
          </w:p>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0"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represent part-whole hierarchies of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clients to be able to ignore the difference between compositions of objects and individual object s. Clients will treat all objects in the composite structure uniformly.</w:t>
            </w:r>
          </w:p>
        </w:tc>
      </w:tr>
      <w:tr w:rsidR="004D2C60" w:rsidTr="0036155A">
        <w:trPr>
          <w:cnfStyle w:val="000000100000" w:firstRow="0" w:lastRow="0" w:firstColumn="0" w:lastColumn="0" w:oddVBand="0" w:evenVBand="0" w:oddHBand="1" w:evenHBand="0" w:firstRowFirstColumn="0" w:firstRowLastColumn="0" w:lastRowFirstColumn="0" w:lastRowLastColumn="0"/>
          <w:trHeight w:val="3574"/>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Potential Design (Decorator)</w:t>
            </w:r>
          </w:p>
        </w:tc>
        <w:tc>
          <w:tcPr>
            <w:tcW w:w="7433" w:type="dxa"/>
            <w:gridSpan w:val="3"/>
          </w:tcPr>
          <w:p w:rsidR="004D2C60" w:rsidRPr="004D2C60" w:rsidRDefault="00FA5C44"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9510" w:dyaOrig="7080">
                <v:shape id="_x0000_i1027" type="#_x0000_t75" style="width:368.25pt;height:252.75pt" o:ole="">
                  <v:imagedata r:id="rId24" o:title=""/>
                </v:shape>
                <o:OLEObject Type="Embed" ProgID="PBrush" ShapeID="_x0000_i1027" DrawAspect="Content" ObjectID="_1538822662" r:id="rId25"/>
              </w:object>
            </w:r>
          </w:p>
        </w:tc>
      </w:tr>
      <w:tr w:rsidR="004D2C60" w:rsidTr="009A4028">
        <w:trPr>
          <w:trHeight w:val="4781"/>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(Bridge)</w:t>
            </w:r>
          </w:p>
        </w:tc>
        <w:tc>
          <w:tcPr>
            <w:tcW w:w="7433" w:type="dxa"/>
            <w:gridSpan w:val="3"/>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6780" w:dyaOrig="7110">
                <v:shape id="_x0000_i1028" type="#_x0000_t75" style="width:369pt;height:230.25pt" o:ole="">
                  <v:imagedata r:id="rId26" o:title=""/>
                </v:shape>
                <o:OLEObject Type="Embed" ProgID="PBrush" ShapeID="_x0000_i1028" DrawAspect="Content" ObjectID="_1538822663" r:id="rId27"/>
              </w:object>
            </w:r>
          </w:p>
        </w:tc>
      </w:tr>
      <w:tr w:rsidR="004D2C60" w:rsidTr="0036155A">
        <w:trPr>
          <w:cnfStyle w:val="000000100000" w:firstRow="0" w:lastRow="0" w:firstColumn="0" w:lastColumn="0" w:oddVBand="0" w:evenVBand="0" w:oddHBand="1" w:evenHBand="0" w:firstRowFirstColumn="0" w:firstRowLastColumn="0" w:lastRowFirstColumn="0" w:lastRowLastColumn="0"/>
          <w:trHeight w:val="3861"/>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Potential Design (Composite)</w:t>
            </w:r>
          </w:p>
        </w:tc>
        <w:tc>
          <w:tcPr>
            <w:tcW w:w="7433" w:type="dxa"/>
            <w:gridSpan w:val="3"/>
          </w:tcPr>
          <w:p w:rsidR="004D2C60" w:rsidRPr="004D2C60" w:rsidRDefault="004D2C60"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8490" w:dyaOrig="6600">
                <v:shape id="_x0000_i1029" type="#_x0000_t75" style="width:369pt;height:206.25pt" o:ole="">
                  <v:imagedata r:id="rId28" o:title=""/>
                </v:shape>
                <o:OLEObject Type="Embed" ProgID="PBrush" ShapeID="_x0000_i1029" DrawAspect="Content" ObjectID="_1538822664" r:id="rId29"/>
              </w:objec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Aspect</w:t>
            </w:r>
          </w:p>
        </w:tc>
        <w:tc>
          <w:tcPr>
            <w:tcW w:w="2268" w:type="dxa"/>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Responsibilities of an object without subclassing</w:t>
            </w:r>
          </w:p>
        </w:tc>
        <w:tc>
          <w:tcPr>
            <w:tcW w:w="2835" w:type="dxa"/>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4D2C60">
              <w:rPr>
                <w:rFonts w:ascii="Times New Roman" w:hAnsi="Times New Roman" w:cs="Times New Roman"/>
                <w:sz w:val="24"/>
                <w:szCs w:val="24"/>
              </w:rPr>
              <w:t>Implementation of an object</w:t>
            </w:r>
          </w:p>
        </w:tc>
        <w:tc>
          <w:tcPr>
            <w:tcW w:w="2330" w:type="dxa"/>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Structure and composition of an object</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Decision</w:t>
            </w:r>
          </w:p>
        </w:tc>
        <w:tc>
          <w:tcPr>
            <w:tcW w:w="7433" w:type="dxa"/>
            <w:gridSpan w:val="3"/>
          </w:tcPr>
          <w:p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After study the candidate patterns, </w:t>
            </w:r>
            <w:r w:rsidRPr="004D2C60">
              <w:rPr>
                <w:rFonts w:ascii="Times New Roman" w:hAnsi="Times New Roman" w:cs="Times New Roman"/>
                <w:b/>
                <w:sz w:val="24"/>
                <w:szCs w:val="24"/>
              </w:rPr>
              <w:t>the decision is to use Decorator pattern</w:t>
            </w:r>
            <w:r w:rsidRPr="004D2C60">
              <w:rPr>
                <w:rFonts w:ascii="Times New Roman" w:hAnsi="Times New Roman" w:cs="Times New Roman"/>
                <w:sz w:val="24"/>
                <w:szCs w:val="24"/>
              </w:rPr>
              <w:t>. The reasons for choosing Decorator pattern over other patterns is because of add/remove one or more responsibilities (in this case, the add-on) to individual objects (drink) dynamically and transparently, that is, without affecting other objects. The aspect of the Decorator pattern is more closely related to the add-on feature than the rest of the candidate patterns.</w:t>
            </w:r>
          </w:p>
        </w:tc>
      </w:tr>
    </w:tbl>
    <w:p w:rsidR="00E52AF8" w:rsidRDefault="00E52AF8" w:rsidP="00E52AF8">
      <w:pPr>
        <w:pStyle w:val="Heading2"/>
      </w:pPr>
      <w:r>
        <w:lastRenderedPageBreak/>
        <w:t>Participants</w:t>
      </w:r>
    </w:p>
    <w:p w:rsidR="00E52AF8" w:rsidRPr="00E52AF8" w:rsidRDefault="00E52AF8" w:rsidP="00E52AF8">
      <w:pPr>
        <w:rPr>
          <w:rFonts w:ascii="Times New Roman" w:hAnsi="Times New Roman" w:cs="Times New Roman"/>
          <w:sz w:val="24"/>
          <w:szCs w:val="24"/>
        </w:rPr>
      </w:pPr>
      <w:r w:rsidRPr="00E52AF8">
        <w:rPr>
          <w:rFonts w:ascii="Times New Roman" w:hAnsi="Times New Roman" w:cs="Times New Roman"/>
          <w:color w:val="333333"/>
          <w:sz w:val="24"/>
          <w:szCs w:val="24"/>
          <w:lang w:eastAsia="en-GB"/>
        </w:rPr>
        <w:t>The classes and objects participating in this pattern are:</w:t>
      </w:r>
    </w:p>
    <w:p w:rsidR="00E52AF8" w:rsidRPr="00E52AF8" w:rsidRDefault="00E52AF8" w:rsidP="00E52AF8">
      <w:pPr>
        <w:pStyle w:val="NormalWeb"/>
        <w:numPr>
          <w:ilvl w:val="0"/>
          <w:numId w:val="11"/>
        </w:numPr>
        <w:rPr>
          <w:color w:val="222222"/>
        </w:rPr>
      </w:pPr>
      <w:r w:rsidRPr="00E52AF8">
        <w:rPr>
          <w:color w:val="222222"/>
        </w:rPr>
        <w:t>Component (DrinksProduct)</w:t>
      </w:r>
    </w:p>
    <w:p w:rsidR="00E52AF8" w:rsidRPr="00E52AF8" w:rsidRDefault="00E52AF8" w:rsidP="00E52AF8">
      <w:pPr>
        <w:pStyle w:val="NormalWeb"/>
        <w:numPr>
          <w:ilvl w:val="0"/>
          <w:numId w:val="22"/>
        </w:numPr>
        <w:rPr>
          <w:color w:val="222222"/>
        </w:rPr>
      </w:pPr>
      <w:r w:rsidRPr="00E52AF8">
        <w:rPr>
          <w:color w:val="222222"/>
        </w:rPr>
        <w:t>The Interface defining the methods that will be implement</w:t>
      </w:r>
    </w:p>
    <w:p w:rsidR="00E52AF8" w:rsidRPr="00E52AF8" w:rsidRDefault="00E52AF8" w:rsidP="00E52AF8">
      <w:pPr>
        <w:pStyle w:val="NormalWeb"/>
        <w:numPr>
          <w:ilvl w:val="0"/>
          <w:numId w:val="22"/>
        </w:numPr>
        <w:rPr>
          <w:color w:val="222222"/>
        </w:rPr>
      </w:pPr>
      <w:r w:rsidRPr="00E52AF8">
        <w:rPr>
          <w:color w:val="222222"/>
        </w:rPr>
        <w:t>Newly created Interface to support Decorator pattern</w:t>
      </w:r>
    </w:p>
    <w:p w:rsidR="00E52AF8" w:rsidRPr="00E52AF8" w:rsidRDefault="00E52AF8" w:rsidP="00E52AF8">
      <w:pPr>
        <w:pStyle w:val="NormalWeb"/>
        <w:numPr>
          <w:ilvl w:val="0"/>
          <w:numId w:val="11"/>
        </w:numPr>
        <w:rPr>
          <w:color w:val="222222"/>
        </w:rPr>
      </w:pPr>
      <w:r w:rsidRPr="00E52AF8">
        <w:rPr>
          <w:color w:val="222222"/>
        </w:rPr>
        <w:t>ConcreteComponent (DrinksBrand)</w:t>
      </w:r>
    </w:p>
    <w:p w:rsidR="00E52AF8" w:rsidRPr="00E52AF8" w:rsidRDefault="00E52AF8" w:rsidP="00E52AF8">
      <w:pPr>
        <w:pStyle w:val="NormalWeb"/>
        <w:numPr>
          <w:ilvl w:val="0"/>
          <w:numId w:val="23"/>
        </w:numPr>
        <w:rPr>
          <w:rStyle w:val="Strong"/>
          <w:rFonts w:eastAsiaTheme="majorEastAsia"/>
          <w:b w:val="0"/>
          <w:bCs w:val="0"/>
          <w:color w:val="222222"/>
        </w:rPr>
      </w:pPr>
      <w:r w:rsidRPr="00E52AF8">
        <w:rPr>
          <w:color w:val="222222"/>
        </w:rPr>
        <w:t>Basic implementation of the</w:t>
      </w:r>
      <w:r w:rsidRPr="00E52AF8">
        <w:rPr>
          <w:rStyle w:val="apple-converted-space"/>
          <w:rFonts w:eastAsiaTheme="majorEastAsia"/>
          <w:color w:val="222222"/>
        </w:rPr>
        <w:t> </w:t>
      </w:r>
      <w:r w:rsidRPr="00E52AF8">
        <w:rPr>
          <w:rStyle w:val="Strong"/>
          <w:rFonts w:eastAsiaTheme="majorEastAsia"/>
          <w:b w:val="0"/>
          <w:color w:val="222222"/>
        </w:rPr>
        <w:t>Component</w:t>
      </w:r>
    </w:p>
    <w:p w:rsidR="00E52AF8" w:rsidRPr="00E52AF8" w:rsidRDefault="00E52AF8" w:rsidP="00E52AF8">
      <w:pPr>
        <w:pStyle w:val="NormalWeb"/>
        <w:numPr>
          <w:ilvl w:val="0"/>
          <w:numId w:val="11"/>
        </w:numPr>
        <w:rPr>
          <w:color w:val="222222"/>
        </w:rPr>
      </w:pPr>
      <w:r w:rsidRPr="00E52AF8">
        <w:rPr>
          <w:color w:val="222222"/>
        </w:rPr>
        <w:t>Decorator (DrinksDecorator)</w:t>
      </w:r>
    </w:p>
    <w:p w:rsidR="00E52AF8" w:rsidRPr="00E52AF8" w:rsidRDefault="00E52AF8" w:rsidP="00E52AF8">
      <w:pPr>
        <w:pStyle w:val="NormalWeb"/>
        <w:numPr>
          <w:ilvl w:val="0"/>
          <w:numId w:val="22"/>
        </w:numPr>
        <w:rPr>
          <w:color w:val="222222"/>
        </w:rPr>
      </w:pPr>
      <w:r w:rsidRPr="00E52AF8">
        <w:rPr>
          <w:color w:val="222222"/>
        </w:rPr>
        <w:t>Decorator class implements the</w:t>
      </w:r>
      <w:r w:rsidRPr="00E52AF8">
        <w:rPr>
          <w:rStyle w:val="apple-converted-space"/>
          <w:rFonts w:eastAsiaTheme="majorEastAsia"/>
          <w:color w:val="222222"/>
        </w:rPr>
        <w:t> </w:t>
      </w:r>
      <w:r w:rsidRPr="00E52AF8">
        <w:rPr>
          <w:rStyle w:val="Strong"/>
          <w:rFonts w:eastAsiaTheme="majorEastAsia"/>
          <w:b w:val="0"/>
          <w:color w:val="222222"/>
        </w:rPr>
        <w:t>Component</w:t>
      </w:r>
      <w:r w:rsidRPr="00E52AF8">
        <w:rPr>
          <w:rStyle w:val="apple-converted-space"/>
          <w:rFonts w:eastAsiaTheme="majorEastAsia"/>
          <w:color w:val="222222"/>
        </w:rPr>
        <w:t xml:space="preserve"> </w:t>
      </w:r>
      <w:r w:rsidRPr="00E52AF8">
        <w:rPr>
          <w:color w:val="222222"/>
        </w:rPr>
        <w:t>and it has a HAS-A relation with the Component</w:t>
      </w:r>
    </w:p>
    <w:p w:rsidR="008B2AD6" w:rsidRDefault="008B2AD6" w:rsidP="008B2AD6">
      <w:pPr>
        <w:pStyle w:val="NormalWeb"/>
        <w:numPr>
          <w:ilvl w:val="0"/>
          <w:numId w:val="11"/>
        </w:numPr>
        <w:rPr>
          <w:color w:val="222222"/>
        </w:rPr>
      </w:pPr>
      <w:r>
        <w:rPr>
          <w:color w:val="222222"/>
        </w:rPr>
        <w:t>Concrete</w:t>
      </w:r>
      <w:r w:rsidR="00E52AF8" w:rsidRPr="00E52AF8">
        <w:rPr>
          <w:color w:val="222222"/>
        </w:rPr>
        <w:t>Decorator (LessSugarDecorator, LessMilkDecorator)</w:t>
      </w:r>
    </w:p>
    <w:p w:rsidR="00E47A25" w:rsidRPr="00E52AF8" w:rsidRDefault="00E52AF8" w:rsidP="00E47A25">
      <w:pPr>
        <w:pStyle w:val="NormalWeb"/>
        <w:numPr>
          <w:ilvl w:val="0"/>
          <w:numId w:val="22"/>
        </w:numPr>
        <w:rPr>
          <w:color w:val="222222"/>
        </w:rPr>
      </w:pPr>
      <w:r w:rsidRPr="008B2AD6">
        <w:rPr>
          <w:color w:val="222222"/>
        </w:rPr>
        <w:t>Extending</w:t>
      </w:r>
      <w:r w:rsidRPr="008B2AD6">
        <w:rPr>
          <w:rStyle w:val="apple-converted-space"/>
          <w:rFonts w:eastAsiaTheme="majorEastAsia"/>
          <w:color w:val="222222"/>
        </w:rPr>
        <w:t> </w:t>
      </w:r>
      <w:r w:rsidRPr="008B2AD6">
        <w:rPr>
          <w:rStyle w:val="Strong"/>
          <w:rFonts w:eastAsiaTheme="majorEastAsia"/>
          <w:b w:val="0"/>
          <w:color w:val="222222"/>
        </w:rPr>
        <w:t>Decorator</w:t>
      </w:r>
      <w:r w:rsidRPr="008B2AD6">
        <w:rPr>
          <w:rStyle w:val="apple-converted-space"/>
          <w:rFonts w:eastAsiaTheme="majorEastAsia"/>
          <w:color w:val="222222"/>
        </w:rPr>
        <w:t xml:space="preserve"> </w:t>
      </w:r>
      <w:r w:rsidRPr="008B2AD6">
        <w:rPr>
          <w:color w:val="222222"/>
        </w:rPr>
        <w:t>class functionality like giving discount or add-on</w:t>
      </w:r>
    </w:p>
    <w:p w:rsidR="00DD5C0F" w:rsidRDefault="00DD5C0F">
      <w:pPr>
        <w:spacing w:after="240" w:line="252" w:lineRule="auto"/>
        <w:ind w:left="0" w:right="0"/>
        <w:rPr>
          <w:rFonts w:ascii="Times New Roman" w:eastAsia="Times New Roman" w:hAnsi="Times New Roman" w:cs="Times New Roman"/>
          <w:kern w:val="0"/>
          <w:sz w:val="24"/>
          <w:szCs w:val="24"/>
          <w:lang w:val="en-SG" w:eastAsia="en-SG"/>
        </w:rPr>
      </w:pPr>
      <w:r>
        <w:br w:type="page"/>
      </w:r>
    </w:p>
    <w:p w:rsidR="00DD5C0F" w:rsidRDefault="00DD5C0F" w:rsidP="00DD5C0F">
      <w:pPr>
        <w:pStyle w:val="Heading2"/>
      </w:pPr>
      <w:r>
        <w:lastRenderedPageBreak/>
        <w:t>Current Design</w:t>
      </w:r>
    </w:p>
    <w:p w:rsidR="00DD5C0F" w:rsidRDefault="00DD5C0F" w:rsidP="00DD5C0F">
      <w:pPr>
        <w:pStyle w:val="Heading3"/>
      </w:pPr>
      <w:r>
        <w:t>Class Diagram</w:t>
      </w:r>
    </w:p>
    <w:p w:rsidR="00DD5C0F" w:rsidRPr="00DD5C0F" w:rsidRDefault="00483873" w:rsidP="00DD5C0F">
      <w:r>
        <w:rPr>
          <w:noProof/>
          <w:lang w:val="en-SG" w:eastAsia="en-SG"/>
        </w:rPr>
        <w:pict>
          <v:rect id="Rectangle 46" o:spid="_x0000_s1056" style="position:absolute;left:0;text-align:left;margin-left:356.55pt;margin-top:346.4pt;width:82.9pt;height:54.15pt;z-index:251656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" filled="f" strokecolor="black [3213]" strokeweight="1pt">
            <v:textbox>
              <w:txbxContent>
                <w:p w:rsidR="004C06B3" w:rsidRPr="00D746AD" w:rsidRDefault="004C06B3" w:rsidP="00DD5C0F">
                  <w:pPr>
                    <w:rPr>
                      <w:color w:val="000000" w:themeColor="text1"/>
                      <w:sz w:val="16"/>
                      <w:szCs w:val="16"/>
                    </w:rPr>
                  </w:pPr>
                  <w:r>
                    <w:rPr>
                      <w:color w:val="000000" w:themeColor="text1"/>
                      <w:sz w:val="16"/>
                      <w:szCs w:val="16"/>
                    </w:rPr>
                    <w:t>Potentially need to extend for every add-on feature.</w:t>
                  </w:r>
                </w:p>
              </w:txbxContent>
            </v:textbox>
          </v:rect>
        </w:pict>
      </w:r>
      <w:r>
        <w:rPr>
          <w:noProof/>
          <w:lang w:val="en-SG" w:eastAsia="en-SG"/>
        </w:rPr>
        <w:pict>
          <v:shape id="Straight Arrow Connector 47" o:spid="_x0000_s1071" type="#_x0000_t32" style="position:absolute;left:0;text-align:left;margin-left:341.55pt;margin-top:224.85pt;width:62.2pt;height:118.05pt;flip:x y;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" strokecolor="black [3213]" strokeweight=".5pt">
            <v:stroke endarrow="open" joinstyle="miter"/>
          </v:shape>
        </w:pict>
      </w:r>
      <w:r w:rsidR="00DD5C0F">
        <w:rPr>
          <w:noProof/>
          <w:lang w:eastAsia="en-US"/>
        </w:rPr>
        <w:drawing>
          <wp:inline distT="0" distB="0" distL="0" distR="0">
            <wp:extent cx="4802588" cy="54704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2743" r="3975" b="2879"/>
                    <a:stretch/>
                  </pic:blipFill>
                  <pic:spPr bwMode="auto">
                    <a:xfrm>
                      <a:off x="0" y="0"/>
                      <a:ext cx="4802588" cy="5470498"/>
                    </a:xfrm>
                    <a:prstGeom prst="rect">
                      <a:avLst/>
                    </a:prstGeom>
                    <a:noFill/>
                    <a:ln>
                      <a:noFill/>
                    </a:ln>
                    <a:extLst>
                      <a:ext uri="{53640926-AAD7-44D8-BBD7-CCE9431645EC}">
                        <a14:shadowObscured xmlns:a14="http://schemas.microsoft.com/office/drawing/2010/main"/>
                      </a:ext>
                    </a:extLst>
                  </pic:spPr>
                </pic:pic>
              </a:graphicData>
            </a:graphic>
          </wp:inline>
        </w:drawing>
      </w:r>
    </w:p>
    <w:p w:rsidR="00E52AF8" w:rsidRPr="008B2AD6" w:rsidRDefault="00E52AF8" w:rsidP="008B2AD6">
      <w:pPr>
        <w:pStyle w:val="NormalWeb"/>
        <w:ind w:left="720"/>
        <w:rPr>
          <w:color w:val="222222"/>
        </w:rPr>
      </w:pPr>
      <w:r>
        <w:br w:type="page"/>
      </w:r>
    </w:p>
    <w:p w:rsidR="000975F2" w:rsidRDefault="00FF2B29" w:rsidP="00FF2B29">
      <w:pPr>
        <w:pStyle w:val="Heading3"/>
      </w:pPr>
      <w:r>
        <w:lastRenderedPageBreak/>
        <w:t>sequence diagram</w:t>
      </w:r>
    </w:p>
    <w:p w:rsidR="001849D3" w:rsidRPr="001849D3" w:rsidRDefault="00483873" w:rsidP="001849D3">
      <w:r>
        <w:rPr>
          <w:noProof/>
          <w:lang w:val="en-SG" w:eastAsia="en-SG"/>
        </w:rPr>
        <w:pict>
          <v:shape id="Straight Arrow Connector 51" o:spid="_x0000_s1070" type="#_x0000_t32" style="position:absolute;left:0;text-align:left;margin-left:120pt;margin-top:132.2pt;width:65.7pt;height:127.75pt;flip:y;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" strokecolor="black [3213]" strokeweight=".5pt">
            <v:stroke endarrow="open" joinstyle="miter"/>
          </v:shape>
        </w:pict>
      </w:r>
      <w:r>
        <w:rPr>
          <w:noProof/>
          <w:lang w:val="en-SG" w:eastAsia="en-SG"/>
        </w:rPr>
        <w:pict>
          <v:rect id="Rectangle 4" o:spid="_x0000_s1057" style="position:absolute;left:0;text-align:left;margin-left:28.5pt;margin-top:251.8pt;width:105.8pt;height:68.8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" filled="f" strokecolor="black [3213]" strokeweight="1pt">
            <v:textbox>
              <w:txbxContent>
                <w:p w:rsidR="004C06B3" w:rsidRPr="00D746AD" w:rsidRDefault="004C06B3" w:rsidP="00BB20D4">
                  <w:pPr>
                    <w:rPr>
                      <w:color w:val="000000" w:themeColor="text1"/>
                      <w:sz w:val="16"/>
                      <w:szCs w:val="16"/>
                    </w:rPr>
                  </w:pPr>
                  <w:r>
                    <w:rPr>
                      <w:color w:val="000000" w:themeColor="text1"/>
                      <w:sz w:val="16"/>
                      <w:szCs w:val="16"/>
                    </w:rPr>
                    <w:t>The price is retrieved so that TransactionController knows when to stop. This prevent add-on that may reduce the price</w:t>
                  </w:r>
                </w:p>
              </w:txbxContent>
            </v:textbox>
          </v:rect>
        </w:pict>
      </w:r>
      <w:r>
        <w:rPr>
          <w:noProof/>
          <w:lang w:val="en-SG" w:eastAsia="en-SG"/>
        </w:rPr>
        <w:pict>
          <v:rect id="Rectangle 50" o:spid="_x0000_s1069" style="position:absolute;left:0;text-align:left;margin-left:189.5pt;margin-top:109.7pt;width:55.7pt;height:22.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alg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" filled="f" strokecolor="red" strokeweight="1pt"/>
        </w:pict>
      </w:r>
      <w:r w:rsidR="00BB20D4">
        <w:rPr>
          <w:noProof/>
          <w:lang w:eastAsia="en-US"/>
        </w:rPr>
        <w:drawing>
          <wp:inline distT="0" distB="0" distL="0" distR="0">
            <wp:extent cx="5732780" cy="3077210"/>
            <wp:effectExtent l="0" t="0" r="127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rsidR="00FF2B29" w:rsidRDefault="00FF2B29">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341C" w:rsidRDefault="0048341C" w:rsidP="0048341C">
      <w:pPr>
        <w:pStyle w:val="Heading2"/>
      </w:pPr>
      <w:r>
        <w:lastRenderedPageBreak/>
        <w:t>Revised Design</w:t>
      </w:r>
    </w:p>
    <w:p w:rsidR="0048341C" w:rsidRDefault="0048341C" w:rsidP="0048341C">
      <w:pPr>
        <w:pStyle w:val="Heading3"/>
      </w:pPr>
      <w:r>
        <w:t>Class Diagram</w:t>
      </w:r>
    </w:p>
    <w:p w:rsidR="0048341C" w:rsidRPr="0048341C" w:rsidRDefault="0048341C" w:rsidP="0048341C">
      <w:pPr>
        <w:rPr>
          <w:rFonts w:ascii="Times New Roman" w:hAnsi="Times New Roman" w:cs="Times New Roman"/>
          <w:sz w:val="24"/>
          <w:szCs w:val="24"/>
        </w:rPr>
      </w:pPr>
      <w:r w:rsidRPr="0048341C">
        <w:rPr>
          <w:rFonts w:ascii="Times New Roman" w:hAnsi="Times New Roman" w:cs="Times New Roman"/>
          <w:sz w:val="24"/>
          <w:szCs w:val="24"/>
        </w:rPr>
        <w:t xml:space="preserve">Please note that the Concrete Decorator is based on future enhancement and </w:t>
      </w:r>
      <w:r w:rsidRPr="0048341C">
        <w:rPr>
          <w:rFonts w:ascii="Times New Roman" w:hAnsi="Times New Roman" w:cs="Times New Roman"/>
          <w:b/>
          <w:sz w:val="24"/>
          <w:szCs w:val="24"/>
        </w:rPr>
        <w:t xml:space="preserve">are only added in the test package for illustration purpose </w:t>
      </w:r>
      <w:r w:rsidRPr="0048341C">
        <w:rPr>
          <w:rFonts w:ascii="Times New Roman" w:hAnsi="Times New Roman" w:cs="Times New Roman"/>
          <w:sz w:val="24"/>
          <w:szCs w:val="24"/>
        </w:rPr>
        <w:t>so that it will not add to the existing design.</w:t>
      </w:r>
    </w:p>
    <w:p w:rsidR="0048341C" w:rsidRDefault="006D46ED">
      <w:pPr>
        <w:spacing w:after="240" w:line="252" w:lineRule="auto"/>
        <w:ind w:left="0" w:right="0"/>
      </w:pPr>
      <w:r>
        <w:rPr>
          <w:rFonts w:cstheme="minorHAnsi"/>
          <w:noProof/>
          <w:lang w:eastAsia="en-US"/>
        </w:rPr>
        <w:drawing>
          <wp:inline distT="0" distB="0" distL="0" distR="0">
            <wp:extent cx="5732780" cy="42697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4269740"/>
                    </a:xfrm>
                    <a:prstGeom prst="rect">
                      <a:avLst/>
                    </a:prstGeom>
                    <a:noFill/>
                    <a:ln>
                      <a:noFill/>
                    </a:ln>
                  </pic:spPr>
                </pic:pic>
              </a:graphicData>
            </a:graphic>
          </wp:inline>
        </w:drawing>
      </w:r>
      <w:r w:rsidR="0048341C">
        <w:br w:type="page"/>
      </w:r>
    </w:p>
    <w:p w:rsidR="00076EF2" w:rsidRDefault="00076EF2" w:rsidP="00076EF2">
      <w:pPr>
        <w:pStyle w:val="Heading3"/>
      </w:pPr>
      <w:r>
        <w:lastRenderedPageBreak/>
        <w:t>sequence diagram</w:t>
      </w:r>
    </w:p>
    <w:p w:rsidR="009D3521" w:rsidRDefault="00483873" w:rsidP="009D3521">
      <w:pPr>
        <w:rPr>
          <w:rFonts w:ascii="Times New Roman" w:hAnsi="Times New Roman" w:cs="Times New Roman"/>
          <w:sz w:val="24"/>
          <w:szCs w:val="24"/>
        </w:rPr>
      </w:pPr>
      <w:r>
        <w:rPr>
          <w:noProof/>
          <w:lang w:val="en-SG" w:eastAsia="en-SG"/>
        </w:rPr>
        <w:pict>
          <v:rect id="Rectangle 27" o:spid="_x0000_s1058" style="position:absolute;left:0;text-align:left;margin-left:301.8pt;margin-top:33.55pt;width:125pt;height:46.6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" filled="f" strokecolor="black [3213]" strokeweight="1pt">
            <v:textbox>
              <w:txbxContent>
                <w:p w:rsidR="004C06B3" w:rsidRPr="00313AA3" w:rsidRDefault="004C06B3" w:rsidP="006271EB">
                  <w:pPr>
                    <w:rPr>
                      <w:color w:val="000000" w:themeColor="text1"/>
                      <w:sz w:val="16"/>
                      <w:szCs w:val="16"/>
                      <w:lang w:val="en-SG"/>
                    </w:rPr>
                  </w:pPr>
                  <w:r>
                    <w:rPr>
                      <w:color w:val="000000" w:themeColor="text1"/>
                      <w:sz w:val="16"/>
                      <w:szCs w:val="16"/>
                      <w:lang w:val="en-SG"/>
                    </w:rPr>
                    <w:t>No change to existing implementation.</w:t>
                  </w:r>
                </w:p>
              </w:txbxContent>
            </v:textbox>
          </v:rect>
        </w:pict>
      </w:r>
      <w:r w:rsidR="009D3521" w:rsidRPr="009D3521">
        <w:rPr>
          <w:rFonts w:ascii="Times New Roman" w:hAnsi="Times New Roman" w:cs="Times New Roman"/>
          <w:sz w:val="24"/>
          <w:szCs w:val="24"/>
        </w:rPr>
        <w:t>There is no change to the current diagram as adding a DrinksProduct Interface and DrinksDecorator does not change how the other object is calling DrinksBrand since there are no concrete Decorator classes in main source package yet.</w:t>
      </w:r>
    </w:p>
    <w:p w:rsidR="002C66A6" w:rsidRDefault="002C66A6" w:rsidP="009D3521">
      <w:pPr>
        <w:rPr>
          <w:rFonts w:ascii="Times New Roman" w:hAnsi="Times New Roman" w:cs="Times New Roman"/>
          <w:sz w:val="24"/>
          <w:szCs w:val="24"/>
        </w:rPr>
      </w:pPr>
    </w:p>
    <w:p w:rsidR="002C66A6" w:rsidRPr="009D3521" w:rsidRDefault="00483873" w:rsidP="009D3521">
      <w:pPr>
        <w:rPr>
          <w:rFonts w:ascii="Times New Roman" w:hAnsi="Times New Roman" w:cs="Times New Roman"/>
          <w:sz w:val="24"/>
          <w:szCs w:val="24"/>
        </w:rPr>
      </w:pPr>
      <w:r>
        <w:rPr>
          <w:noProof/>
          <w:lang w:val="en-SG" w:eastAsia="en-SG"/>
        </w:rPr>
        <w:pict>
          <v:shape id="Straight Arrow Connector 56" o:spid="_x0000_s1068" type="#_x0000_t32" style="position:absolute;left:0;text-align:left;margin-left:207.9pt;margin-top:7.85pt;width:93.8pt;height:120.3pt;flip:x;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" strokecolor="black [3213]" strokeweight=".5pt">
            <v:stroke endarrow="open" joinstyle="miter"/>
          </v:shape>
        </w:pict>
      </w:r>
      <w:r>
        <w:rPr>
          <w:noProof/>
          <w:lang w:val="en-SG" w:eastAsia="en-SG"/>
        </w:rPr>
        <w:pict>
          <v:shape id="Straight Arrow Connector 54" o:spid="_x0000_s1067" type="#_x0000_t32" style="position:absolute;left:0;text-align:left;margin-left:244.8pt;margin-top:7.85pt;width:57pt;height:17.85pt;flip:x;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" strokecolor="black [3213]" strokeweight=".5pt">
            <v:stroke endarrow="open" joinstyle="miter"/>
          </v:shape>
        </w:pict>
      </w:r>
    </w:p>
    <w:p w:rsidR="006271EB" w:rsidRDefault="00483873">
      <w:pPr>
        <w:spacing w:after="240" w:line="252" w:lineRule="auto"/>
        <w:ind w:left="0" w:right="0"/>
      </w:pPr>
      <w:r>
        <w:rPr>
          <w:noProof/>
          <w:lang w:val="en-SG" w:eastAsia="en-SG"/>
        </w:rPr>
        <w:pict>
          <v:rect id="Rectangle 55" o:spid="_x0000_s1066" style="position:absolute;margin-left:189pt;margin-top:108.45pt;width:55.7pt;height:22.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lw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" filled="f" strokecolor="red" strokeweight="1pt"/>
        </w:pict>
      </w:r>
      <w:r>
        <w:rPr>
          <w:noProof/>
          <w:lang w:val="en-SG" w:eastAsia="en-SG"/>
        </w:rPr>
        <w:pict>
          <v:rect id="Rectangle 20" o:spid="_x0000_s1065" style="position:absolute;margin-left:221.75pt;margin-top:2.9pt;width:36.3pt;height:34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" filled="f" strokecolor="red" strokeweight="1pt"/>
        </w:pict>
      </w:r>
      <w:r w:rsidR="00764799">
        <w:rPr>
          <w:noProof/>
          <w:lang w:eastAsia="en-US"/>
        </w:rPr>
        <w:drawing>
          <wp:inline distT="0" distB="0" distL="0" distR="0">
            <wp:extent cx="5732780" cy="30772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rsidR="00AF5E01" w:rsidRDefault="00AF5E01">
      <w:pPr>
        <w:spacing w:after="240" w:line="252" w:lineRule="auto"/>
        <w:ind w:left="0" w:right="0"/>
        <w:rPr>
          <w:rFonts w:asciiTheme="majorHAnsi" w:eastAsiaTheme="majorEastAsia" w:hAnsiTheme="majorHAnsi" w:cstheme="majorBidi"/>
          <w:caps/>
          <w:color w:val="80865A" w:themeColor="accent3" w:themeShade="BF"/>
        </w:rPr>
      </w:pPr>
      <w:r>
        <w:br w:type="page"/>
      </w:r>
    </w:p>
    <w:p w:rsidR="00952296" w:rsidRDefault="00952296" w:rsidP="00952296">
      <w:pPr>
        <w:pStyle w:val="Heading2"/>
      </w:pPr>
      <w:r>
        <w:lastRenderedPageBreak/>
        <w:t>sample code (test package)</w:t>
      </w: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The sample code inside the test package shows how the decorator pattern is implement and the result of the pattern.</w:t>
      </w:r>
    </w:p>
    <w:p w:rsidR="005E49F2"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DecoratorPatternDemo.java with result</w:t>
      </w:r>
      <w:r w:rsidRPr="00174F6A">
        <w:rPr>
          <w:rFonts w:ascii="Times New Roman" w:hAnsi="Times New Roman" w:cs="Times New Roman"/>
          <w:noProof/>
          <w:sz w:val="24"/>
          <w:szCs w:val="24"/>
          <w:lang w:eastAsia="en-US"/>
        </w:rPr>
        <w:drawing>
          <wp:inline distT="0" distB="0" distL="0" distR="0">
            <wp:extent cx="5883965" cy="250466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5695" t="12599" r="4164" b="25185"/>
                    <a:stretch/>
                  </pic:blipFill>
                  <pic:spPr bwMode="auto">
                    <a:xfrm>
                      <a:off x="0" y="0"/>
                      <a:ext cx="5890719" cy="2507536"/>
                    </a:xfrm>
                    <a:prstGeom prst="rect">
                      <a:avLst/>
                    </a:prstGeom>
                    <a:ln>
                      <a:noFill/>
                    </a:ln>
                    <a:extLst>
                      <a:ext uri="{53640926-AAD7-44D8-BBD7-CCE9431645EC}">
                        <a14:shadowObscured xmlns:a14="http://schemas.microsoft.com/office/drawing/2010/main"/>
                      </a:ext>
                    </a:extLst>
                  </pic:spPr>
                </pic:pic>
              </a:graphicData>
            </a:graphic>
          </wp:inline>
        </w:drawing>
      </w:r>
    </w:p>
    <w:p w:rsidR="00954728" w:rsidRPr="00174F6A" w:rsidRDefault="00954728" w:rsidP="005E49F2">
      <w:pPr>
        <w:rPr>
          <w:rFonts w:ascii="Times New Roman" w:hAnsi="Times New Roman" w:cs="Times New Roman"/>
          <w:sz w:val="24"/>
          <w:szCs w:val="24"/>
        </w:rPr>
      </w:pP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LessMilkDecorator.java</w:t>
      </w:r>
    </w:p>
    <w:p w:rsidR="005E49F2" w:rsidRDefault="005E49F2" w:rsidP="005E49F2">
      <w:pPr>
        <w:rPr>
          <w:rFonts w:ascii="Times New Roman" w:hAnsi="Times New Roman" w:cs="Times New Roman"/>
          <w:sz w:val="24"/>
          <w:szCs w:val="24"/>
        </w:rPr>
      </w:pPr>
      <w:r w:rsidRPr="00174F6A">
        <w:rPr>
          <w:rFonts w:ascii="Times New Roman" w:hAnsi="Times New Roman" w:cs="Times New Roman"/>
          <w:noProof/>
          <w:sz w:val="24"/>
          <w:szCs w:val="24"/>
          <w:lang w:eastAsia="en-US"/>
        </w:rPr>
        <w:drawing>
          <wp:inline distT="0" distB="0" distL="0" distR="0">
            <wp:extent cx="3599079" cy="1770278"/>
            <wp:effectExtent l="0" t="0" r="190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6374" t="12592" r="36009" b="43951"/>
                    <a:stretch/>
                  </pic:blipFill>
                  <pic:spPr bwMode="auto">
                    <a:xfrm>
                      <a:off x="0" y="0"/>
                      <a:ext cx="3601577" cy="1771507"/>
                    </a:xfrm>
                    <a:prstGeom prst="rect">
                      <a:avLst/>
                    </a:prstGeom>
                    <a:ln>
                      <a:noFill/>
                    </a:ln>
                    <a:extLst>
                      <a:ext uri="{53640926-AAD7-44D8-BBD7-CCE9431645EC}">
                        <a14:shadowObscured xmlns:a14="http://schemas.microsoft.com/office/drawing/2010/main"/>
                      </a:ext>
                    </a:extLst>
                  </pic:spPr>
                </pic:pic>
              </a:graphicData>
            </a:graphic>
          </wp:inline>
        </w:drawing>
      </w:r>
    </w:p>
    <w:p w:rsidR="00261113" w:rsidRPr="00174F6A" w:rsidRDefault="00261113" w:rsidP="005E49F2">
      <w:pPr>
        <w:rPr>
          <w:rFonts w:ascii="Times New Roman" w:hAnsi="Times New Roman" w:cs="Times New Roman"/>
          <w:sz w:val="24"/>
          <w:szCs w:val="24"/>
        </w:rPr>
      </w:pPr>
    </w:p>
    <w:p w:rsidR="00761D9B" w:rsidRPr="00174F6A" w:rsidRDefault="005E49F2" w:rsidP="00761D9B">
      <w:pPr>
        <w:rPr>
          <w:rFonts w:ascii="Times New Roman" w:hAnsi="Times New Roman" w:cs="Times New Roman"/>
          <w:sz w:val="24"/>
          <w:szCs w:val="24"/>
        </w:rPr>
      </w:pPr>
      <w:r w:rsidRPr="00174F6A">
        <w:rPr>
          <w:rFonts w:ascii="Times New Roman" w:hAnsi="Times New Roman" w:cs="Times New Roman"/>
          <w:sz w:val="24"/>
          <w:szCs w:val="24"/>
        </w:rPr>
        <w:t>LessSugarDecorator.java</w:t>
      </w:r>
    </w:p>
    <w:p w:rsidR="00952296" w:rsidRPr="00952296" w:rsidRDefault="005E49F2" w:rsidP="005E49F2">
      <w:r>
        <w:rPr>
          <w:noProof/>
          <w:lang w:eastAsia="en-US"/>
        </w:rPr>
        <w:drawing>
          <wp:inline distT="0" distB="0" distL="0" distR="0">
            <wp:extent cx="3479547" cy="1880007"/>
            <wp:effectExtent l="0" t="0" r="698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235" t="12345" r="35454" b="41235"/>
                    <a:stretch/>
                  </pic:blipFill>
                  <pic:spPr bwMode="auto">
                    <a:xfrm>
                      <a:off x="0" y="0"/>
                      <a:ext cx="3480619" cy="1880586"/>
                    </a:xfrm>
                    <a:prstGeom prst="rect">
                      <a:avLst/>
                    </a:prstGeom>
                    <a:ln>
                      <a:noFill/>
                    </a:ln>
                    <a:extLst>
                      <a:ext uri="{53640926-AAD7-44D8-BBD7-CCE9431645EC}">
                        <a14:shadowObscured xmlns:a14="http://schemas.microsoft.com/office/drawing/2010/main"/>
                      </a:ext>
                    </a:extLst>
                  </pic:spPr>
                </pic:pic>
              </a:graphicData>
            </a:graphic>
          </wp:inline>
        </w:drawing>
      </w:r>
    </w:p>
    <w:p w:rsidR="002C5202" w:rsidRDefault="002C5202" w:rsidP="002C5202">
      <w:pPr>
        <w:pStyle w:val="Heading2"/>
      </w:pPr>
      <w:r>
        <w:lastRenderedPageBreak/>
        <w:t>consequences</w:t>
      </w:r>
    </w:p>
    <w:p w:rsidR="0050790D" w:rsidRPr="0050790D" w:rsidRDefault="0050790D" w:rsidP="0050790D">
      <w:pPr>
        <w:rPr>
          <w:rFonts w:ascii="Times New Roman" w:hAnsi="Times New Roman" w:cs="Times New Roman"/>
          <w:sz w:val="24"/>
          <w:szCs w:val="24"/>
        </w:rPr>
      </w:pPr>
      <w:r w:rsidRPr="0050790D">
        <w:rPr>
          <w:rFonts w:ascii="Times New Roman" w:hAnsi="Times New Roman" w:cs="Times New Roman"/>
          <w:sz w:val="24"/>
          <w:szCs w:val="24"/>
        </w:rPr>
        <w:t>Using Decorator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50790D" w:rsidRPr="0050790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b w:val="0"/>
                <w:sz w:val="24"/>
                <w:szCs w:val="24"/>
              </w:rPr>
            </w:pPr>
            <w:r w:rsidRPr="0050790D">
              <w:rPr>
                <w:rFonts w:ascii="Times New Roman" w:hAnsi="Times New Roman" w:cs="Times New Roman"/>
                <w:sz w:val="24"/>
                <w:szCs w:val="24"/>
              </w:rPr>
              <w:t>Consequence</w:t>
            </w:r>
          </w:p>
        </w:tc>
        <w:tc>
          <w:tcPr>
            <w:tcW w:w="4621" w:type="dxa"/>
          </w:tcPr>
          <w:p w:rsidR="0050790D" w:rsidRPr="0050790D" w:rsidRDefault="0050790D"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0790D">
              <w:rPr>
                <w:rFonts w:ascii="Times New Roman" w:hAnsi="Times New Roman" w:cs="Times New Roman"/>
                <w:sz w:val="24"/>
                <w:szCs w:val="24"/>
              </w:rPr>
              <w:t>Rationale</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sz w:val="24"/>
                <w:szCs w:val="24"/>
              </w:rPr>
              <w:t>More flexibility than static inheritance</w:t>
            </w:r>
          </w:p>
        </w:tc>
        <w:tc>
          <w:tcPr>
            <w:tcW w:w="4621" w:type="dxa"/>
          </w:tcPr>
          <w:p w:rsidR="0050790D" w:rsidRPr="0050790D" w:rsidRDefault="0050790D"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add-on objects to be added or removed at run time based on the customer selection whereas static inheritance requires creating a new class for each additional add-on.</w:t>
            </w:r>
          </w:p>
        </w:tc>
      </w:tr>
      <w:tr w:rsidR="0050790D" w:rsidRPr="0050790D" w:rsidTr="00352F5C">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iCs/>
                <w:sz w:val="24"/>
                <w:szCs w:val="24"/>
              </w:rPr>
              <w:t>Avoids feature-laden classes high up in the hierarchy</w:t>
            </w:r>
          </w:p>
        </w:tc>
        <w:tc>
          <w:tcPr>
            <w:tcW w:w="4621" w:type="dxa"/>
          </w:tcPr>
          <w:p w:rsidR="0050790D" w:rsidRPr="0050790D" w:rsidRDefault="0050790D"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adding functionalities in the Decorator object easily compared with extending complex classes. Potential functionalities can be added such as discount for less sugar/milk or customer with membership.</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iCs/>
                <w:sz w:val="24"/>
                <w:szCs w:val="24"/>
              </w:rPr>
              <w:t>Potential lots of little objects</w:t>
            </w:r>
          </w:p>
        </w:tc>
        <w:tc>
          <w:tcPr>
            <w:tcW w:w="4621" w:type="dxa"/>
          </w:tcPr>
          <w:p w:rsidR="0050790D" w:rsidRPr="0050790D" w:rsidRDefault="0050790D"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If there is many different type of add-on, it could result in lots of little objects. The potential add-on objects are: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ice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No ice</w:t>
            </w:r>
          </w:p>
        </w:tc>
      </w:tr>
      <w:tr w:rsidR="0050790D" w:rsidRPr="0050790D" w:rsidTr="00352F5C">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iCs/>
                <w:sz w:val="24"/>
                <w:szCs w:val="24"/>
              </w:rPr>
            </w:pPr>
            <w:r w:rsidRPr="0050790D">
              <w:rPr>
                <w:rFonts w:ascii="Times New Roman" w:hAnsi="Times New Roman" w:cs="Times New Roman"/>
                <w:iCs/>
                <w:sz w:val="24"/>
                <w:szCs w:val="24"/>
              </w:rPr>
              <w:t>Drink that does not need decorator (or add-on functionality)</w:t>
            </w:r>
          </w:p>
        </w:tc>
        <w:tc>
          <w:tcPr>
            <w:tcW w:w="4621" w:type="dxa"/>
          </w:tcPr>
          <w:p w:rsidR="0050790D" w:rsidRPr="0050790D" w:rsidRDefault="0050790D"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Drink like soft drink, milk does not need to have any add-on and using Decorator pattern might accidentally make the “Milk with less coffee”.  To prevent this scenario to happen, it is decide to add more validation on the GUI to prevent it from happening.</w:t>
            </w:r>
          </w:p>
        </w:tc>
      </w:tr>
    </w:tbl>
    <w:p w:rsidR="0050790D" w:rsidRDefault="0050790D" w:rsidP="0050790D"/>
    <w:p w:rsidR="00182CFC" w:rsidRDefault="00182CFC">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182CFC" w:rsidRDefault="00182CFC" w:rsidP="002C5202">
      <w:pPr>
        <w:pStyle w:val="Heading2"/>
      </w:pPr>
      <w:r>
        <w:lastRenderedPageBreak/>
        <w:t>implementation</w:t>
      </w:r>
    </w:p>
    <w:p w:rsidR="00452B47" w:rsidRPr="00392B6D" w:rsidRDefault="00452B47" w:rsidP="00452B47">
      <w:pPr>
        <w:rPr>
          <w:rFonts w:ascii="Times New Roman" w:hAnsi="Times New Roman" w:cs="Times New Roman"/>
          <w:sz w:val="24"/>
          <w:szCs w:val="24"/>
        </w:rPr>
      </w:pPr>
      <w:r w:rsidRPr="00392B6D">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452B47" w:rsidRPr="00392B6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b w:val="0"/>
                <w:sz w:val="24"/>
                <w:szCs w:val="24"/>
              </w:rPr>
            </w:pPr>
            <w:r w:rsidRPr="00392B6D">
              <w:rPr>
                <w:rFonts w:ascii="Times New Roman" w:hAnsi="Times New Roman" w:cs="Times New Roman"/>
                <w:sz w:val="24"/>
                <w:szCs w:val="24"/>
              </w:rPr>
              <w:t>Issue</w:t>
            </w:r>
          </w:p>
        </w:tc>
        <w:tc>
          <w:tcPr>
            <w:tcW w:w="6299" w:type="dxa"/>
          </w:tcPr>
          <w:p w:rsidR="00452B47" w:rsidRPr="00392B6D" w:rsidRDefault="00452B47"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92B6D">
              <w:rPr>
                <w:rFonts w:ascii="Times New Roman" w:hAnsi="Times New Roman" w:cs="Times New Roman"/>
                <w:sz w:val="24"/>
                <w:szCs w:val="24"/>
              </w:rPr>
              <w:t>Rationale</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N</w:t>
            </w:r>
            <w:r w:rsidR="00B502C5">
              <w:rPr>
                <w:rFonts w:ascii="Times New Roman" w:hAnsi="Times New Roman" w:cs="Times New Roman"/>
                <w:sz w:val="24"/>
                <w:szCs w:val="24"/>
              </w:rPr>
              <w:t xml:space="preserve">ew Interface to represent drink </w:t>
            </w:r>
            <w:r w:rsidRPr="00392B6D">
              <w:rPr>
                <w:rFonts w:ascii="Times New Roman" w:hAnsi="Times New Roman" w:cs="Times New Roman"/>
                <w:sz w:val="24"/>
                <w:szCs w:val="24"/>
              </w:rPr>
              <w:t>object and extends by DrinksDecorator class versus DrinksDecorator just extends DrinksBrand.</w:t>
            </w:r>
          </w:p>
        </w:tc>
        <w:tc>
          <w:tcPr>
            <w:tcW w:w="6299" w:type="dxa"/>
          </w:tcPr>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One of the considerations to implement Decorator pattern is that “a Decorator object’s interface must conform to the interface of the component it decorates”. Existing design has DrinkBrand class that can be represented as “component it decorates” for DrinksDecorator class to implement. Another option is to create a new Interface that implement by both DrinksBrand and DrinksDecorator.</w:t>
            </w:r>
          </w:p>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After consider the two options, the decision is to create a new Interface (named DrinksProduct) because in the event current DrinkaBrand class has many methods that the Decorator class is not interested to know. </w:t>
            </w:r>
          </w:p>
        </w:tc>
      </w:tr>
      <w:tr w:rsidR="00452B47" w:rsidRPr="00392B6D" w:rsidTr="00352F5C">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DrinksDecorator created as abstract class.</w:t>
            </w:r>
          </w:p>
        </w:tc>
        <w:tc>
          <w:tcPr>
            <w:tcW w:w="6299" w:type="dxa"/>
          </w:tcPr>
          <w:p w:rsidR="00452B47" w:rsidRPr="00392B6D" w:rsidRDefault="00452B47"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DrinksDecorator is implemented as abstract class even though potentially only have two methods, getPrice() and getType(), because need to prevent a null object is passed into DrinkDecorator constructor.</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Height w:val="1898"/>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Keeping DrinksBrand (component) classes lightweight.</w:t>
            </w:r>
          </w:p>
        </w:tc>
        <w:tc>
          <w:tcPr>
            <w:tcW w:w="6299" w:type="dxa"/>
          </w:tcPr>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Because both DrinksBrand (component) and DrinksDecorator (Decorator) must inherit from a common Component class (named DrinksProduct), it can potentially make DrinksBrand contains lot of functionality that does not require because of implementing the Decorator pattern. In order to make it as lightweight as possible, it is considered to make subclass of DrinksBrand but for now, the design will remain as it is.</w:t>
            </w:r>
          </w:p>
        </w:tc>
      </w:tr>
    </w:tbl>
    <w:p w:rsidR="00452B47" w:rsidRPr="00AA27F3" w:rsidRDefault="00452B47" w:rsidP="00452B47">
      <w:pPr>
        <w:rPr>
          <w:b/>
        </w:rPr>
      </w:pPr>
    </w:p>
    <w:p w:rsidR="009428AE" w:rsidRDefault="009428AE">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7C28B9" w:rsidRDefault="009428AE" w:rsidP="009428AE">
      <w:pPr>
        <w:pStyle w:val="Heading1"/>
      </w:pPr>
      <w:r>
        <w:lastRenderedPageBreak/>
        <w:t>Template method</w:t>
      </w:r>
    </w:p>
    <w:p w:rsidR="007C28B9" w:rsidRDefault="007C28B9" w:rsidP="009428AE">
      <w:pPr>
        <w:pStyle w:val="Heading1"/>
      </w:pPr>
    </w:p>
    <w:p w:rsidR="000927DE" w:rsidRDefault="007C28B9" w:rsidP="007C28B9">
      <w:pPr>
        <w:pStyle w:val="Heading2"/>
      </w:pPr>
      <w:r>
        <w:t>design problem</w:t>
      </w:r>
    </w:p>
    <w:p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StoreController has dependency to DrinkPropertyLoader, CashPropertyLoader,CashStore and DrinkStore</w:t>
      </w:r>
    </w:p>
    <w:p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StoreControlelr implemented both Cash and Drink related methods:</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 xml:space="preserve">Cash: </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 xml:space="preserve">getTotalCash() </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giveChange()</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storeCoins()</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transferall()</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Drink</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dispenseDrink()</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setPrice()</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Common methods</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saveProperties()</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initializeStores()</w:t>
      </w:r>
    </w:p>
    <w:p w:rsidR="00425A1F" w:rsidRDefault="00425A1F" w:rsidP="000927DE">
      <w:pPr>
        <w:pStyle w:val="Heading2"/>
        <w:ind w:left="0"/>
      </w:pPr>
    </w:p>
    <w:p w:rsidR="00C6200E" w:rsidRDefault="00C6200E" w:rsidP="000927DE">
      <w:pPr>
        <w:pStyle w:val="Heading2"/>
        <w:ind w:left="0"/>
      </w:pPr>
      <w:r>
        <w:t>motivation</w:t>
      </w:r>
    </w:p>
    <w:p w:rsidR="00BD5DC5" w:rsidRPr="00BD5DC5" w:rsidRDefault="00BD5DC5" w:rsidP="00BD5DC5">
      <w:pPr>
        <w:ind w:left="0"/>
        <w:rPr>
          <w:rFonts w:ascii="Times New Roman" w:hAnsi="Times New Roman" w:cs="Times New Roman"/>
          <w:sz w:val="24"/>
          <w:szCs w:val="24"/>
        </w:rPr>
      </w:pPr>
      <w:r w:rsidRPr="00BD5DC5">
        <w:rPr>
          <w:rFonts w:ascii="Times New Roman" w:hAnsi="Times New Roman" w:cs="Times New Roman"/>
          <w:sz w:val="24"/>
          <w:szCs w:val="24"/>
        </w:rPr>
        <w:t>Anything changed in Store/Cash store, there will be impact to StoreController.</w:t>
      </w:r>
    </w:p>
    <w:p w:rsidR="000C152E" w:rsidRDefault="000C152E">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F0582B" w:rsidRDefault="00F0582B" w:rsidP="00F0582B">
      <w:pPr>
        <w:pStyle w:val="Heading2"/>
      </w:pPr>
      <w:r>
        <w:lastRenderedPageBreak/>
        <w:t>Candidate Design Pattern(s)</w:t>
      </w:r>
    </w:p>
    <w:p w:rsidR="000C152E" w:rsidRPr="000C152E" w:rsidRDefault="000C152E" w:rsidP="000C152E">
      <w:pPr>
        <w:rPr>
          <w:rFonts w:ascii="Times New Roman" w:hAnsi="Times New Roman" w:cs="Times New Roman"/>
          <w:sz w:val="24"/>
          <w:szCs w:val="24"/>
        </w:rPr>
      </w:pPr>
      <w:r w:rsidRPr="000C152E">
        <w:rPr>
          <w:rFonts w:ascii="Times New Roman" w:hAnsi="Times New Roman" w:cs="Times New Roman"/>
          <w:sz w:val="24"/>
          <w:szCs w:val="24"/>
        </w:rPr>
        <w:t>The identified design problem is a Behavioural issue therefore the following Candidate Design Pattern can be considered:</w:t>
      </w:r>
    </w:p>
    <w:tbl>
      <w:tblPr>
        <w:tblStyle w:val="TableGrid"/>
        <w:tblW w:w="0" w:type="auto"/>
        <w:tblLook w:val="04A0" w:firstRow="1" w:lastRow="0" w:firstColumn="1" w:lastColumn="0" w:noHBand="0" w:noVBand="1"/>
      </w:tblPr>
      <w:tblGrid>
        <w:gridCol w:w="1627"/>
        <w:gridCol w:w="3708"/>
        <w:gridCol w:w="4028"/>
      </w:tblGrid>
      <w:tr w:rsidR="000C152E" w:rsidRPr="000C152E" w:rsidTr="007A4C9C">
        <w:tc>
          <w:tcPr>
            <w:tcW w:w="1506" w:type="dxa"/>
          </w:tcPr>
          <w:p w:rsidR="000C152E" w:rsidRPr="000C152E" w:rsidRDefault="000C152E" w:rsidP="007A4C9C">
            <w:pPr>
              <w:rPr>
                <w:rFonts w:ascii="Times New Roman" w:hAnsi="Times New Roman" w:cs="Times New Roman"/>
                <w:sz w:val="24"/>
                <w:szCs w:val="24"/>
              </w:rPr>
            </w:pPr>
          </w:p>
        </w:tc>
        <w:tc>
          <w:tcPr>
            <w:tcW w:w="3708"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Template</w:t>
            </w:r>
          </w:p>
        </w:tc>
        <w:tc>
          <w:tcPr>
            <w:tcW w:w="4028"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Strategy</w:t>
            </w:r>
          </w:p>
        </w:tc>
      </w:tr>
      <w:tr w:rsidR="000C152E" w:rsidRPr="000C152E" w:rsidTr="007A4C9C">
        <w:trPr>
          <w:trHeight w:val="1853"/>
        </w:trPr>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Intent</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the skeleton of an algorithm in an operation, deferring some steps to subclasses. Template Method lets subclasses redefine certain steps of an algorithm without changing the algorithm's structure.</w:t>
            </w:r>
          </w:p>
        </w:tc>
        <w:tc>
          <w:tcPr>
            <w:tcW w:w="402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a family of algorithms, encapsulate each one, and make them interchangeable.</w:t>
            </w:r>
          </w:p>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Strategy lets the algorithm vary independently from clients that use it.</w:t>
            </w:r>
          </w:p>
        </w:tc>
      </w:tr>
      <w:tr w:rsidR="000C152E" w:rsidRPr="000C152E" w:rsidTr="007A4C9C">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Applicability</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implement the invariant parts of an algorithm once and leave it up to subclasses to implement the behavior that can vary.</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When</w:t>
            </w:r>
            <w:r w:rsidRPr="000C152E">
              <w:rPr>
                <w:rFonts w:ascii="Times New Roman" w:hAnsi="Times New Roman" w:cs="Times New Roman"/>
                <w:sz w:val="24"/>
                <w:szCs w:val="24"/>
              </w:rPr>
              <w:t xml:space="preserve"> common behavior among subclasses should be factored and localized in a common class to avoid code duplication. This is a good example of "refactoring to generalize" as described by Opdyke and Johnson [OJ93].</w:t>
            </w:r>
          </w:p>
          <w:p w:rsidR="000C152E" w:rsidRPr="000C152E" w:rsidRDefault="000C152E" w:rsidP="004C7BFF">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You first identify the differences in the existing code and then separate the differences into new operations. Finally, you replace the differing code with</w:t>
            </w:r>
            <w:r w:rsidR="004C7BFF">
              <w:rPr>
                <w:rFonts w:ascii="Times New Roman" w:hAnsi="Times New Roman" w:cs="Times New Roman"/>
                <w:sz w:val="24"/>
                <w:szCs w:val="24"/>
              </w:rPr>
              <w:t xml:space="preserve"> </w:t>
            </w:r>
            <w:r w:rsidRPr="000C152E">
              <w:rPr>
                <w:rFonts w:ascii="Times New Roman" w:hAnsi="Times New Roman" w:cs="Times New Roman"/>
                <w:sz w:val="24"/>
                <w:szCs w:val="24"/>
              </w:rPr>
              <w:t>a template method that calls one of these new operations.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control subclasses extensions. You ca n define a template method that calls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"hook" operations (see Consequences) at specific points, thereby permitting extensions only at those points.</w:t>
            </w:r>
          </w:p>
        </w:tc>
        <w:tc>
          <w:tcPr>
            <w:tcW w:w="402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Many algorithms exist for breaking a stream of text in to lines. Hard-wiring all such</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algorithms into the classes that require them isn't desirable for several reasons: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Clients that need line breaking get more complex if they include the line breaking code. That makes clients bigger and harder to maintain, especially if they support multiple line breaking algorithms.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Different algorithms will be appropriate at different times. We don't want to support multiple line breaking algorithms if we don't use them all.</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It's difficult to add new algorithms and vary existing ones when line breaking is an integral part of a client.</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We can avoid these problems by defining cl asses that encapsulate different line breaking algorithms. An algorithm that's encapsulated in this way is called a strategy.</w:t>
            </w:r>
          </w:p>
        </w:tc>
      </w:tr>
      <w:tr w:rsidR="000C152E" w:rsidRPr="000C152E" w:rsidTr="007A4C9C">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Aspect</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steps of an algorithm</w:t>
            </w:r>
          </w:p>
        </w:tc>
        <w:tc>
          <w:tcPr>
            <w:tcW w:w="4028" w:type="dxa"/>
          </w:tcPr>
          <w:p w:rsidR="000C152E" w:rsidRPr="000C152E" w:rsidRDefault="000C152E" w:rsidP="007A4C9C">
            <w:pPr>
              <w:rPr>
                <w:rFonts w:ascii="Times New Roman" w:hAnsi="Times New Roman" w:cs="Times New Roman"/>
                <w:sz w:val="24"/>
                <w:szCs w:val="24"/>
                <w:u w:val="single"/>
              </w:rPr>
            </w:pPr>
            <w:r w:rsidRPr="000C152E">
              <w:rPr>
                <w:rFonts w:ascii="Times New Roman" w:hAnsi="Times New Roman" w:cs="Times New Roman"/>
                <w:sz w:val="24"/>
                <w:szCs w:val="24"/>
              </w:rPr>
              <w:t>an algorithm</w:t>
            </w:r>
          </w:p>
        </w:tc>
      </w:tr>
      <w:tr w:rsidR="000C152E" w:rsidRPr="000C152E" w:rsidTr="007A4C9C">
        <w:tc>
          <w:tcPr>
            <w:tcW w:w="1506"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Decision</w:t>
            </w:r>
          </w:p>
        </w:tc>
        <w:tc>
          <w:tcPr>
            <w:tcW w:w="7736" w:type="dxa"/>
            <w:gridSpan w:val="2"/>
          </w:tcPr>
          <w:p w:rsidR="000C152E" w:rsidRPr="000C152E" w:rsidRDefault="000C152E" w:rsidP="007A4C9C">
            <w:pPr>
              <w:autoSpaceDE w:val="0"/>
              <w:autoSpaceDN w:val="0"/>
              <w:adjustRightInd w:val="0"/>
              <w:rPr>
                <w:rFonts w:ascii="Times New Roman" w:hAnsi="Times New Roman" w:cs="Times New Roman"/>
                <w:b/>
                <w:sz w:val="24"/>
                <w:szCs w:val="24"/>
              </w:rPr>
            </w:pPr>
            <w:r w:rsidRPr="000C152E">
              <w:rPr>
                <w:rFonts w:ascii="Times New Roman" w:hAnsi="Times New Roman" w:cs="Times New Roman"/>
                <w:b/>
                <w:sz w:val="24"/>
                <w:szCs w:val="24"/>
              </w:rPr>
              <w:t xml:space="preserve">After study the two candidate patterns, the decision is to use Template pattern. The reason for choosing Template pattern over Strategy pattern is because strategy pattern is more like to solve if else scenario, in this case both CashStoreController and DrinkStoreController to need </w:t>
            </w:r>
            <w:r w:rsidRPr="000C152E">
              <w:rPr>
                <w:rFonts w:ascii="Times New Roman" w:hAnsi="Times New Roman" w:cs="Times New Roman"/>
                <w:b/>
                <w:sz w:val="24"/>
                <w:szCs w:val="24"/>
              </w:rPr>
              <w:lastRenderedPageBreak/>
              <w:t xml:space="preserve">to be instantiated. </w:t>
            </w:r>
          </w:p>
        </w:tc>
      </w:tr>
    </w:tbl>
    <w:p w:rsidR="000C152E" w:rsidRDefault="000C152E" w:rsidP="000C152E">
      <w:pPr>
        <w:rPr>
          <w:rFonts w:cstheme="minorHAnsi"/>
        </w:rPr>
      </w:pPr>
    </w:p>
    <w:p w:rsidR="000C152E" w:rsidRDefault="000C152E" w:rsidP="000C152E"/>
    <w:p w:rsidR="001219BE" w:rsidRDefault="006E5251" w:rsidP="000927DE">
      <w:pPr>
        <w:pStyle w:val="Heading2"/>
        <w:ind w:left="0"/>
      </w:pPr>
      <w:r>
        <w:t>particpants</w:t>
      </w:r>
    </w:p>
    <w:p w:rsidR="001219BE" w:rsidRPr="00C67ADE" w:rsidRDefault="001219BE" w:rsidP="001219BE">
      <w:pPr>
        <w:shd w:val="clear" w:color="auto" w:fill="FFFFFF"/>
        <w:spacing w:after="150"/>
        <w:rPr>
          <w:rFonts w:ascii="Times New Roman" w:hAnsi="Times New Roman" w:cs="Times New Roman"/>
          <w:color w:val="333333"/>
          <w:sz w:val="24"/>
          <w:szCs w:val="24"/>
          <w:lang w:eastAsia="en-GB"/>
        </w:rPr>
      </w:pPr>
      <w:r w:rsidRPr="00C67ADE">
        <w:rPr>
          <w:rFonts w:ascii="Times New Roman" w:hAnsi="Times New Roman" w:cs="Times New Roman"/>
          <w:color w:val="333333"/>
          <w:sz w:val="24"/>
          <w:szCs w:val="24"/>
          <w:lang w:eastAsia="en-GB"/>
        </w:rPr>
        <w:t>  The classes and objects participating in this pattern are:</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sz w:val="24"/>
          <w:szCs w:val="24"/>
          <w:lang w:eastAsia="en-GB"/>
        </w:rPr>
      </w:pPr>
      <w:r w:rsidRPr="00C67ADE">
        <w:rPr>
          <w:rFonts w:ascii="Times New Roman" w:eastAsia="Times New Roman" w:hAnsi="Times New Roman" w:cs="Times New Roman"/>
          <w:b/>
          <w:bCs/>
          <w:sz w:val="24"/>
          <w:szCs w:val="24"/>
          <w:lang w:eastAsia="en-GB"/>
        </w:rPr>
        <w:t>AbstractClass (StoreController)</w:t>
      </w:r>
    </w:p>
    <w:p w:rsidR="001219BE" w:rsidRPr="00C67ADE" w:rsidRDefault="001219BE" w:rsidP="001219BE">
      <w:pPr>
        <w:pStyle w:val="ListParagraph"/>
        <w:shd w:val="clear" w:color="auto" w:fill="FFFFFF"/>
        <w:spacing w:before="100" w:beforeAutospacing="1" w:after="100" w:afterAutospacing="1"/>
        <w:rPr>
          <w:rFonts w:ascii="Times New Roman" w:eastAsia="Times New Roman" w:hAnsi="Times New Roman" w:cs="Times New Roman"/>
          <w:sz w:val="24"/>
          <w:szCs w:val="24"/>
          <w:lang w:eastAsia="en-GB"/>
        </w:rPr>
      </w:pPr>
      <w:r w:rsidRPr="00C67ADE">
        <w:rPr>
          <w:rFonts w:ascii="Times New Roman" w:eastAsia="Times New Roman" w:hAnsi="Times New Roman" w:cs="Times New Roman"/>
          <w:sz w:val="24"/>
          <w:szCs w:val="24"/>
          <w:lang w:eastAsia="en-GB"/>
        </w:rPr>
        <w:t xml:space="preserve">This class has been made as abstract class. Implements only common method across both Cash and Drink store </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
          <w:bCs/>
          <w:sz w:val="24"/>
          <w:szCs w:val="24"/>
          <w:lang w:eastAsia="en-GB"/>
        </w:rPr>
        <w:t>ConcreteClass (CashStoreController)</w:t>
      </w:r>
    </w:p>
    <w:p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cash store specific methods.</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
          <w:bCs/>
          <w:sz w:val="24"/>
          <w:szCs w:val="24"/>
          <w:lang w:eastAsia="en-GB"/>
        </w:rPr>
        <w:t>ConcreteClass (DrinkStoreController</w:t>
      </w:r>
      <w:r w:rsidRPr="00C67ADE">
        <w:rPr>
          <w:rFonts w:ascii="Times New Roman" w:eastAsia="Times New Roman" w:hAnsi="Times New Roman" w:cs="Times New Roman"/>
          <w:color w:val="333333"/>
          <w:sz w:val="24"/>
          <w:szCs w:val="24"/>
          <w:lang w:eastAsia="en-GB"/>
        </w:rPr>
        <w:t>)</w:t>
      </w:r>
    </w:p>
    <w:p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drink store specific methods.</w:t>
      </w:r>
    </w:p>
    <w:p w:rsidR="0011787F" w:rsidRDefault="0011787F" w:rsidP="000927DE">
      <w:pPr>
        <w:pStyle w:val="Heading2"/>
        <w:ind w:left="0"/>
      </w:pPr>
    </w:p>
    <w:p w:rsidR="0011787F" w:rsidRDefault="0011787F" w:rsidP="0011787F">
      <w:pPr>
        <w:pStyle w:val="Heading2"/>
      </w:pPr>
      <w:r>
        <w:t>Current Design</w:t>
      </w:r>
    </w:p>
    <w:p w:rsidR="0011787F" w:rsidRDefault="0011787F" w:rsidP="0011787F">
      <w:pPr>
        <w:pStyle w:val="Heading3"/>
      </w:pPr>
      <w:r>
        <w:t>Class Diagram</w:t>
      </w:r>
    </w:p>
    <w:p w:rsidR="006A2858" w:rsidRDefault="0011787F" w:rsidP="000927DE">
      <w:pPr>
        <w:pStyle w:val="Heading2"/>
        <w:ind w:left="0"/>
      </w:pPr>
      <w:r w:rsidRPr="00A9668A">
        <w:rPr>
          <w:rFonts w:ascii="Helvetica" w:hAnsi="Helvetica" w:cs="Helvetica"/>
          <w:noProof/>
          <w:lang w:eastAsia="en-US"/>
        </w:rPr>
        <w:drawing>
          <wp:inline distT="0" distB="0" distL="0" distR="0">
            <wp:extent cx="5727700" cy="4112195"/>
            <wp:effectExtent l="0" t="0" r="635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112195"/>
                    </a:xfrm>
                    <a:prstGeom prst="rect">
                      <a:avLst/>
                    </a:prstGeom>
                    <a:noFill/>
                    <a:ln>
                      <a:noFill/>
                    </a:ln>
                  </pic:spPr>
                </pic:pic>
              </a:graphicData>
            </a:graphic>
          </wp:inline>
        </w:drawing>
      </w:r>
    </w:p>
    <w:p w:rsidR="00870327" w:rsidRDefault="00870327">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6A2858" w:rsidRDefault="006A2858" w:rsidP="006A2858">
      <w:pPr>
        <w:pStyle w:val="Heading3"/>
      </w:pPr>
      <w:r>
        <w:lastRenderedPageBreak/>
        <w:t>sequence diagram</w:t>
      </w:r>
      <w:r w:rsidR="00483873">
        <w:rPr>
          <w:noProof/>
          <w:lang w:val="en-SG" w:eastAsia="en-SG"/>
        </w:rPr>
        <w:pict>
          <v:shape id="Straight Arrow Connector 61" o:spid="_x0000_s1064" type="#_x0000_t32" style="position:absolute;left:0;text-align:left;margin-left:233.25pt;margin-top:66.5pt;width:39pt;height:16.5pt;flip:x;z-index:2516684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" strokecolor="#94b6d2 [3204]" strokeweight=".5pt">
            <v:stroke endarrow="block" joinstyle="miter"/>
          </v:shape>
        </w:pict>
      </w:r>
      <w:r w:rsidR="00483873">
        <w:rPr>
          <w:noProof/>
          <w:lang w:val="en-SG" w:eastAsia="en-SG"/>
        </w:rPr>
        <w:pict>
          <v:shape id="Text Box 2" o:spid="_x0000_s1059" type="#_x0000_t202" style="position:absolute;left:0;text-align:left;margin-left:217.5pt;margin-top:13.1pt;width:185.9pt;height:110.6pt;z-index:251666432;visibility:visible;mso-width-percent:400;mso-height-percent:200;mso-wrap-distance-top:3.6pt;mso-wrap-distance-bottom:3.6pt;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7fy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">
            <v:textbox style="mso-fit-shape-to-text:t">
              <w:txbxContent>
                <w:p w:rsidR="004C06B3" w:rsidRDefault="004C06B3" w:rsidP="007A77DE">
                  <w:r>
                    <w:t>StoreController has tight dependency with both Cash and Drink related classes</w:t>
                  </w:r>
                </w:p>
              </w:txbxContent>
            </v:textbox>
            <w10:wrap type="square"/>
          </v:shape>
        </w:pict>
      </w:r>
    </w:p>
    <w:p w:rsidR="00076EF2" w:rsidRDefault="00483873" w:rsidP="006A2858">
      <w:pPr>
        <w:pStyle w:val="Heading3"/>
      </w:pPr>
      <w:r>
        <w:rPr>
          <w:noProof/>
          <w:lang w:val="en-SG" w:eastAsia="en-SG"/>
        </w:rPr>
        <w:pict>
          <v:rect id="Rectangle 60" o:spid="_x0000_s1063" style="position:absolute;left:0;text-align:left;margin-left:164.25pt;margin-top:13.95pt;width:141.75pt;height:50.2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TaEnQIAAJE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" filled="f" strokecolor="yellow" strokeweight="3pt"/>
        </w:pict>
      </w:r>
      <w:r w:rsidR="00870327" w:rsidRPr="005D5EC0">
        <w:rPr>
          <w:noProof/>
          <w:lang w:eastAsia="en-US"/>
        </w:rPr>
        <w:drawing>
          <wp:inline distT="0" distB="0" distL="0" distR="0">
            <wp:extent cx="5727700" cy="5993281"/>
            <wp:effectExtent l="0" t="0" r="635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5993281"/>
                    </a:xfrm>
                    <a:prstGeom prst="rect">
                      <a:avLst/>
                    </a:prstGeom>
                    <a:noFill/>
                    <a:ln>
                      <a:noFill/>
                    </a:ln>
                  </pic:spPr>
                </pic:pic>
              </a:graphicData>
            </a:graphic>
          </wp:inline>
        </w:drawing>
      </w:r>
      <w:r w:rsidR="00076EF2">
        <w:br w:type="page"/>
      </w:r>
    </w:p>
    <w:p w:rsidR="005264FC" w:rsidRDefault="005264FC" w:rsidP="005264FC">
      <w:pPr>
        <w:pStyle w:val="Heading2"/>
      </w:pPr>
      <w:r>
        <w:lastRenderedPageBreak/>
        <w:t>Revised Design</w:t>
      </w:r>
    </w:p>
    <w:p w:rsidR="005264FC" w:rsidRDefault="005264FC" w:rsidP="005264FC">
      <w:pPr>
        <w:pStyle w:val="Heading3"/>
      </w:pPr>
      <w:r>
        <w:t>Class Diagram</w:t>
      </w:r>
    </w:p>
    <w:p w:rsidR="00A87433" w:rsidRDefault="003A005B">
      <w:pPr>
        <w:spacing w:after="240" w:line="252" w:lineRule="auto"/>
        <w:ind w:left="0" w:right="0"/>
      </w:pPr>
      <w:r w:rsidRPr="00871848">
        <w:rPr>
          <w:noProof/>
          <w:lang w:eastAsia="en-US"/>
        </w:rPr>
        <w:drawing>
          <wp:inline distT="0" distB="0" distL="0" distR="0">
            <wp:extent cx="5727700" cy="4629237"/>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629237"/>
                    </a:xfrm>
                    <a:prstGeom prst="rect">
                      <a:avLst/>
                    </a:prstGeom>
                    <a:noFill/>
                    <a:ln>
                      <a:noFill/>
                    </a:ln>
                  </pic:spPr>
                </pic:pic>
              </a:graphicData>
            </a:graphic>
          </wp:inline>
        </w:drawing>
      </w:r>
    </w:p>
    <w:p w:rsidR="00A87433" w:rsidRDefault="00A87433">
      <w:pPr>
        <w:spacing w:after="240" w:line="252" w:lineRule="auto"/>
        <w:ind w:left="0" w:right="0"/>
      </w:pPr>
      <w:r>
        <w:br w:type="page"/>
      </w:r>
    </w:p>
    <w:p w:rsidR="00A87433" w:rsidRDefault="00A87433" w:rsidP="00A87433">
      <w:pPr>
        <w:pStyle w:val="Heading3"/>
      </w:pPr>
      <w:r>
        <w:lastRenderedPageBreak/>
        <w:t>sequence diagram</w:t>
      </w:r>
    </w:p>
    <w:p w:rsidR="00640145" w:rsidRPr="00640145" w:rsidRDefault="00483873" w:rsidP="00640145">
      <w:r>
        <w:rPr>
          <w:noProof/>
          <w:lang w:val="en-SG" w:eastAsia="en-SG"/>
        </w:rPr>
        <w:pict>
          <v:shape id="_x0000_s1060" type="#_x0000_t202" style="position:absolute;left:0;text-align:left;margin-left:213.75pt;margin-top:-6.9pt;width:185.9pt;height:110.6pt;z-index:251670528;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YpKAIAAE8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">
            <v:textbox style="mso-fit-shape-to-text:t">
              <w:txbxContent>
                <w:p w:rsidR="004C06B3" w:rsidRDefault="004C06B3" w:rsidP="00640145">
                  <w:r>
                    <w:t>CashStoreController has dependency with both Cash related classes only</w:t>
                  </w:r>
                </w:p>
              </w:txbxContent>
            </v:textbox>
            <w10:wrap type="square"/>
          </v:shape>
        </w:pict>
      </w:r>
      <w:r>
        <w:rPr>
          <w:noProof/>
          <w:lang w:val="en-SG" w:eastAsia="en-SG"/>
        </w:rPr>
        <w:pict>
          <v:shape id="Straight Arrow Connector 195" o:spid="_x0000_s1062" type="#_x0000_t32" style="position:absolute;left:0;text-align:left;margin-left:211.45pt;margin-top:44.3pt;width:18.75pt;height:21.75pt;flip:x;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" strokecolor="#94b6d2 [3204]" strokeweight=".5pt">
            <v:stroke endarrow="block" joinstyle="miter"/>
          </v:shape>
        </w:pict>
      </w:r>
    </w:p>
    <w:p w:rsidR="0031641F" w:rsidRDefault="00483873" w:rsidP="00A87433">
      <w:pPr>
        <w:pStyle w:val="Heading3"/>
      </w:pPr>
      <w:r>
        <w:rPr>
          <w:noProof/>
          <w:lang w:val="en-SG" w:eastAsia="en-SG"/>
        </w:rPr>
        <w:pict>
          <v:rect id="Rectangle 193" o:spid="_x0000_s1061" style="position:absolute;left:0;text-align:left;margin-left:152.25pt;margin-top:13pt;width:87.75pt;height:47.2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" filled="f" strokecolor="yellow" strokeweight="3pt"/>
        </w:pict>
      </w:r>
      <w:r w:rsidR="006E4306" w:rsidRPr="00C51E06">
        <w:rPr>
          <w:noProof/>
          <w:lang w:eastAsia="en-US"/>
        </w:rPr>
        <w:drawing>
          <wp:inline distT="0" distB="0" distL="0" distR="0">
            <wp:extent cx="5727700" cy="6201128"/>
            <wp:effectExtent l="0" t="0" r="635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6201128"/>
                    </a:xfrm>
                    <a:prstGeom prst="rect">
                      <a:avLst/>
                    </a:prstGeom>
                    <a:noFill/>
                    <a:ln>
                      <a:noFill/>
                    </a:ln>
                  </pic:spPr>
                </pic:pic>
              </a:graphicData>
            </a:graphic>
          </wp:inline>
        </w:drawing>
      </w:r>
      <w:r w:rsidR="0031641F">
        <w:br w:type="page"/>
      </w:r>
    </w:p>
    <w:p w:rsidR="000975F2" w:rsidRDefault="00583DE1" w:rsidP="00583DE1">
      <w:pPr>
        <w:pStyle w:val="Heading2"/>
      </w:pPr>
      <w:r>
        <w:lastRenderedPageBreak/>
        <w:t>implementation</w:t>
      </w:r>
    </w:p>
    <w:p w:rsidR="009358B3" w:rsidRPr="00740D24" w:rsidRDefault="009358B3" w:rsidP="009358B3">
      <w:pPr>
        <w:rPr>
          <w:rFonts w:ascii="Times New Roman" w:hAnsi="Times New Roman" w:cs="Times New Roman"/>
          <w:sz w:val="24"/>
          <w:szCs w:val="24"/>
        </w:rPr>
      </w:pPr>
      <w:r w:rsidRPr="00740D24">
        <w:rPr>
          <w:rFonts w:ascii="Times New Roman" w:hAnsi="Times New Roman" w:cs="Times New Roman"/>
          <w:sz w:val="24"/>
          <w:szCs w:val="24"/>
        </w:rPr>
        <w:t>There are several issues that were considered when applying the Template</w:t>
      </w:r>
      <w:r w:rsidR="00F174EF">
        <w:rPr>
          <w:rFonts w:ascii="Times New Roman" w:hAnsi="Times New Roman" w:cs="Times New Roman"/>
          <w:sz w:val="24"/>
          <w:szCs w:val="24"/>
        </w:rPr>
        <w:t xml:space="preserve"> </w:t>
      </w:r>
      <w:r w:rsidRPr="00740D24">
        <w:rPr>
          <w:rFonts w:ascii="Times New Roman" w:hAnsi="Times New Roman" w:cs="Times New Roman"/>
          <w:sz w:val="24"/>
          <w:szCs w:val="24"/>
        </w:rPr>
        <w:t>pattern.</w:t>
      </w:r>
    </w:p>
    <w:tbl>
      <w:tblPr>
        <w:tblStyle w:val="GridTable4-Accent61"/>
        <w:tblW w:w="0" w:type="auto"/>
        <w:tblLook w:val="04A0" w:firstRow="1" w:lastRow="0" w:firstColumn="1" w:lastColumn="0" w:noHBand="0" w:noVBand="1"/>
      </w:tblPr>
      <w:tblGrid>
        <w:gridCol w:w="2893"/>
        <w:gridCol w:w="6117"/>
      </w:tblGrid>
      <w:tr w:rsidR="009358B3" w:rsidRPr="00740D24" w:rsidTr="00835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7A4C9C">
            <w:pPr>
              <w:rPr>
                <w:rFonts w:ascii="Times New Roman" w:hAnsi="Times New Roman" w:cs="Times New Roman"/>
                <w:b w:val="0"/>
                <w:sz w:val="24"/>
                <w:szCs w:val="24"/>
              </w:rPr>
            </w:pPr>
            <w:r w:rsidRPr="00740D24">
              <w:rPr>
                <w:rFonts w:ascii="Times New Roman" w:hAnsi="Times New Roman" w:cs="Times New Roman"/>
                <w:sz w:val="24"/>
                <w:szCs w:val="24"/>
              </w:rPr>
              <w:t>Issue</w:t>
            </w:r>
          </w:p>
        </w:tc>
        <w:tc>
          <w:tcPr>
            <w:tcW w:w="6117" w:type="dxa"/>
          </w:tcPr>
          <w:p w:rsidR="009358B3" w:rsidRPr="00740D24" w:rsidRDefault="009358B3"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0D24">
              <w:rPr>
                <w:rFonts w:ascii="Times New Roman" w:hAnsi="Times New Roman" w:cs="Times New Roman"/>
                <w:sz w:val="24"/>
                <w:szCs w:val="24"/>
              </w:rPr>
              <w:t>Rationale</w:t>
            </w:r>
          </w:p>
        </w:tc>
      </w:tr>
      <w:tr w:rsidR="009358B3" w:rsidRPr="00740D24" w:rsidTr="00835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7A4C9C">
            <w:pPr>
              <w:rPr>
                <w:rFonts w:ascii="Times New Roman" w:hAnsi="Times New Roman" w:cs="Times New Roman"/>
                <w:sz w:val="24"/>
                <w:szCs w:val="24"/>
              </w:rPr>
            </w:pPr>
            <w:r w:rsidRPr="00740D24">
              <w:rPr>
                <w:rFonts w:ascii="Times New Roman" w:hAnsi="Times New Roman" w:cs="Times New Roman"/>
                <w:sz w:val="24"/>
                <w:szCs w:val="24"/>
              </w:rPr>
              <w:t>Minimizing primitive operations</w:t>
            </w:r>
          </w:p>
        </w:tc>
        <w:tc>
          <w:tcPr>
            <w:tcW w:w="6117" w:type="dxa"/>
          </w:tcPr>
          <w:p w:rsidR="009358B3" w:rsidRPr="00740D24" w:rsidRDefault="009358B3"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An important goal in designing template methods is to minimize the number of primitive operations that a subclass must override to flesh out the algorithm. The more operations that need overriding, the more tedious things get for clients.</w:t>
            </w:r>
          </w:p>
          <w:p w:rsidR="009358B3" w:rsidRPr="00740D24" w:rsidRDefault="009358B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 xml:space="preserve">After consider the two options, the decision is to make StoreController as abstract class, because in the event current StoreController class has many methods DrinkStoreController/CashStoreController do not need to customize. </w:t>
            </w:r>
          </w:p>
        </w:tc>
      </w:tr>
      <w:tr w:rsidR="009358B3" w:rsidRPr="00740D24" w:rsidTr="00835B77">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7A4C9C">
            <w:pPr>
              <w:rPr>
                <w:rFonts w:ascii="Times New Roman" w:hAnsi="Times New Roman" w:cs="Times New Roman"/>
                <w:sz w:val="24"/>
                <w:szCs w:val="24"/>
              </w:rPr>
            </w:pPr>
            <w:r w:rsidRPr="00740D24">
              <w:rPr>
                <w:rFonts w:ascii="Times New Roman" w:hAnsi="Times New Roman" w:cs="Times New Roman"/>
                <w:sz w:val="24"/>
                <w:szCs w:val="24"/>
              </w:rPr>
              <w:t>Single responsibility</w:t>
            </w:r>
          </w:p>
        </w:tc>
        <w:tc>
          <w:tcPr>
            <w:tcW w:w="6117" w:type="dxa"/>
          </w:tcPr>
          <w:p w:rsidR="009358B3" w:rsidRPr="00740D24" w:rsidRDefault="009358B3"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Moved Drink related dependencies into DrinkStoreController, and Cash related dependencies into CashStoreController. Therefore, any changes in DrinkStore will not have impact to CashStore and vis-à-vis.</w:t>
            </w:r>
          </w:p>
        </w:tc>
      </w:tr>
    </w:tbl>
    <w:p w:rsidR="009358B3" w:rsidRPr="00AA27F3" w:rsidRDefault="009358B3" w:rsidP="009358B3">
      <w:pPr>
        <w:rPr>
          <w:b/>
        </w:rPr>
      </w:pPr>
    </w:p>
    <w:p w:rsidR="009358B3" w:rsidRDefault="009358B3" w:rsidP="009358B3"/>
    <w:p w:rsidR="00583DE1" w:rsidRPr="00583DE1" w:rsidRDefault="00583DE1" w:rsidP="00583DE1"/>
    <w:p w:rsidR="00C31B27" w:rsidRDefault="00C31B27">
      <w:pPr>
        <w:spacing w:after="240" w:line="252" w:lineRule="auto"/>
        <w:ind w:left="0" w:right="0"/>
      </w:pPr>
      <w:r>
        <w:br w:type="page"/>
      </w:r>
    </w:p>
    <w:p w:rsidR="000975F2" w:rsidRDefault="000975F2" w:rsidP="005A6BFA"/>
    <w:p w:rsidR="000975F2" w:rsidRDefault="00B55580" w:rsidP="00B55580">
      <w:pPr>
        <w:pStyle w:val="Heading1"/>
      </w:pPr>
      <w:r>
        <w:t>individual contribution</w:t>
      </w:r>
    </w:p>
    <w:tbl>
      <w:tblPr>
        <w:tblStyle w:val="GridTable4-Accent61"/>
        <w:tblW w:w="0" w:type="auto"/>
        <w:tblLook w:val="04A0" w:firstRow="1" w:lastRow="0" w:firstColumn="1" w:lastColumn="0" w:noHBand="0" w:noVBand="1"/>
      </w:tblPr>
      <w:tblGrid>
        <w:gridCol w:w="4788"/>
        <w:gridCol w:w="4788"/>
      </w:tblGrid>
      <w:tr w:rsidR="00971DA0" w:rsidTr="00A3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Pr="004F3407" w:rsidRDefault="00971DA0" w:rsidP="00B55580">
            <w:pPr>
              <w:ind w:left="0"/>
              <w:rPr>
                <w:b w:val="0"/>
              </w:rPr>
            </w:pPr>
            <w:r w:rsidRPr="004F3407">
              <w:t>Name</w:t>
            </w:r>
          </w:p>
        </w:tc>
        <w:tc>
          <w:tcPr>
            <w:tcW w:w="4788" w:type="dxa"/>
          </w:tcPr>
          <w:p w:rsidR="00971DA0" w:rsidRPr="004F3407" w:rsidRDefault="00D36A35" w:rsidP="00B55580">
            <w:pPr>
              <w:ind w:left="0"/>
              <w:cnfStyle w:val="100000000000" w:firstRow="1" w:lastRow="0" w:firstColumn="0" w:lastColumn="0" w:oddVBand="0" w:evenVBand="0" w:oddHBand="0" w:evenHBand="0" w:firstRowFirstColumn="0" w:firstRowLastColumn="0" w:lastRowFirstColumn="0" w:lastRowLastColumn="0"/>
              <w:rPr>
                <w:b w:val="0"/>
              </w:rPr>
            </w:pPr>
            <w:r w:rsidRPr="004F3407">
              <w:t>Design Pattern</w:t>
            </w:r>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031A95" w:rsidP="00B55580">
            <w:pPr>
              <w:ind w:left="0"/>
            </w:pPr>
            <w:r>
              <w:t>Ng Shen Soon Benjamin</w:t>
            </w:r>
          </w:p>
        </w:tc>
        <w:tc>
          <w:tcPr>
            <w:tcW w:w="4788" w:type="dxa"/>
          </w:tcPr>
          <w:p w:rsidR="00971DA0" w:rsidRDefault="00031A95" w:rsidP="00B55580">
            <w:pPr>
              <w:ind w:left="0"/>
              <w:cnfStyle w:val="000000100000" w:firstRow="0" w:lastRow="0" w:firstColumn="0" w:lastColumn="0" w:oddVBand="0" w:evenVBand="0" w:oddHBand="1" w:evenHBand="0" w:firstRowFirstColumn="0" w:firstRowLastColumn="0" w:lastRowFirstColumn="0" w:lastRowLastColumn="0"/>
            </w:pPr>
            <w:r>
              <w:t>Decorator Pattern</w:t>
            </w: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3F4622" w:rsidP="00B55580">
            <w:pPr>
              <w:ind w:left="0"/>
            </w:pPr>
            <w:r>
              <w:t>Koo Sheng Kiat</w:t>
            </w:r>
          </w:p>
        </w:tc>
        <w:tc>
          <w:tcPr>
            <w:tcW w:w="4788" w:type="dxa"/>
          </w:tcPr>
          <w:p w:rsidR="00971DA0" w:rsidRDefault="003F4622" w:rsidP="00B55580">
            <w:pPr>
              <w:ind w:left="0"/>
              <w:cnfStyle w:val="000000000000" w:firstRow="0" w:lastRow="0" w:firstColumn="0" w:lastColumn="0" w:oddVBand="0" w:evenVBand="0" w:oddHBand="0" w:evenHBand="0" w:firstRowFirstColumn="0" w:firstRowLastColumn="0" w:lastRowFirstColumn="0" w:lastRowLastColumn="0"/>
            </w:pPr>
            <w:r>
              <w:t>Factory Method</w:t>
            </w:r>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100000" w:firstRow="0" w:lastRow="0" w:firstColumn="0" w:lastColumn="0" w:oddVBand="0" w:evenVBand="0" w:oddHBand="1" w:evenHBand="0" w:firstRowFirstColumn="0" w:firstRowLastColumn="0" w:lastRowFirstColumn="0" w:lastRowLastColumn="0"/>
            </w:pP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000000" w:firstRow="0" w:lastRow="0" w:firstColumn="0" w:lastColumn="0" w:oddVBand="0" w:evenVBand="0" w:oddHBand="0" w:evenHBand="0" w:firstRowFirstColumn="0" w:firstRowLastColumn="0" w:lastRowFirstColumn="0" w:lastRowLastColumn="0"/>
            </w:pPr>
          </w:p>
        </w:tc>
      </w:tr>
      <w:tr w:rsidR="009A4D26"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100000" w:firstRow="0" w:lastRow="0" w:firstColumn="0" w:lastColumn="0" w:oddVBand="0" w:evenVBand="0" w:oddHBand="1" w:evenHBand="0" w:firstRowFirstColumn="0" w:firstRowLastColumn="0" w:lastRowFirstColumn="0" w:lastRowLastColumn="0"/>
            </w:pPr>
          </w:p>
        </w:tc>
      </w:tr>
      <w:tr w:rsidR="009A4D26" w:rsidTr="00A35307">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000000" w:firstRow="0" w:lastRow="0" w:firstColumn="0" w:lastColumn="0" w:oddVBand="0" w:evenVBand="0" w:oddHBand="0" w:evenHBand="0" w:firstRowFirstColumn="0" w:firstRowLastColumn="0" w:lastRowFirstColumn="0" w:lastRowLastColumn="0"/>
            </w:pPr>
          </w:p>
        </w:tc>
      </w:tr>
    </w:tbl>
    <w:p w:rsidR="00B55580" w:rsidRPr="00B55580" w:rsidRDefault="00B55580" w:rsidP="00B55580"/>
    <w:p w:rsidR="000975F2" w:rsidRDefault="000975F2" w:rsidP="0098177E">
      <w:pPr>
        <w:ind w:left="0"/>
      </w:pPr>
    </w:p>
    <w:p w:rsidR="000975F2" w:rsidRDefault="000975F2" w:rsidP="000975F2">
      <w:pPr>
        <w:pStyle w:val="Heading1"/>
      </w:pPr>
      <w:r>
        <w:t>Reference List</w:t>
      </w:r>
    </w:p>
    <w:p w:rsidR="000975F2" w:rsidRDefault="000975F2" w:rsidP="005A6BFA"/>
    <w:p w:rsidR="000975F2" w:rsidRPr="000975F2" w:rsidRDefault="000975F2"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lang w:bidi="ta-IN"/>
        </w:rPr>
        <w:t xml:space="preserve">Erich Gamma, 1994. </w:t>
      </w:r>
      <w:r w:rsidRPr="000975F2">
        <w:rPr>
          <w:rFonts w:ascii="Times New Roman" w:hAnsi="Times New Roman" w:cs="Times New Roman"/>
          <w:i/>
          <w:iCs/>
          <w:sz w:val="24"/>
          <w:szCs w:val="24"/>
          <w:lang w:bidi="ta-IN"/>
        </w:rPr>
        <w:t>Design Patterns: Elements of Reusable Object-Oriented Software</w:t>
      </w:r>
      <w:r w:rsidRPr="000975F2">
        <w:rPr>
          <w:rFonts w:ascii="Times New Roman" w:hAnsi="Times New Roman" w:cs="Times New Roman"/>
          <w:sz w:val="24"/>
          <w:szCs w:val="24"/>
          <w:lang w:bidi="ta-IN"/>
        </w:rPr>
        <w:t>. 1 Edition. Addison-Wesley Professional.</w:t>
      </w:r>
    </w:p>
    <w:p w:rsidR="000975F2" w:rsidRPr="005A6BFA" w:rsidRDefault="000975F2" w:rsidP="005A6BFA"/>
    <w:sectPr w:rsidR="000975F2" w:rsidRPr="005A6BFA" w:rsidSect="005152F2">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873" w:rsidRDefault="00483873">
      <w:r>
        <w:separator/>
      </w:r>
    </w:p>
    <w:p w:rsidR="00483873" w:rsidRDefault="00483873"/>
  </w:endnote>
  <w:endnote w:type="continuationSeparator" w:id="0">
    <w:p w:rsidR="00483873" w:rsidRDefault="00483873">
      <w:r>
        <w:continuationSeparator/>
      </w:r>
    </w:p>
    <w:p w:rsidR="00483873" w:rsidRDefault="004838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1404"/>
      <w:gridCol w:w="6552"/>
      <w:gridCol w:w="1404"/>
    </w:tblGrid>
    <w:tr w:rsidR="004C06B3">
      <w:sdt>
        <w:sdtPr>
          <w:alias w:val="Date"/>
          <w:tag w:val=""/>
          <w:id w:val="-600561709"/>
          <w:dataBinding w:prefixMappings="xmlns:ns0='http://schemas.microsoft.com/office/2006/coverPageProps' " w:xpath="/ns0:CoverPageProperties[1]/ns0:PublishDate[1]" w:storeItemID="{55AF091B-3C7A-41E3-B477-F2FDAA23CFDA}"/>
          <w:date w:fullDate="2016-10-26T00:00:00Z">
            <w:dateFormat w:val="M/d/yyyy"/>
            <w:lid w:val="en-US"/>
            <w:storeMappedDataAs w:val="dateTime"/>
            <w:calendar w:val="gregorian"/>
          </w:date>
        </w:sdtPr>
        <w:sdtEndPr/>
        <w:sdtContent>
          <w:tc>
            <w:tcPr>
              <w:tcW w:w="750" w:type="pct"/>
            </w:tcPr>
            <w:p w:rsidR="004C06B3" w:rsidRDefault="004C06B3">
              <w:pPr>
                <w:pStyle w:val="Footer"/>
              </w:pPr>
              <w:r>
                <w:t>10/26/2016</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4C06B3" w:rsidRDefault="004C06B3">
              <w:pPr>
                <w:pStyle w:val="Footer"/>
                <w:jc w:val="center"/>
              </w:pPr>
              <w:r>
                <w:rPr>
                  <w:lang w:val="en-SG"/>
                </w:rPr>
                <w:t>VMCS: A New Perspective</w:t>
              </w:r>
            </w:p>
          </w:tc>
        </w:sdtContent>
      </w:sdt>
      <w:tc>
        <w:tcPr>
          <w:tcW w:w="750" w:type="pct"/>
        </w:tcPr>
        <w:p w:rsidR="004C06B3" w:rsidRDefault="00483873">
          <w:pPr>
            <w:pStyle w:val="Footer"/>
            <w:jc w:val="right"/>
          </w:pPr>
          <w:r>
            <w:fldChar w:fldCharType="begin"/>
          </w:r>
          <w:r>
            <w:instrText xml:space="preserve"> PAGE  \* Arabic </w:instrText>
          </w:r>
          <w:r>
            <w:fldChar w:fldCharType="separate"/>
          </w:r>
          <w:r w:rsidR="00E21D77">
            <w:rPr>
              <w:noProof/>
            </w:rPr>
            <w:t>20</w:t>
          </w:r>
          <w:r>
            <w:rPr>
              <w:noProof/>
            </w:rPr>
            <w:fldChar w:fldCharType="end"/>
          </w:r>
        </w:p>
      </w:tc>
    </w:tr>
  </w:tbl>
  <w:p w:rsidR="004C06B3" w:rsidRDefault="004C06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873" w:rsidRDefault="00483873">
      <w:r>
        <w:separator/>
      </w:r>
    </w:p>
    <w:p w:rsidR="00483873" w:rsidRDefault="00483873"/>
  </w:footnote>
  <w:footnote w:type="continuationSeparator" w:id="0">
    <w:p w:rsidR="00483873" w:rsidRDefault="00483873">
      <w:r>
        <w:continuationSeparator/>
      </w:r>
    </w:p>
    <w:p w:rsidR="00483873" w:rsidRDefault="0048387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6B3" w:rsidRDefault="004C06B3">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D3A18C4"/>
    <w:multiLevelType w:val="hybridMultilevel"/>
    <w:tmpl w:val="A35223C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E146C"/>
    <w:multiLevelType w:val="hybridMultilevel"/>
    <w:tmpl w:val="F15AA640"/>
    <w:lvl w:ilvl="0" w:tplc="331AC51E">
      <w:start w:val="1"/>
      <w:numFmt w:val="bullet"/>
      <w:lvlText w:val="•"/>
      <w:lvlJc w:val="left"/>
      <w:pPr>
        <w:tabs>
          <w:tab w:val="num" w:pos="720"/>
        </w:tabs>
        <w:ind w:left="720" w:hanging="360"/>
      </w:pPr>
      <w:rPr>
        <w:rFonts w:ascii="Arial" w:hAnsi="Arial" w:hint="default"/>
      </w:rPr>
    </w:lvl>
    <w:lvl w:ilvl="1" w:tplc="48090003">
      <w:start w:val="1"/>
      <w:numFmt w:val="bullet"/>
      <w:lvlText w:val="o"/>
      <w:lvlJc w:val="left"/>
      <w:pPr>
        <w:tabs>
          <w:tab w:val="num" w:pos="1440"/>
        </w:tabs>
        <w:ind w:left="1440" w:hanging="360"/>
      </w:pPr>
      <w:rPr>
        <w:rFonts w:ascii="Courier New" w:hAnsi="Courier New" w:cs="Courier New" w:hint="default"/>
      </w:rPr>
    </w:lvl>
    <w:lvl w:ilvl="2" w:tplc="982C5C20" w:tentative="1">
      <w:start w:val="1"/>
      <w:numFmt w:val="bullet"/>
      <w:lvlText w:val="•"/>
      <w:lvlJc w:val="left"/>
      <w:pPr>
        <w:tabs>
          <w:tab w:val="num" w:pos="2160"/>
        </w:tabs>
        <w:ind w:left="2160" w:hanging="360"/>
      </w:pPr>
      <w:rPr>
        <w:rFonts w:ascii="Arial" w:hAnsi="Arial" w:hint="default"/>
      </w:rPr>
    </w:lvl>
    <w:lvl w:ilvl="3" w:tplc="A746CC5E" w:tentative="1">
      <w:start w:val="1"/>
      <w:numFmt w:val="bullet"/>
      <w:lvlText w:val="•"/>
      <w:lvlJc w:val="left"/>
      <w:pPr>
        <w:tabs>
          <w:tab w:val="num" w:pos="2880"/>
        </w:tabs>
        <w:ind w:left="2880" w:hanging="360"/>
      </w:pPr>
      <w:rPr>
        <w:rFonts w:ascii="Arial" w:hAnsi="Arial" w:hint="default"/>
      </w:rPr>
    </w:lvl>
    <w:lvl w:ilvl="4" w:tplc="E1E0ECB2" w:tentative="1">
      <w:start w:val="1"/>
      <w:numFmt w:val="bullet"/>
      <w:lvlText w:val="•"/>
      <w:lvlJc w:val="left"/>
      <w:pPr>
        <w:tabs>
          <w:tab w:val="num" w:pos="3600"/>
        </w:tabs>
        <w:ind w:left="3600" w:hanging="360"/>
      </w:pPr>
      <w:rPr>
        <w:rFonts w:ascii="Arial" w:hAnsi="Arial" w:hint="default"/>
      </w:rPr>
    </w:lvl>
    <w:lvl w:ilvl="5" w:tplc="2C8EAB3E" w:tentative="1">
      <w:start w:val="1"/>
      <w:numFmt w:val="bullet"/>
      <w:lvlText w:val="•"/>
      <w:lvlJc w:val="left"/>
      <w:pPr>
        <w:tabs>
          <w:tab w:val="num" w:pos="4320"/>
        </w:tabs>
        <w:ind w:left="4320" w:hanging="360"/>
      </w:pPr>
      <w:rPr>
        <w:rFonts w:ascii="Arial" w:hAnsi="Arial" w:hint="default"/>
      </w:rPr>
    </w:lvl>
    <w:lvl w:ilvl="6" w:tplc="E56267A8" w:tentative="1">
      <w:start w:val="1"/>
      <w:numFmt w:val="bullet"/>
      <w:lvlText w:val="•"/>
      <w:lvlJc w:val="left"/>
      <w:pPr>
        <w:tabs>
          <w:tab w:val="num" w:pos="5040"/>
        </w:tabs>
        <w:ind w:left="5040" w:hanging="360"/>
      </w:pPr>
      <w:rPr>
        <w:rFonts w:ascii="Arial" w:hAnsi="Arial" w:hint="default"/>
      </w:rPr>
    </w:lvl>
    <w:lvl w:ilvl="7" w:tplc="1B32C5B4" w:tentative="1">
      <w:start w:val="1"/>
      <w:numFmt w:val="bullet"/>
      <w:lvlText w:val="•"/>
      <w:lvlJc w:val="left"/>
      <w:pPr>
        <w:tabs>
          <w:tab w:val="num" w:pos="5760"/>
        </w:tabs>
        <w:ind w:left="5760" w:hanging="360"/>
      </w:pPr>
      <w:rPr>
        <w:rFonts w:ascii="Arial" w:hAnsi="Arial" w:hint="default"/>
      </w:rPr>
    </w:lvl>
    <w:lvl w:ilvl="8" w:tplc="18C0E4D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74C66F1"/>
    <w:multiLevelType w:val="hybridMultilevel"/>
    <w:tmpl w:val="8732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90223"/>
    <w:multiLevelType w:val="hybridMultilevel"/>
    <w:tmpl w:val="4556810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15:restartNumberingAfterBreak="0">
    <w:nsid w:val="23F23C0A"/>
    <w:multiLevelType w:val="hybridMultilevel"/>
    <w:tmpl w:val="BF5243AA"/>
    <w:lvl w:ilvl="0" w:tplc="ED206AC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51A065B"/>
    <w:multiLevelType w:val="hybridMultilevel"/>
    <w:tmpl w:val="DDC441B0"/>
    <w:lvl w:ilvl="0" w:tplc="04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22132"/>
    <w:multiLevelType w:val="hybridMultilevel"/>
    <w:tmpl w:val="F20C57F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A07D51"/>
    <w:multiLevelType w:val="hybridMultilevel"/>
    <w:tmpl w:val="816C8C80"/>
    <w:lvl w:ilvl="0" w:tplc="C1B4D17E">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0" w15:restartNumberingAfterBreak="0">
    <w:nsid w:val="2FD6540B"/>
    <w:multiLevelType w:val="hybridMultilevel"/>
    <w:tmpl w:val="F65003C0"/>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15:restartNumberingAfterBreak="0">
    <w:nsid w:val="317E75EC"/>
    <w:multiLevelType w:val="hybridMultilevel"/>
    <w:tmpl w:val="67DA7164"/>
    <w:lvl w:ilvl="0" w:tplc="D2548D18">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2" w15:restartNumberingAfterBreak="0">
    <w:nsid w:val="37932F39"/>
    <w:multiLevelType w:val="hybridMultilevel"/>
    <w:tmpl w:val="C104654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15:restartNumberingAfterBreak="0">
    <w:nsid w:val="38566A34"/>
    <w:multiLevelType w:val="hybridMultilevel"/>
    <w:tmpl w:val="02A853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DF650A3"/>
    <w:multiLevelType w:val="hybridMultilevel"/>
    <w:tmpl w:val="743A3BC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5" w15:restartNumberingAfterBreak="0">
    <w:nsid w:val="3EBE31E5"/>
    <w:multiLevelType w:val="hybridMultilevel"/>
    <w:tmpl w:val="8B524A4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41E542B7"/>
    <w:multiLevelType w:val="hybridMultilevel"/>
    <w:tmpl w:val="44C82A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2156221"/>
    <w:multiLevelType w:val="hybridMultilevel"/>
    <w:tmpl w:val="392A92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EF79B4"/>
    <w:multiLevelType w:val="hybridMultilevel"/>
    <w:tmpl w:val="8AAA2618"/>
    <w:lvl w:ilvl="0" w:tplc="4809001B">
      <w:start w:val="1"/>
      <w:numFmt w:val="lowerRoman"/>
      <w:lvlText w:val="%1."/>
      <w:lvlJc w:val="right"/>
      <w:pPr>
        <w:ind w:left="792" w:hanging="360"/>
      </w:p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9" w15:restartNumberingAfterBreak="0">
    <w:nsid w:val="48483FC1"/>
    <w:multiLevelType w:val="multilevel"/>
    <w:tmpl w:val="1124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006E31"/>
    <w:multiLevelType w:val="hybridMultilevel"/>
    <w:tmpl w:val="391C6D9A"/>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15:restartNumberingAfterBreak="0">
    <w:nsid w:val="54964628"/>
    <w:multiLevelType w:val="hybridMultilevel"/>
    <w:tmpl w:val="E376E586"/>
    <w:lvl w:ilvl="0" w:tplc="56DA50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0D72FE"/>
    <w:multiLevelType w:val="hybridMultilevel"/>
    <w:tmpl w:val="8B04A0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74512113"/>
    <w:multiLevelType w:val="hybridMultilevel"/>
    <w:tmpl w:val="15F818BA"/>
    <w:lvl w:ilvl="0" w:tplc="93440474">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4" w15:restartNumberingAfterBreak="0">
    <w:nsid w:val="7A0D15AB"/>
    <w:multiLevelType w:val="hybridMultilevel"/>
    <w:tmpl w:val="8EA25482"/>
    <w:lvl w:ilvl="0" w:tplc="A8F07E60">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5" w15:restartNumberingAfterBreak="0">
    <w:nsid w:val="7BD733BF"/>
    <w:multiLevelType w:val="hybridMultilevel"/>
    <w:tmpl w:val="421A4F1E"/>
    <w:lvl w:ilvl="0" w:tplc="139A7D96">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6" w15:restartNumberingAfterBreak="0">
    <w:nsid w:val="7CA058A1"/>
    <w:multiLevelType w:val="hybridMultilevel"/>
    <w:tmpl w:val="39BC4D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5"/>
  </w:num>
  <w:num w:numId="4">
    <w:abstractNumId w:val="23"/>
  </w:num>
  <w:num w:numId="5">
    <w:abstractNumId w:val="24"/>
  </w:num>
  <w:num w:numId="6">
    <w:abstractNumId w:val="9"/>
  </w:num>
  <w:num w:numId="7">
    <w:abstractNumId w:val="4"/>
  </w:num>
  <w:num w:numId="8">
    <w:abstractNumId w:val="22"/>
  </w:num>
  <w:num w:numId="9">
    <w:abstractNumId w:val="3"/>
  </w:num>
  <w:num w:numId="10">
    <w:abstractNumId w:val="6"/>
  </w:num>
  <w:num w:numId="11">
    <w:abstractNumId w:val="15"/>
  </w:num>
  <w:num w:numId="12">
    <w:abstractNumId w:val="1"/>
  </w:num>
  <w:num w:numId="13">
    <w:abstractNumId w:val="11"/>
  </w:num>
  <w:num w:numId="14">
    <w:abstractNumId w:val="2"/>
  </w:num>
  <w:num w:numId="15">
    <w:abstractNumId w:val="8"/>
  </w:num>
  <w:num w:numId="16">
    <w:abstractNumId w:val="19"/>
  </w:num>
  <w:num w:numId="17">
    <w:abstractNumId w:val="17"/>
  </w:num>
  <w:num w:numId="18">
    <w:abstractNumId w:val="18"/>
  </w:num>
  <w:num w:numId="19">
    <w:abstractNumId w:val="26"/>
  </w:num>
  <w:num w:numId="20">
    <w:abstractNumId w:val="13"/>
  </w:num>
  <w:num w:numId="21">
    <w:abstractNumId w:val="5"/>
  </w:num>
  <w:num w:numId="22">
    <w:abstractNumId w:val="12"/>
  </w:num>
  <w:num w:numId="23">
    <w:abstractNumId w:val="10"/>
  </w:num>
  <w:num w:numId="24">
    <w:abstractNumId w:val="20"/>
  </w:num>
  <w:num w:numId="25">
    <w:abstractNumId w:val="16"/>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01CFD"/>
    <w:rsid w:val="0000525E"/>
    <w:rsid w:val="000160C0"/>
    <w:rsid w:val="00031A95"/>
    <w:rsid w:val="00060661"/>
    <w:rsid w:val="000752B0"/>
    <w:rsid w:val="00076EF2"/>
    <w:rsid w:val="00083670"/>
    <w:rsid w:val="00085B76"/>
    <w:rsid w:val="000927DE"/>
    <w:rsid w:val="000975F2"/>
    <w:rsid w:val="000B4B7D"/>
    <w:rsid w:val="000C152E"/>
    <w:rsid w:val="000D6FDA"/>
    <w:rsid w:val="000F064C"/>
    <w:rsid w:val="000F296E"/>
    <w:rsid w:val="0011378E"/>
    <w:rsid w:val="0011787F"/>
    <w:rsid w:val="001219BE"/>
    <w:rsid w:val="00126F4B"/>
    <w:rsid w:val="00144453"/>
    <w:rsid w:val="0015138A"/>
    <w:rsid w:val="001679D6"/>
    <w:rsid w:val="00174F6A"/>
    <w:rsid w:val="00182CFC"/>
    <w:rsid w:val="001849D3"/>
    <w:rsid w:val="0018525A"/>
    <w:rsid w:val="00185300"/>
    <w:rsid w:val="00186CEF"/>
    <w:rsid w:val="0019524B"/>
    <w:rsid w:val="001A44F4"/>
    <w:rsid w:val="001B45F4"/>
    <w:rsid w:val="001C5AC7"/>
    <w:rsid w:val="001D6ABC"/>
    <w:rsid w:val="001F027D"/>
    <w:rsid w:val="00230C6D"/>
    <w:rsid w:val="0025185F"/>
    <w:rsid w:val="00261113"/>
    <w:rsid w:val="002624B7"/>
    <w:rsid w:val="00271282"/>
    <w:rsid w:val="002A0B42"/>
    <w:rsid w:val="002A4FE7"/>
    <w:rsid w:val="002C5202"/>
    <w:rsid w:val="002C66A6"/>
    <w:rsid w:val="002F2C9C"/>
    <w:rsid w:val="00312303"/>
    <w:rsid w:val="00313AA3"/>
    <w:rsid w:val="0031641F"/>
    <w:rsid w:val="00326388"/>
    <w:rsid w:val="00332F09"/>
    <w:rsid w:val="00352F5C"/>
    <w:rsid w:val="0036155A"/>
    <w:rsid w:val="00365701"/>
    <w:rsid w:val="00367678"/>
    <w:rsid w:val="00370E04"/>
    <w:rsid w:val="00376ACC"/>
    <w:rsid w:val="003842B8"/>
    <w:rsid w:val="0038744D"/>
    <w:rsid w:val="00392B6D"/>
    <w:rsid w:val="003A005B"/>
    <w:rsid w:val="003B6A24"/>
    <w:rsid w:val="003F2023"/>
    <w:rsid w:val="003F4622"/>
    <w:rsid w:val="0040041C"/>
    <w:rsid w:val="00425A1F"/>
    <w:rsid w:val="004359C1"/>
    <w:rsid w:val="00445139"/>
    <w:rsid w:val="00452B47"/>
    <w:rsid w:val="0048341C"/>
    <w:rsid w:val="00483873"/>
    <w:rsid w:val="0048560F"/>
    <w:rsid w:val="004917C2"/>
    <w:rsid w:val="00497279"/>
    <w:rsid w:val="004A0F0A"/>
    <w:rsid w:val="004B2C69"/>
    <w:rsid w:val="004B71F8"/>
    <w:rsid w:val="004C06B3"/>
    <w:rsid w:val="004C4308"/>
    <w:rsid w:val="004C7BFF"/>
    <w:rsid w:val="004D2C60"/>
    <w:rsid w:val="004E7798"/>
    <w:rsid w:val="004F3407"/>
    <w:rsid w:val="00501A42"/>
    <w:rsid w:val="0050790D"/>
    <w:rsid w:val="005152F2"/>
    <w:rsid w:val="0051751C"/>
    <w:rsid w:val="005264FC"/>
    <w:rsid w:val="00533050"/>
    <w:rsid w:val="00533589"/>
    <w:rsid w:val="00534D54"/>
    <w:rsid w:val="005359D4"/>
    <w:rsid w:val="005556CC"/>
    <w:rsid w:val="00557E9A"/>
    <w:rsid w:val="00574FD7"/>
    <w:rsid w:val="00583DE1"/>
    <w:rsid w:val="00584CB5"/>
    <w:rsid w:val="005A66AF"/>
    <w:rsid w:val="005A6BFA"/>
    <w:rsid w:val="005A7705"/>
    <w:rsid w:val="005D0CBB"/>
    <w:rsid w:val="005D4EAF"/>
    <w:rsid w:val="005E49F2"/>
    <w:rsid w:val="00613055"/>
    <w:rsid w:val="006271EB"/>
    <w:rsid w:val="00632B6E"/>
    <w:rsid w:val="006365B6"/>
    <w:rsid w:val="00640145"/>
    <w:rsid w:val="00667CBE"/>
    <w:rsid w:val="00672366"/>
    <w:rsid w:val="006807CC"/>
    <w:rsid w:val="006A2858"/>
    <w:rsid w:val="006C10B3"/>
    <w:rsid w:val="006C5095"/>
    <w:rsid w:val="006C5F04"/>
    <w:rsid w:val="006C7DA8"/>
    <w:rsid w:val="006D46ED"/>
    <w:rsid w:val="006E4306"/>
    <w:rsid w:val="006E4868"/>
    <w:rsid w:val="006E5251"/>
    <w:rsid w:val="006F5175"/>
    <w:rsid w:val="00706713"/>
    <w:rsid w:val="00713A28"/>
    <w:rsid w:val="00740D24"/>
    <w:rsid w:val="007472C3"/>
    <w:rsid w:val="007614F6"/>
    <w:rsid w:val="00761D9B"/>
    <w:rsid w:val="00764799"/>
    <w:rsid w:val="007846DD"/>
    <w:rsid w:val="007A4C9C"/>
    <w:rsid w:val="007A77DE"/>
    <w:rsid w:val="007A7EA5"/>
    <w:rsid w:val="007B737A"/>
    <w:rsid w:val="007C28B9"/>
    <w:rsid w:val="007D2798"/>
    <w:rsid w:val="008077DB"/>
    <w:rsid w:val="00810994"/>
    <w:rsid w:val="00832F73"/>
    <w:rsid w:val="00835B77"/>
    <w:rsid w:val="00867D71"/>
    <w:rsid w:val="00870327"/>
    <w:rsid w:val="008736D4"/>
    <w:rsid w:val="0088735D"/>
    <w:rsid w:val="008A3914"/>
    <w:rsid w:val="008B2AD6"/>
    <w:rsid w:val="008B4AC2"/>
    <w:rsid w:val="008C5EDD"/>
    <w:rsid w:val="008D31E7"/>
    <w:rsid w:val="008D7AA9"/>
    <w:rsid w:val="008E057C"/>
    <w:rsid w:val="008F4FEA"/>
    <w:rsid w:val="00905816"/>
    <w:rsid w:val="009358B3"/>
    <w:rsid w:val="009428AE"/>
    <w:rsid w:val="00952296"/>
    <w:rsid w:val="00954728"/>
    <w:rsid w:val="00954A11"/>
    <w:rsid w:val="00971DA0"/>
    <w:rsid w:val="0098177E"/>
    <w:rsid w:val="0099041F"/>
    <w:rsid w:val="009A0BC2"/>
    <w:rsid w:val="009A4028"/>
    <w:rsid w:val="009A4D26"/>
    <w:rsid w:val="009A7635"/>
    <w:rsid w:val="009B65A1"/>
    <w:rsid w:val="009C70D9"/>
    <w:rsid w:val="009D3521"/>
    <w:rsid w:val="009E73EB"/>
    <w:rsid w:val="00A15D1A"/>
    <w:rsid w:val="00A35307"/>
    <w:rsid w:val="00A459B1"/>
    <w:rsid w:val="00A76551"/>
    <w:rsid w:val="00A828E2"/>
    <w:rsid w:val="00A87433"/>
    <w:rsid w:val="00AB5731"/>
    <w:rsid w:val="00AC5AD0"/>
    <w:rsid w:val="00AC7F2A"/>
    <w:rsid w:val="00AD6F8C"/>
    <w:rsid w:val="00AF5E01"/>
    <w:rsid w:val="00B01CFD"/>
    <w:rsid w:val="00B073D1"/>
    <w:rsid w:val="00B231AC"/>
    <w:rsid w:val="00B45427"/>
    <w:rsid w:val="00B502C5"/>
    <w:rsid w:val="00B55580"/>
    <w:rsid w:val="00B63A0F"/>
    <w:rsid w:val="00BA17C7"/>
    <w:rsid w:val="00BA3128"/>
    <w:rsid w:val="00BB20D4"/>
    <w:rsid w:val="00BD5DC5"/>
    <w:rsid w:val="00BE13D2"/>
    <w:rsid w:val="00BE2041"/>
    <w:rsid w:val="00BF3A34"/>
    <w:rsid w:val="00C0578E"/>
    <w:rsid w:val="00C075F9"/>
    <w:rsid w:val="00C14084"/>
    <w:rsid w:val="00C17788"/>
    <w:rsid w:val="00C237C8"/>
    <w:rsid w:val="00C31B27"/>
    <w:rsid w:val="00C35E60"/>
    <w:rsid w:val="00C52A8D"/>
    <w:rsid w:val="00C57FED"/>
    <w:rsid w:val="00C6200E"/>
    <w:rsid w:val="00C67ADE"/>
    <w:rsid w:val="00C81F29"/>
    <w:rsid w:val="00C94C29"/>
    <w:rsid w:val="00CA7BBC"/>
    <w:rsid w:val="00CB034B"/>
    <w:rsid w:val="00CD46AD"/>
    <w:rsid w:val="00D36A35"/>
    <w:rsid w:val="00D622C6"/>
    <w:rsid w:val="00D65D34"/>
    <w:rsid w:val="00D74A6C"/>
    <w:rsid w:val="00D757CF"/>
    <w:rsid w:val="00D84B03"/>
    <w:rsid w:val="00D86B6D"/>
    <w:rsid w:val="00D86DED"/>
    <w:rsid w:val="00D87921"/>
    <w:rsid w:val="00D9720D"/>
    <w:rsid w:val="00DA478B"/>
    <w:rsid w:val="00DB5CB1"/>
    <w:rsid w:val="00DD5C0F"/>
    <w:rsid w:val="00E15DB7"/>
    <w:rsid w:val="00E21D77"/>
    <w:rsid w:val="00E33B1E"/>
    <w:rsid w:val="00E425E9"/>
    <w:rsid w:val="00E43D06"/>
    <w:rsid w:val="00E46198"/>
    <w:rsid w:val="00E47A25"/>
    <w:rsid w:val="00E52AF8"/>
    <w:rsid w:val="00E6086C"/>
    <w:rsid w:val="00E64705"/>
    <w:rsid w:val="00EB0023"/>
    <w:rsid w:val="00EC7AB9"/>
    <w:rsid w:val="00EC7FDA"/>
    <w:rsid w:val="00EE5DE4"/>
    <w:rsid w:val="00F0582B"/>
    <w:rsid w:val="00F07DD3"/>
    <w:rsid w:val="00F174EF"/>
    <w:rsid w:val="00F22BBC"/>
    <w:rsid w:val="00F34E5F"/>
    <w:rsid w:val="00F3723D"/>
    <w:rsid w:val="00F41E7E"/>
    <w:rsid w:val="00F433F8"/>
    <w:rsid w:val="00F8063F"/>
    <w:rsid w:val="00F84A15"/>
    <w:rsid w:val="00F9243E"/>
    <w:rsid w:val="00FA5C44"/>
    <w:rsid w:val="00FB1FC2"/>
    <w:rsid w:val="00FC1B16"/>
    <w:rsid w:val="00FE08D6"/>
    <w:rsid w:val="00FF2653"/>
    <w:rsid w:val="00FF2B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allout" idref="#Rectangular Callout 34"/>
        <o:r id="V:Rule2" type="callout" idref="#Rectangular Callout 35"/>
        <o:r id="V:Rule3" type="callout" idref="#Rectangular Callout 32"/>
        <o:r id="V:Rule4" type="callout" idref="#Rectangular Callout 36"/>
        <o:r id="V:Rule5" type="callout" idref="#Rectangular Callout 31"/>
        <o:r id="V:Rule6" type="callout" idref="#Rectangular Callout 202"/>
        <o:r id="V:Rule7" type="callout" idref="#Rectangular Callout 201"/>
        <o:r id="V:Rule8" type="callout" idref="#Rectangular Callout 200"/>
        <o:r id="V:Rule9" type="callout" idref="#Rectangular Callout 199"/>
        <o:r id="V:Rule10" type="callout" idref="#Rectangular Callout 43"/>
        <o:r id="V:Rule11" type="callout" idref="#Rectangular Callout 42"/>
        <o:r id="V:Rule12" type="callout" idref="#Rectangular Callout 16"/>
        <o:r id="V:Rule13" type="callout" idref="#Rectangular Callout 15"/>
        <o:r id="V:Rule14" type="callout" idref="#Rectangular Callout 11"/>
        <o:r id="V:Rule15" type="callout" idref="#Rectangular Callout 41"/>
        <o:r id="V:Rule16" type="callout" idref="#Rectangular Callout 10"/>
        <o:r id="V:Rule17" type="connector" idref="#Straight Arrow Connector 7"/>
        <o:r id="V:Rule18" type="connector" idref="#Straight Arrow Connector 24"/>
        <o:r id="V:Rule19" type="connector" idref="#Straight Arrow Connector 51"/>
        <o:r id="V:Rule20" type="connector" idref="#Straight Arrow Connector 47"/>
        <o:r id="V:Rule21" type="connector" idref="#Straight Arrow Connector 56"/>
        <o:r id="V:Rule22" type="connector" idref="#Straight Arrow Connector 54"/>
        <o:r id="V:Rule23" type="connector" idref="#Straight Arrow Connector 197"/>
        <o:r id="V:Rule24" type="connector" idref="#Straight Arrow Connector 195"/>
        <o:r id="V:Rule25" type="connector" idref="#Straight Arrow Connector 61"/>
      </o:rules>
    </o:shapelayout>
  </w:shapeDefaults>
  <w:decimalSymbol w:val="."/>
  <w:listSeparator w:val=","/>
  <w15:docId w15:val="{8E1E0B1D-F8CE-437C-966E-FF18F2F40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52F2"/>
    <w:pPr>
      <w:spacing w:after="120" w:line="240" w:lineRule="auto"/>
      <w:ind w:left="72" w:right="72"/>
    </w:pPr>
  </w:style>
  <w:style w:type="paragraph" w:styleId="Heading1">
    <w:name w:val="heading 1"/>
    <w:basedOn w:val="Normal"/>
    <w:next w:val="Normal"/>
    <w:link w:val="Heading1Char"/>
    <w:uiPriority w:val="1"/>
    <w:qFormat/>
    <w:rsid w:val="005152F2"/>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5152F2"/>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rsid w:val="005152F2"/>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rsid w:val="005152F2"/>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rsid w:val="005152F2"/>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rsid w:val="005152F2"/>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5152F2"/>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152F2"/>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5152F2"/>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152F2"/>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5152F2"/>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sid w:val="005152F2"/>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sid w:val="005152F2"/>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sid w:val="005152F2"/>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sid w:val="005152F2"/>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5152F2"/>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152F2"/>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5152F2"/>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5152F2"/>
    <w:rPr>
      <w:b/>
      <w:bCs/>
      <w:smallCaps/>
      <w:color w:val="595959" w:themeColor="text1" w:themeTint="A6"/>
    </w:rPr>
  </w:style>
  <w:style w:type="paragraph" w:styleId="Title">
    <w:name w:val="Title"/>
    <w:basedOn w:val="Normal"/>
    <w:next w:val="Normal"/>
    <w:link w:val="TitleChar"/>
    <w:uiPriority w:val="1"/>
    <w:qFormat/>
    <w:rsid w:val="005152F2"/>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sid w:val="005152F2"/>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rsid w:val="005152F2"/>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sid w:val="005152F2"/>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rsid w:val="005152F2"/>
    <w:pPr>
      <w:outlineLvl w:val="9"/>
    </w:pPr>
  </w:style>
  <w:style w:type="table" w:styleId="TableGrid">
    <w:name w:val="Table Grid"/>
    <w:basedOn w:val="TableNormal"/>
    <w:uiPriority w:val="59"/>
    <w:rsid w:val="00515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rsid w:val="005152F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rsid w:val="005152F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rsid w:val="005152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rsid w:val="005152F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rsid w:val="005152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5152F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rsid w:val="005152F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rsid w:val="005152F2"/>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5152F2"/>
    <w:rPr>
      <w:color w:val="808080"/>
    </w:rPr>
  </w:style>
  <w:style w:type="table" w:customStyle="1" w:styleId="GridTable4-Accent11">
    <w:name w:val="Grid Table 4 - Accent 11"/>
    <w:basedOn w:val="TableNormal"/>
    <w:uiPriority w:val="49"/>
    <w:rsid w:val="005152F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rsid w:val="005152F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rsid w:val="005152F2"/>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rsid w:val="005152F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rsid w:val="005152F2"/>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rsid w:val="005152F2"/>
    <w:pPr>
      <w:spacing w:after="0"/>
      <w:jc w:val="right"/>
    </w:pPr>
  </w:style>
  <w:style w:type="character" w:customStyle="1" w:styleId="HeaderChar">
    <w:name w:val="Header Char"/>
    <w:basedOn w:val="DefaultParagraphFont"/>
    <w:link w:val="Header"/>
    <w:uiPriority w:val="2"/>
    <w:rsid w:val="005152F2"/>
  </w:style>
  <w:style w:type="paragraph" w:styleId="Footer">
    <w:name w:val="footer"/>
    <w:basedOn w:val="Normal"/>
    <w:link w:val="FooterChar"/>
    <w:uiPriority w:val="2"/>
    <w:unhideWhenUsed/>
    <w:rsid w:val="005152F2"/>
    <w:pPr>
      <w:spacing w:after="0"/>
    </w:pPr>
  </w:style>
  <w:style w:type="character" w:customStyle="1" w:styleId="FooterChar">
    <w:name w:val="Footer Char"/>
    <w:basedOn w:val="DefaultParagraphFont"/>
    <w:link w:val="Footer"/>
    <w:uiPriority w:val="2"/>
    <w:rsid w:val="005152F2"/>
  </w:style>
  <w:style w:type="table" w:customStyle="1" w:styleId="Noborders">
    <w:name w:val="No borders"/>
    <w:basedOn w:val="TableNormal"/>
    <w:uiPriority w:val="99"/>
    <w:rsid w:val="005152F2"/>
    <w:pPr>
      <w:spacing w:after="0" w:line="240" w:lineRule="auto"/>
    </w:pPr>
    <w:tblPr/>
  </w:style>
  <w:style w:type="table" w:customStyle="1" w:styleId="GridTable1Light-Accent11">
    <w:name w:val="Grid Table 1 Light - Accent 11"/>
    <w:aliases w:val="Sample questionnaires table"/>
    <w:basedOn w:val="TableNormal"/>
    <w:uiPriority w:val="46"/>
    <w:rsid w:val="005152F2"/>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rsid w:val="005152F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5152F2"/>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rsid w:val="005152F2"/>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152F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152F2"/>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152F2"/>
    <w:rPr>
      <w:rFonts w:ascii="Arial" w:hAnsi="Arial" w:cs="Arial"/>
      <w:vanish/>
      <w:sz w:val="16"/>
      <w:szCs w:val="16"/>
    </w:rPr>
  </w:style>
  <w:style w:type="paragraph" w:customStyle="1" w:styleId="Contactinfo">
    <w:name w:val="Contact info"/>
    <w:basedOn w:val="Normal"/>
    <w:uiPriority w:val="1"/>
    <w:qFormat/>
    <w:rsid w:val="005152F2"/>
    <w:pPr>
      <w:spacing w:after="0"/>
      <w:jc w:val="right"/>
    </w:pPr>
    <w:rPr>
      <w:caps/>
    </w:rPr>
  </w:style>
  <w:style w:type="table" w:customStyle="1" w:styleId="GridTable3-Accent31">
    <w:name w:val="Grid Table 3 - Accent 31"/>
    <w:basedOn w:val="TableNormal"/>
    <w:uiPriority w:val="48"/>
    <w:rsid w:val="005152F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rsid w:val="005152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rsid w:val="005152F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5152F2"/>
    <w:rPr>
      <w:b/>
      <w:bCs/>
    </w:rPr>
  </w:style>
  <w:style w:type="paragraph" w:customStyle="1" w:styleId="Tabletext">
    <w:name w:val="Table text"/>
    <w:basedOn w:val="Normal"/>
    <w:uiPriority w:val="1"/>
    <w:qFormat/>
    <w:rsid w:val="005152F2"/>
    <w:pPr>
      <w:spacing w:before="120" w:after="0"/>
    </w:pPr>
  </w:style>
  <w:style w:type="table" w:customStyle="1" w:styleId="ListTable6Colorful-Accent21">
    <w:name w:val="List Table 6 Colorful - Accent 21"/>
    <w:basedOn w:val="TableNormal"/>
    <w:uiPriority w:val="51"/>
    <w:rsid w:val="005152F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rsid w:val="005152F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rsid w:val="005152F2"/>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rPr>
  </w:style>
  <w:style w:type="table" w:customStyle="1" w:styleId="GridTable5Dark-Accent61">
    <w:name w:val="Grid Table 5 Dark - Accent 61"/>
    <w:basedOn w:val="TableNormal"/>
    <w:uiPriority w:val="50"/>
    <w:rsid w:val="006C50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tiff"/><Relationship Id="rId26" Type="http://schemas.openxmlformats.org/officeDocument/2006/relationships/image" Target="media/image16.png"/><Relationship Id="rId39" Type="http://schemas.openxmlformats.org/officeDocument/2006/relationships/image" Target="media/image27.emf"/><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1.png"/><Relationship Id="rId38" Type="http://schemas.openxmlformats.org/officeDocument/2006/relationships/image" Target="media/image26.emf"/><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oleObject" Target="embeddings/oleObject3.bin"/><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emf"/><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VASANKARI\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Benjamin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03F15D94-9DA7-421B-9290-D3528C78E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0</TotalTime>
  <Pages>50</Pages>
  <Words>4380</Words>
  <Characters>24971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VMCS: A New Perspective</vt:lpstr>
    </vt:vector>
  </TitlesOfParts>
  <Company>Jason</Company>
  <LinksUpToDate>false</LinksUpToDate>
  <CharactersWithSpaces>29293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VMCS: A New Perspective</dc:title>
  <dc:subject>Object Oriented Design pattern</dc:subject>
  <dc:creator>SIVASANKARI SUBRAMANIAM</dc:creator>
  <cp:keywords/>
  <cp:lastModifiedBy>Bisoyi Smita Rani 8ASO</cp:lastModifiedBy>
  <cp:revision>215</cp:revision>
  <dcterms:created xsi:type="dcterms:W3CDTF">2016-10-18T15:25:00Z</dcterms:created>
  <dcterms:modified xsi:type="dcterms:W3CDTF">2016-10-24T05:58:00Z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