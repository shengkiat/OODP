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65408"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F07DD3">
                                <w:pPr>
                                  <w:ind w:left="0"/>
                                  <w:rPr>
                                    <w:lang w:val="en-SG"/>
                                  </w:rPr>
                                </w:pPr>
                                <w:r w:rsidRPr="00F07DD3">
                                  <w:rPr>
                                    <w:lang w:val="en-SG"/>
                                  </w:rPr>
                                  <w:t>LU WENSHUO</w:t>
                                </w:r>
                              </w:p>
                              <w:p w:rsidR="00F07DD3" w:rsidRPr="00F07DD3" w:rsidRDefault="00F07DD3">
                                <w:pPr>
                                  <w:ind w:left="0"/>
                                  <w:rPr>
                                    <w:lang w:val="en-SG"/>
                                  </w:rPr>
                                </w:pPr>
                                <w:r w:rsidRPr="00F07DD3">
                                  <w:rPr>
                                    <w:lang w:val="en-SG"/>
                                  </w:rPr>
                                  <w:t>KOO SHENG KIAT</w:t>
                                </w:r>
                              </w:p>
                              <w:p w:rsidR="00F07DD3" w:rsidRPr="00F07DD3" w:rsidRDefault="00F07DD3" w:rsidP="000975F2">
                                <w:pPr>
                                  <w:ind w:left="0"/>
                                  <w:rPr>
                                    <w:lang w:val="en-SG"/>
                                  </w:rPr>
                                </w:pPr>
                                <w:r w:rsidRPr="00F07DD3">
                                  <w:rPr>
                                    <w:lang w:val="en-SG"/>
                                  </w:rPr>
                                  <w:t>SMITA RANI BISOYI</w:t>
                                </w:r>
                              </w:p>
                              <w:p w:rsidR="000975F2" w:rsidRPr="000975F2" w:rsidRDefault="00F07DD3">
                                <w:pPr>
                                  <w:ind w:left="0"/>
                                  <w:rPr>
                                    <w:lang w:val="en-SG"/>
                                  </w:rPr>
                                </w:pPr>
                                <w:r w:rsidRPr="00F07DD3">
                                  <w:rPr>
                                    <w:lang w:val="en-SG"/>
                                  </w:rPr>
                                  <w:t>ZHAO YUHENG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0975F2" w:rsidRDefault="000975F2">
                          <w:pPr>
                            <w:ind w:left="0"/>
                            <w:rPr>
                              <w:lang w:val="en-SG"/>
                            </w:rPr>
                          </w:pPr>
                          <w:r>
                            <w:rPr>
                              <w:lang w:val="en-SG"/>
                            </w:rPr>
                            <w:t xml:space="preserve">AUTHORS: </w:t>
                          </w:r>
                        </w:p>
                        <w:p w:rsidR="000975F2" w:rsidRDefault="000975F2">
                          <w:pPr>
                            <w:ind w:left="0"/>
                            <w:rPr>
                              <w:lang w:val="en-SG"/>
                            </w:rPr>
                          </w:pPr>
                          <w:r>
                            <w:rPr>
                              <w:lang w:val="en-SG"/>
                            </w:rPr>
                            <w:t>SIVASANKARI D/O SUBRAMANIAM</w:t>
                          </w:r>
                        </w:p>
                        <w:p w:rsidR="000975F2" w:rsidRDefault="00706713">
                          <w:pPr>
                            <w:ind w:left="0"/>
                            <w:rPr>
                              <w:lang w:val="en-SG"/>
                            </w:rPr>
                          </w:pPr>
                          <w:r>
                            <w:rPr>
                              <w:lang w:val="en-SG"/>
                            </w:rPr>
                            <w:t>NG SHEN SOON BENJAMIN</w:t>
                          </w:r>
                        </w:p>
                        <w:p w:rsidR="000975F2" w:rsidRDefault="00F07DD3">
                          <w:pPr>
                            <w:ind w:left="0"/>
                            <w:rPr>
                              <w:lang w:val="en-SG"/>
                            </w:rPr>
                          </w:pPr>
                          <w:r w:rsidRPr="00F07DD3">
                            <w:rPr>
                              <w:lang w:val="en-SG"/>
                            </w:rPr>
                            <w:t>LU WENSHUO</w:t>
                          </w:r>
                        </w:p>
                        <w:p w:rsidR="00F07DD3" w:rsidRPr="00F07DD3" w:rsidRDefault="00F07DD3">
                          <w:pPr>
                            <w:ind w:left="0"/>
                            <w:rPr>
                              <w:lang w:val="en-SG"/>
                            </w:rPr>
                          </w:pPr>
                          <w:r w:rsidRPr="00F07DD3">
                            <w:rPr>
                              <w:lang w:val="en-SG"/>
                            </w:rPr>
                            <w:t>KOO SHENG KIAT</w:t>
                          </w:r>
                        </w:p>
                        <w:p w:rsidR="00F07DD3" w:rsidRPr="00F07DD3" w:rsidRDefault="00F07DD3" w:rsidP="000975F2">
                          <w:pPr>
                            <w:ind w:left="0"/>
                            <w:rPr>
                              <w:lang w:val="en-SG"/>
                            </w:rPr>
                          </w:pPr>
                          <w:r w:rsidRPr="00F07DD3">
                            <w:rPr>
                              <w:lang w:val="en-SG"/>
                            </w:rPr>
                            <w:t>SMITA RANI BISOYI</w:t>
                          </w:r>
                        </w:p>
                        <w:p w:rsidR="000975F2" w:rsidRPr="000975F2" w:rsidRDefault="00F07DD3">
                          <w:pPr>
                            <w:ind w:left="0"/>
                            <w:rPr>
                              <w:lang w:val="en-SG"/>
                            </w:rPr>
                          </w:pPr>
                          <w:r w:rsidRPr="00F07DD3">
                            <w:rPr>
                              <w:lang w:val="en-SG"/>
                            </w:rPr>
                            <w:t>ZHAO YUHENG</w:t>
                          </w: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58240"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37" o:spid="_x0000_s1027" type="#_x0000_t202" alt="Description: Title and subtitle" style="position:absolute;left:0;text-align:left;margin-left:383.7pt;margin-top:360.45pt;width:434.9pt;height:41.4pt;z-index:251658240;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0975F2" w:rsidRDefault="000975F2"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0975F2" w:rsidRDefault="000975F2" w:rsidP="000975F2">
                              <w:pPr>
                                <w:pStyle w:val="Subtitle"/>
                                <w:rPr>
                                  <w:rFonts w:asciiTheme="minorHAnsi" w:eastAsiaTheme="minorEastAsia" w:hAnsiTheme="minorHAnsi" w:cstheme="minorBidi"/>
                                  <w:caps w:val="0"/>
                                  <w:sz w:val="22"/>
                                  <w:szCs w:val="22"/>
                                </w:rPr>
                              </w:pPr>
                              <w:r>
                                <w:t>Object Oriented Design pattern</w:t>
                              </w:r>
                            </w:p>
                          </w:sdtContent>
                        </w:sdt>
                        <w:p w:rsidR="00C81F29" w:rsidRDefault="00C81F29">
                          <w:pPr>
                            <w:pStyle w:val="Logo"/>
                          </w:pPr>
                        </w:p>
                        <w:p w:rsidR="00C81F29" w:rsidRDefault="00C81F29">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60288"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Description: Version number and date" style="position:absolute;left:0;text-align:left;margin-left:237.05pt;margin-top:0;width:288.25pt;height:46.7pt;z-index:25166028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C81F29" w:rsidRDefault="00FB1FC2">
                          <w:pPr>
                            <w:pStyle w:val="Subtitle"/>
                          </w:pPr>
                          <w:r>
                            <w:t xml:space="preserve">Version </w:t>
                          </w:r>
                          <w:sdt>
                            <w:sdtPr>
                              <w:id w:val="725191026"/>
                            </w:sdtPr>
                            <w:sdtEndPr/>
                            <w:sdtContent>
                              <w:r w:rsidR="000975F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rsidR="00C81F29" w:rsidRDefault="000975F2">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57216"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w:pict>
                  <v:group w14:anchorId="6AA94380" id="Group 38" o:spid="_x0000_s1026" alt="Title: Decorative sidebar"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2F2C9C" w:rsidRPr="002F2C9C" w:rsidRDefault="002F2C9C" w:rsidP="002F2C9C">
      <w:pPr>
        <w:spacing w:line="360" w:lineRule="auto"/>
        <w:jc w:val="both"/>
        <w:rPr>
          <w:rFonts w:ascii="Times New Roman" w:hAnsi="Times New Roman" w:cs="Times New Roman"/>
          <w:sz w:val="24"/>
          <w:szCs w:val="24"/>
        </w:rPr>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p>
    <w:p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2"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4"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rsidR="005359D4" w:rsidRPr="007B016B" w:rsidRDefault="005359D4"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5359D4" w:rsidRPr="00D746AD" w:rsidRDefault="005359D4" w:rsidP="005359D4">
                        <w:pPr>
                          <w:rPr>
                            <w:color w:val="000000" w:themeColor="text1"/>
                            <w:sz w:val="16"/>
                            <w:szCs w:val="16"/>
                          </w:rPr>
                        </w:pPr>
                      </w:p>
                    </w:txbxContent>
                  </v:textbox>
                </v:rect>
                <w10:anchorlock/>
              </v:group>
            </w:pict>
          </mc:Fallback>
        </mc:AlternateConten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6C5095" w:rsidRDefault="007472C3" w:rsidP="002F2C9C">
      <w:pPr>
        <w:pStyle w:val="Heading2"/>
        <w:spacing w:line="360" w:lineRule="auto"/>
        <w:jc w:val="both"/>
      </w:pPr>
      <w:r>
        <w:lastRenderedPageBreak/>
        <w:t>Revised Design</w:t>
      </w:r>
    </w:p>
    <w:p w:rsidR="007472C3" w:rsidRDefault="007472C3" w:rsidP="002F2C9C">
      <w:pPr>
        <w:pStyle w:val="Heading3"/>
        <w:spacing w:line="360" w:lineRule="auto"/>
        <w:jc w:val="both"/>
      </w:pPr>
      <w:r>
        <w:t>Class Diagram</w:t>
      </w:r>
    </w:p>
    <w:p w:rsidR="007472C3" w:rsidRDefault="007472C3" w:rsidP="002F2C9C">
      <w:pPr>
        <w:spacing w:line="360" w:lineRule="auto"/>
        <w:jc w:val="both"/>
      </w:pPr>
    </w:p>
    <w:p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70528" behindDoc="0" locked="0" layoutInCell="1" allowOverlap="1" wp14:editId="3401FA66">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060661" w:rsidRPr="001D60C9" w:rsidRDefault="00060661" w:rsidP="001D60C9">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rsidR="00060661" w:rsidRPr="001D60C9" w:rsidRDefault="00060661" w:rsidP="001D60C9">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69504" behindDoc="0" locked="0" layoutInCell="1" allowOverlap="1" wp14:editId="7AA5FC27">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F2023" w:rsidRPr="001D60C9" w:rsidRDefault="003F2023"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0" type="#_x0000_t61" style="position:absolute;left:0;text-align:left;margin-left:386.85pt;margin-top:119.9pt;width:92.9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rsidR="003F2023" w:rsidRPr="001D60C9" w:rsidRDefault="003F2023" w:rsidP="001D60C9">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68480"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C7FDA" w:rsidRPr="001D60C9" w:rsidRDefault="00EC7FDA" w:rsidP="001D60C9">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rsidR="00EC7FDA" w:rsidRPr="001D60C9" w:rsidRDefault="00EC7FDA" w:rsidP="001D60C9">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67456"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rsidR="008C5EDD" w:rsidRPr="001D60C9" w:rsidRDefault="008C5EDD" w:rsidP="001D60C9">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66432"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326388" w:rsidRPr="001D60C9" w:rsidRDefault="00326388">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rsidR="00326388" w:rsidRPr="001D60C9" w:rsidRDefault="00326388">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3"/>
        <w:spacing w:line="360" w:lineRule="auto"/>
        <w:jc w:val="both"/>
      </w:pPr>
      <w:r>
        <w:t>Sequence Diagram</w:t>
      </w:r>
    </w:p>
    <w:p w:rsidR="007472C3" w:rsidRDefault="007472C3" w:rsidP="002F2C9C">
      <w:pPr>
        <w:spacing w:line="360" w:lineRule="auto"/>
        <w:jc w:val="both"/>
      </w:pPr>
    </w:p>
    <w:p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B46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B467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B467E3">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B467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B467E3">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B467E3">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B467E3">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B467E3">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B467E3">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rsidR="009B65A1" w:rsidRPr="0027224A" w:rsidRDefault="009B65A1" w:rsidP="00B467E3">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B467E3">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B467E3">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B467E3">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9B65A1" w:rsidRPr="00557E9A" w:rsidRDefault="009B65A1" w:rsidP="00B467E3">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B467E3">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ConcreteReceiver</w:t>
      </w:r>
      <w:proofErr w:type="spellEnd"/>
      <w:r w:rsidRPr="00E64705">
        <w:rPr>
          <w:rFonts w:ascii="Times New Roman" w:eastAsia="Times New Roman" w:hAnsi="Times New Roman" w:cs="Times New Roman"/>
          <w:sz w:val="24"/>
          <w:szCs w:val="24"/>
          <w:lang w:eastAsia="en-GB"/>
        </w:rPr>
        <w:t>  </w:t>
      </w:r>
      <w:r w:rsidRPr="00E64705">
        <w:rPr>
          <w:rFonts w:ascii="Times New Roman" w:eastAsia="Times New Roman" w:hAnsi="Times New Roman" w:cs="Times New Roman"/>
          <w:bCs/>
          <w:sz w:val="24"/>
          <w:szCs w:val="24"/>
          <w:lang w:eastAsia="en-GB"/>
        </w:rPr>
        <w:t>(</w:t>
      </w: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Client (</w:t>
      </w: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7A7EA5" w:rsidRDefault="007A7EA5">
      <w:pPr>
        <w:spacing w:after="240" w:line="252" w:lineRule="auto"/>
        <w:ind w:left="0" w:right="0"/>
      </w:pPr>
      <w:r>
        <w:br w:type="page"/>
      </w:r>
    </w:p>
    <w:p w:rsidR="00557E9A" w:rsidRDefault="00E64705" w:rsidP="007A7EA5">
      <w:pPr>
        <w:pStyle w:val="Heading2"/>
        <w:spacing w:line="360" w:lineRule="auto"/>
        <w:jc w:val="both"/>
      </w:pPr>
      <w:r>
        <w:lastRenderedPageBreak/>
        <w:t>Revised Design</w:t>
      </w:r>
    </w:p>
    <w:p w:rsidR="00E64705" w:rsidRDefault="00E64705" w:rsidP="00083670"/>
    <w:p w:rsidR="00E64705" w:rsidRDefault="00E64705" w:rsidP="007A7EA5">
      <w:pPr>
        <w:pStyle w:val="Heading3"/>
        <w:jc w:val="both"/>
      </w:pPr>
      <w:r>
        <w:t>Class Diagram</w:t>
      </w:r>
    </w:p>
    <w:p w:rsidR="00E64705" w:rsidRDefault="00E64705" w:rsidP="00083670"/>
    <w:p w:rsidR="00E64705" w:rsidRDefault="00E64705" w:rsidP="00083670">
      <w:r>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SG" w:eastAsia="en-SG"/>
        </w:rPr>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B46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B467E3">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B467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B467E3">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B467E3">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B467E3">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B467E3">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w:t>
            </w:r>
            <w:proofErr w:type="spellStart"/>
            <w:r>
              <w:rPr>
                <w:rFonts w:ascii="Times New Roman" w:hAnsi="Times New Roman" w:cs="Times New Roman"/>
                <w:sz w:val="24"/>
                <w:szCs w:val="24"/>
              </w:rPr>
              <w:t>TransactionController</w:t>
            </w:r>
            <w:proofErr w:type="spellEnd"/>
            <w:r>
              <w:rPr>
                <w:rFonts w:ascii="Times New Roman" w:hAnsi="Times New Roman" w:cs="Times New Roman"/>
                <w:sz w:val="24"/>
                <w:szCs w:val="24"/>
              </w:rPr>
              <w:t>.</w:t>
            </w:r>
          </w:p>
          <w:p w:rsidR="000752B0" w:rsidRPr="007472C3" w:rsidRDefault="000752B0"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B467E3">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rsidR="000752B0" w:rsidRDefault="000752B0" w:rsidP="00B467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rsidTr="00B46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B467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2649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26492">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2649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2649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26492">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26492">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26492">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Each domination of change will be handled by the respective class.</w:t>
            </w:r>
          </w:p>
          <w:p w:rsidR="00672366" w:rsidRPr="006C5095" w:rsidRDefault="00672366" w:rsidP="00726492">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p>
        </w:tc>
        <w:tc>
          <w:tcPr>
            <w:tcW w:w="3402" w:type="dxa"/>
          </w:tcPr>
          <w:p w:rsidR="00D84B03" w:rsidRPr="000B4B7D" w:rsidRDefault="00D84B03"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80096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lastRenderedPageBreak/>
              <w:t xml:space="preserve">Both the abstractions and 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w:t>
            </w:r>
            <w:r w:rsidRPr="0000525E">
              <w:rPr>
                <w:rFonts w:ascii="Times New Roman" w:hAnsi="Times New Roman" w:cs="Times New Roman"/>
                <w:sz w:val="24"/>
                <w:szCs w:val="24"/>
              </w:rPr>
              <w:lastRenderedPageBreak/>
              <w:t>trade-offs. Strategies can be 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80096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80096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359C1" w:rsidP="00271282">
      <w:pPr>
        <w:pStyle w:val="Heading1"/>
        <w:rPr>
          <w:rFonts w:cstheme="minorHAnsi"/>
        </w:rPr>
      </w:pPr>
      <w:r>
        <w:rPr>
          <w:noProof/>
          <w:lang w:val="en-SG" w:eastAsia="en-SG"/>
        </w:rPr>
        <mc:AlternateContent>
          <mc:Choice Requires="wps">
            <w:drawing>
              <wp:anchor distT="0" distB="0" distL="114300" distR="114300" simplePos="0" relativeHeight="251684864"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3" o:spid="_x0000_s1044" type="#_x0000_t61" style="position:absolute;left:0;text-align:left;margin-left:345.7pt;margin-top:348.25pt;width:109.55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gf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rsidR="004359C1" w:rsidRPr="000D669F" w:rsidRDefault="004359C1"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val="en-SG" w:eastAsia="en-SG"/>
        </w:rPr>
        <mc:AlternateContent>
          <mc:Choice Requires="wps">
            <w:drawing>
              <wp:anchor distT="0" distB="0" distL="114300" distR="114300" simplePos="0" relativeHeight="251682816"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2" o:spid="_x0000_s1045" type="#_x0000_t61" style="position:absolute;left:0;text-align:left;margin-left:153.75pt;margin-top:353.05pt;width:109.55pt;height:16.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" adj="6300,24300" fillcolor="#0b110f [328]" strokecolor="#7ba79d [3208]" strokeweight=".5pt">
                <v:fill color2="#050807 [168]" rotate="t" colors="0 #bcd0cc;.5 #b0c8c2;1 #a4c1ba" focus="100%" type="gradient">
                  <o:fill v:ext="view" type="gradientUnscaled"/>
                </v:fill>
                <v:textbox>
                  <w:txbxContent>
                    <w:p w:rsidR="001679D6" w:rsidRPr="000D669F" w:rsidRDefault="001679D6"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val="en-SG" w:eastAsia="en-SG"/>
        </w:rPr>
        <mc:AlternateContent>
          <mc:Choice Requires="wps">
            <w:drawing>
              <wp:anchor distT="0" distB="0" distL="114300" distR="114300" simplePos="0" relativeHeight="251680768"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2A4FE7" w:rsidRPr="000D669F" w:rsidRDefault="002A4FE7"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6" o:spid="_x0000_s1046" type="#_x0000_t61" style="position:absolute;left:0;text-align:left;margin-left:46.25pt;margin-top:294.85pt;width:87.35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35dgIAAEEFAAAOAAAAZHJzL2Uyb0RvYy54bWysVG1P2zAQ/j5p/8Hy95GmF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2A4FE7" w:rsidRPr="000D669F" w:rsidRDefault="002A4FE7" w:rsidP="002A4FE7">
                      <w:pPr>
                        <w:jc w:val="center"/>
                        <w:rPr>
                          <w:sz w:val="16"/>
                          <w:szCs w:val="16"/>
                        </w:rPr>
                      </w:pPr>
                      <w:r>
                        <w:rPr>
                          <w:sz w:val="16"/>
                          <w:szCs w:val="16"/>
                        </w:rPr>
                        <w:t>Refined Abstraction</w:t>
                      </w:r>
                    </w:p>
                  </w:txbxContent>
                </v:textbox>
              </v:shape>
            </w:pict>
          </mc:Fallback>
        </mc:AlternateContent>
      </w:r>
      <w:r w:rsidR="000F296E">
        <w:rPr>
          <w:noProof/>
          <w:lang w:val="en-SG" w:eastAsia="en-SG"/>
        </w:rPr>
        <mc:AlternateContent>
          <mc:Choice Requires="wps">
            <w:drawing>
              <wp:anchor distT="0" distB="0" distL="114300" distR="114300" simplePos="0" relativeHeight="251678720"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0F296E" w:rsidRPr="000D669F" w:rsidRDefault="000F296E"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5" o:spid="_x0000_s1047" type="#_x0000_t61" style="position:absolute;left:0;text-align:left;margin-left:197.55pt;margin-top:238.3pt;width:87.35pt;height:16.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" adj="6300,24300" fillcolor="#0b110f [328]" strokecolor="#7ba79d [3208]" strokeweight=".5pt">
                <v:fill color2="#050807 [168]" rotate="t" colors="0 #bcd0cc;.5 #b0c8c2;1 #a4c1ba" focus="100%" type="gradient">
                  <o:fill v:ext="view" type="gradientUnscaled"/>
                </v:fill>
                <v:textbox>
                  <w:txbxContent>
                    <w:p w:rsidR="000F296E" w:rsidRPr="000D669F" w:rsidRDefault="000F296E" w:rsidP="000F296E">
                      <w:pPr>
                        <w:jc w:val="center"/>
                        <w:rPr>
                          <w:sz w:val="16"/>
                          <w:szCs w:val="16"/>
                        </w:rPr>
                      </w:pPr>
                      <w:r>
                        <w:rPr>
                          <w:sz w:val="16"/>
                          <w:szCs w:val="16"/>
                        </w:rPr>
                        <w:t>Refined Abstraction</w:t>
                      </w:r>
                    </w:p>
                  </w:txbxContent>
                </v:textbox>
              </v:shape>
            </w:pict>
          </mc:Fallback>
        </mc:AlternateContent>
      </w:r>
      <w:r w:rsidR="003B6A24">
        <w:rPr>
          <w:noProof/>
          <w:lang w:val="en-SG" w:eastAsia="en-SG"/>
        </w:rPr>
        <mc:AlternateContent>
          <mc:Choice Requires="wps">
            <w:drawing>
              <wp:anchor distT="0" distB="0" distL="114300" distR="114300" simplePos="0" relativeHeight="2516766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1" o:spid="_x0000_s1048" type="#_x0000_t61" style="position:absolute;left:0;text-align:left;margin-left:336.8pt;margin-top:120.4pt;width:68.2pt;height:16.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BE13D2" w:rsidRPr="000D669F" w:rsidRDefault="00BE13D2"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val="en-SG" w:eastAsia="en-SG"/>
        </w:rPr>
        <mc:AlternateContent>
          <mc:Choice Requires="wps">
            <w:drawing>
              <wp:anchor distT="0" distB="0" distL="114300" distR="114300" simplePos="0" relativeHeight="251674624"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BE13D2" w:rsidRPr="000D669F" w:rsidRDefault="00BE13D2"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1" o:spid="_x0000_s1049" type="#_x0000_t61" style="position:absolute;left:0;text-align:left;margin-left:72.05pt;margin-top:118.35pt;width:68.2pt;height:16.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" adj="6300,24300" fillcolor="#0b110f [328]" strokecolor="#7ba79d [3208]" strokeweight=".5pt">
                <v:fill color2="#050807 [168]" rotate="t" colors="0 #bcd0cc;.5 #b0c8c2;1 #a4c1ba" focus="100%" type="gradient">
                  <o:fill v:ext="view" type="gradientUnscaled"/>
                </v:fill>
                <v:textbox>
                  <w:txbxContent>
                    <w:p w:rsidR="00BE13D2" w:rsidRPr="000D669F" w:rsidRDefault="00BE13D2" w:rsidP="00BE13D2">
                      <w:pPr>
                        <w:jc w:val="center"/>
                        <w:rPr>
                          <w:sz w:val="16"/>
                          <w:szCs w:val="16"/>
                        </w:rPr>
                      </w:pPr>
                      <w:r>
                        <w:rPr>
                          <w:sz w:val="16"/>
                          <w:szCs w:val="16"/>
                        </w:rPr>
                        <w:t>Abstraction</w:t>
                      </w:r>
                    </w:p>
                  </w:txbxContent>
                </v:textbox>
              </v:shape>
            </w:pict>
          </mc:Fallback>
        </mc:AlternateContent>
      </w:r>
      <w:r w:rsidR="00F433F8">
        <w:rPr>
          <w:noProof/>
          <w:lang w:val="en-SG" w:eastAsia="en-SG"/>
        </w:rPr>
        <mc:AlternateContent>
          <mc:Choice Requires="wps">
            <w:drawing>
              <wp:anchor distT="0" distB="0" distL="114300" distR="114300" simplePos="0" relativeHeight="251672576"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F433F8" w:rsidRPr="000D669F" w:rsidRDefault="00F433F8"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0" o:spid="_x0000_s1050" type="#_x0000_t61" style="position:absolute;left:0;text-align:left;margin-left:13.15pt;margin-top:23.55pt;width:43.45pt;height:16.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" adj="6300,24300" fillcolor="#0b110f [328]" strokecolor="#7ba79d [3208]" strokeweight=".5pt">
                <v:fill color2="#050807 [168]" rotate="t" colors="0 #bcd0cc;.5 #b0c8c2;1 #a4c1ba" focus="100%" type="gradient">
                  <o:fill v:ext="view" type="gradientUnscaled"/>
                </v:fill>
                <v:textbox>
                  <w:txbxContent>
                    <w:p w:rsidR="00F433F8" w:rsidRPr="000D669F" w:rsidRDefault="00F433F8"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FE08D6" w:rsidP="0098177E">
      <w:r w:rsidRPr="00A80995">
        <w:rPr>
          <w:noProof/>
          <w:color w:val="00B0F0"/>
          <w:lang w:val="en-SG" w:eastAsia="en-SG"/>
        </w:rPr>
        <mc:AlternateContent>
          <mc:Choice Requires="wps">
            <w:drawing>
              <wp:anchor distT="0" distB="0" distL="114300" distR="114300" simplePos="0" relativeHeight="25168691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97128B7" id="Rectangle 6" o:spid="_x0000_s1026" style="position:absolute;margin-left:304.5pt;margin-top:184.85pt;width:150.05pt;height:8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val="en-S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80096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8009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8009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either DB,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80096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8009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need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p>
        </w:tc>
        <w:tc>
          <w:tcPr>
            <w:tcW w:w="2268"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FA5C44"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w14:anchorId="425C57CB">
                <v:shape id="_x0000_i1025" type="#_x0000_t75" style="width:368.05pt;height:252.75pt" o:ole="">
                  <v:imagedata r:id="rId25" o:title=""/>
                </v:shape>
                <o:OLEObject Type="Embed" ProgID="PBrush" ShapeID="_x0000_i1025" DrawAspect="Content" ObjectID="_1538752220" r:id="rId26"/>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6" type="#_x0000_t75" style="width:368.85pt;height:230.35pt" o:ole="">
                  <v:imagedata r:id="rId27" o:title=""/>
                </v:shape>
                <o:OLEObject Type="Embed" ProgID="PBrush" ShapeID="_x0000_i1026" DrawAspect="Content" ObjectID="_1538752221" r:id="rId28"/>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7" type="#_x0000_t75" style="width:369.75pt;height:206.25pt" o:ole="">
                  <v:imagedata r:id="rId29" o:title=""/>
                </v:shape>
                <o:OLEObject Type="Embed" ProgID="PBrush" ShapeID="_x0000_i1027" DrawAspect="Content" ObjectID="_1538752222" r:id="rId30"/>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EF0F83">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EF0F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1C5AC7" w:rsidP="00DD5C0F">
      <w:r w:rsidRPr="00DD5C0F">
        <w:rPr>
          <w:noProof/>
          <w:lang w:val="en-SG" w:eastAsia="en-SG"/>
        </w:rPr>
        <mc:AlternateContent>
          <mc:Choice Requires="wps">
            <w:drawing>
              <wp:anchor distT="0" distB="0" distL="114300" distR="114300" simplePos="0" relativeHeight="251688960"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51" style="position:absolute;left:0;text-align:left;margin-left:356.55pt;margin-top:346.4pt;width:82.9pt;height:5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DaMVQ+nwIAAJkFAAAOAAAAAAAAAAAAAAAAAC4C&#10;AABkcnMvZTJvRG9jLnhtbFBLAQItABQABgAIAAAAIQBMV7B54gAAAAsBAAAPAAAAAAAAAAAAAAAA&#10;APkEAABkcnMvZG93bnJldi54bWxQSwUGAAAAAAQABADzAAAACAYAAAAA&#10;" filled="f" strokecolor="black [3213]" strokeweight="1pt">
                <v:textbox>
                  <w:txbxContent>
                    <w:p w:rsidR="00DD5C0F" w:rsidRPr="00D746AD" w:rsidRDefault="00DD5C0F"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w:rPr>
          <w:noProof/>
          <w:lang w:val="en-SG" w:eastAsia="en-SG"/>
        </w:rPr>
        <mc:AlternateContent>
          <mc:Choice Requires="wps">
            <w:drawing>
              <wp:anchor distT="0" distB="0" distL="114300" distR="114300" simplePos="0" relativeHeight="251689984"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60403E" id="Straight Arrow Connector 47" o:spid="_x0000_s1026" type="#_x0000_t32" style="position:absolute;margin-left:341.55pt;margin-top:224.85pt;width:62.2pt;height:118.0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val="en-S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BB20D4" w:rsidP="001849D3">
      <w:r w:rsidRPr="00BB20D4">
        <w:rPr>
          <w:noProof/>
          <w:lang w:val="en-SG" w:eastAsia="en-SG"/>
        </w:rPr>
        <mc:AlternateContent>
          <mc:Choice Requires="wps">
            <w:drawing>
              <wp:anchor distT="0" distB="0" distL="114300" distR="114300" simplePos="0" relativeHeight="251694080"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D62FEBC" id="Straight Arrow Connector 51" o:spid="_x0000_s1026" type="#_x0000_t32" style="position:absolute;margin-left:120pt;margin-top:132.2pt;width:65.7pt;height:127.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w:rPr>
          <w:noProof/>
          <w:lang w:val="en-SG" w:eastAsia="en-SG"/>
        </w:rPr>
        <mc:AlternateContent>
          <mc:Choice Requires="wps">
            <w:drawing>
              <wp:anchor distT="0" distB="0" distL="114300" distR="114300" simplePos="0" relativeHeight="251693056"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2" style="position:absolute;left:0;text-align:left;margin-left:28.5pt;margin-top:251.8pt;width:105.8pt;height:6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BPaGxanwIAAJcFAAAOAAAAAAAAAAAAAAAAAC4C&#10;AABkcnMvZTJvRG9jLnhtbFBLAQItABQABgAIAAAAIQBJA75q4gAAAAoBAAAPAAAAAAAAAAAAAAAA&#10;APkEAABkcnMvZG93bnJldi54bWxQSwUGAAAAAAQABADzAAAACAYAAAAA&#10;" filled="f" strokecolor="black [3213]" strokeweight="1pt">
                <v:textbox>
                  <w:txbxContent>
                    <w:p w:rsidR="00BB20D4" w:rsidRPr="00D746AD" w:rsidRDefault="00BB20D4"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w:rPr>
          <w:noProof/>
          <w:lang w:val="en-SG" w:eastAsia="en-SG"/>
        </w:rPr>
        <mc:AlternateContent>
          <mc:Choice Requires="wps">
            <w:drawing>
              <wp:anchor distT="0" distB="0" distL="114300" distR="114300" simplePos="0" relativeHeight="251692032"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D1D10A6" id="Rectangle 50" o:spid="_x0000_s1026" style="position:absolute;margin-left:189.5pt;margin-top:109.7pt;width:55.7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val="en-S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val="en-SG" w:eastAsia="en-SG"/>
        </w:rPr>
        <w:drawing>
          <wp:inline distT="0" distB="0" distL="0" distR="0" wp14:anchorId="3D7F5B9E" wp14:editId="59EA9C01">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2C66A6"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697152" behindDoc="0" locked="0" layoutInCell="1" allowOverlap="1" wp14:anchorId="0A1A45BF" wp14:editId="2CF256FA">
                <wp:simplePos x="0" y="0"/>
                <wp:positionH relativeFrom="column">
                  <wp:posOffset>3833165</wp:posOffset>
                </wp:positionH>
                <wp:positionV relativeFrom="paragraph">
                  <wp:posOffset>425984</wp:posOffset>
                </wp:positionV>
                <wp:extent cx="1587398" cy="592532"/>
                <wp:effectExtent l="0" t="0" r="13335" b="17145"/>
                <wp:wrapNone/>
                <wp:docPr id="27" name="Rectangle 27"/>
                <wp:cNvGraphicFramePr/>
                <a:graphic xmlns:a="http://schemas.openxmlformats.org/drawingml/2006/main">
                  <a:graphicData uri="http://schemas.microsoft.com/office/word/2010/wordprocessingShape">
                    <wps:wsp>
                      <wps:cNvSpPr/>
                      <wps:spPr>
                        <a:xfrm>
                          <a:off x="0" y="0"/>
                          <a:ext cx="1587398" cy="5925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EB" w:rsidRPr="00313AA3" w:rsidRDefault="00313AA3" w:rsidP="006271EB">
                            <w:pPr>
                              <w:rPr>
                                <w:color w:val="000000" w:themeColor="text1"/>
                                <w:sz w:val="16"/>
                                <w:szCs w:val="16"/>
                                <w:lang w:val="en-SG"/>
                              </w:rPr>
                            </w:pPr>
                            <w:r>
                              <w:rPr>
                                <w:color w:val="000000" w:themeColor="text1"/>
                                <w:sz w:val="16"/>
                                <w:szCs w:val="16"/>
                                <w:lang w:val="en-SG"/>
                              </w:rPr>
                              <w:t>No ch</w:t>
                            </w:r>
                            <w:r w:rsidR="00BA17C7">
                              <w:rPr>
                                <w:color w:val="000000" w:themeColor="text1"/>
                                <w:sz w:val="16"/>
                                <w:szCs w:val="16"/>
                                <w:lang w:val="en-SG"/>
                              </w:rPr>
                              <w:t>ange to existing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53" style="position:absolute;left:0;text-align:left;margin-left:301.8pt;margin-top:33.55pt;width:125pt;height:4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J3p24ygAgAAmQUAAA4AAAAAAAAAAAAAAAAALgIA&#10;AGRycy9lMm9Eb2MueG1sUEsBAi0AFAAGAAgAAAAhAAwRd7/gAAAACgEAAA8AAAAAAAAAAAAAAAAA&#10;+gQAAGRycy9kb3ducmV2LnhtbFBLBQYAAAAABAAEAPMAAAAHBgAAAAA=&#10;" filled="f" strokecolor="black [3213]" strokeweight="1pt">
                <v:textbox>
                  <w:txbxContent>
                    <w:p w:rsidR="006271EB" w:rsidRPr="00313AA3" w:rsidRDefault="00313AA3" w:rsidP="006271EB">
                      <w:pPr>
                        <w:rPr>
                          <w:color w:val="000000" w:themeColor="text1"/>
                          <w:sz w:val="16"/>
                          <w:szCs w:val="16"/>
                          <w:lang w:val="en-SG"/>
                        </w:rPr>
                      </w:pPr>
                      <w:r>
                        <w:rPr>
                          <w:color w:val="000000" w:themeColor="text1"/>
                          <w:sz w:val="16"/>
                          <w:szCs w:val="16"/>
                          <w:lang w:val="en-SG"/>
                        </w:rPr>
                        <w:t>No ch</w:t>
                      </w:r>
                      <w:r w:rsidR="00BA17C7">
                        <w:rPr>
                          <w:color w:val="000000" w:themeColor="text1"/>
                          <w:sz w:val="16"/>
                          <w:szCs w:val="16"/>
                          <w:lang w:val="en-SG"/>
                        </w:rPr>
                        <w:t>ange to existing implementation.</w:t>
                      </w:r>
                    </w:p>
                  </w:txbxContent>
                </v:textbox>
              </v:rect>
            </w:pict>
          </mc:Fallback>
        </mc:AlternateConten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8F4FEA"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702272" behindDoc="0" locked="0" layoutInCell="1" allowOverlap="1" wp14:anchorId="3E1ABF16" wp14:editId="23217C78">
                <wp:simplePos x="0" y="0"/>
                <wp:positionH relativeFrom="column">
                  <wp:posOffset>2640330</wp:posOffset>
                </wp:positionH>
                <wp:positionV relativeFrom="paragraph">
                  <wp:posOffset>99695</wp:posOffset>
                </wp:positionV>
                <wp:extent cx="1191260" cy="1527810"/>
                <wp:effectExtent l="38100" t="0" r="27940" b="53340"/>
                <wp:wrapNone/>
                <wp:docPr id="56" name="Straight Arrow Connector 56"/>
                <wp:cNvGraphicFramePr/>
                <a:graphic xmlns:a="http://schemas.openxmlformats.org/drawingml/2006/main">
                  <a:graphicData uri="http://schemas.microsoft.com/office/word/2010/wordprocessingShape">
                    <wps:wsp>
                      <wps:cNvCnPr/>
                      <wps:spPr>
                        <a:xfrm flipH="1">
                          <a:off x="0" y="0"/>
                          <a:ext cx="1191260" cy="15278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D5E9E8" id="Straight Arrow Connector 56" o:spid="_x0000_s1026" type="#_x0000_t32" style="position:absolute;margin-left:207.9pt;margin-top:7.85pt;width:93.8pt;height:120.3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mc:Fallback>
        </mc:AlternateContent>
      </w:r>
      <w:r w:rsidR="002C66A6" w:rsidRPr="006271EB">
        <w:rPr>
          <w:noProof/>
          <w:lang w:val="en-SG" w:eastAsia="en-SG"/>
        </w:rPr>
        <mc:AlternateContent>
          <mc:Choice Requires="wps">
            <w:drawing>
              <wp:anchor distT="0" distB="0" distL="114300" distR="114300" simplePos="0" relativeHeight="251698176" behindDoc="0" locked="0" layoutInCell="1" allowOverlap="1" wp14:anchorId="7BE60BF8" wp14:editId="43661404">
                <wp:simplePos x="0" y="0"/>
                <wp:positionH relativeFrom="column">
                  <wp:posOffset>3108960</wp:posOffset>
                </wp:positionH>
                <wp:positionV relativeFrom="paragraph">
                  <wp:posOffset>99873</wp:posOffset>
                </wp:positionV>
                <wp:extent cx="723876" cy="226771"/>
                <wp:effectExtent l="38100" t="0" r="19685" b="78105"/>
                <wp:wrapNone/>
                <wp:docPr id="54" name="Straight Arrow Connector 54"/>
                <wp:cNvGraphicFramePr/>
                <a:graphic xmlns:a="http://schemas.openxmlformats.org/drawingml/2006/main">
                  <a:graphicData uri="http://schemas.microsoft.com/office/word/2010/wordprocessingShape">
                    <wps:wsp>
                      <wps:cNvCnPr/>
                      <wps:spPr>
                        <a:xfrm flipH="1">
                          <a:off x="0" y="0"/>
                          <a:ext cx="723876" cy="2267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F7F55F" id="Straight Arrow Connector 54" o:spid="_x0000_s1026" type="#_x0000_t32" style="position:absolute;margin-left:244.8pt;margin-top:7.85pt;width:57pt;height:17.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mc:Fallback>
        </mc:AlternateContent>
      </w:r>
    </w:p>
    <w:p w:rsidR="006271EB" w:rsidRDefault="001A44F4">
      <w:pPr>
        <w:spacing w:after="240" w:line="252" w:lineRule="auto"/>
        <w:ind w:left="0" w:right="0"/>
      </w:pPr>
      <w:r w:rsidRPr="00BB20D4">
        <w:rPr>
          <w:noProof/>
          <w:lang w:val="en-SG" w:eastAsia="en-SG"/>
        </w:rPr>
        <mc:AlternateContent>
          <mc:Choice Requires="wps">
            <w:drawing>
              <wp:anchor distT="0" distB="0" distL="114300" distR="114300" simplePos="0" relativeHeight="251700224" behindDoc="0" locked="0" layoutInCell="1" allowOverlap="1" wp14:anchorId="796534FB" wp14:editId="3AAE6810">
                <wp:simplePos x="0" y="0"/>
                <wp:positionH relativeFrom="column">
                  <wp:posOffset>2400300</wp:posOffset>
                </wp:positionH>
                <wp:positionV relativeFrom="paragraph">
                  <wp:posOffset>1377315</wp:posOffset>
                </wp:positionV>
                <wp:extent cx="707390" cy="285750"/>
                <wp:effectExtent l="0" t="0" r="16510" b="19050"/>
                <wp:wrapNone/>
                <wp:docPr id="55" name="Rectangle 55"/>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E2C926" id="Rectangle 55" o:spid="_x0000_s1026" style="position:absolute;margin-left:189pt;margin-top:108.45pt;width:55.7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mc:Fallback>
        </mc:AlternateContent>
      </w:r>
      <w:r w:rsidR="006271EB" w:rsidRPr="006271EB">
        <w:rPr>
          <w:noProof/>
          <w:lang w:val="en-SG" w:eastAsia="en-SG"/>
        </w:rPr>
        <mc:AlternateContent>
          <mc:Choice Requires="wps">
            <w:drawing>
              <wp:anchor distT="0" distB="0" distL="114300" distR="114300" simplePos="0" relativeHeight="251696128" behindDoc="0" locked="0" layoutInCell="1" allowOverlap="1" wp14:anchorId="0826AF37" wp14:editId="4F1C76D2">
                <wp:simplePos x="0" y="0"/>
                <wp:positionH relativeFrom="column">
                  <wp:posOffset>2816352</wp:posOffset>
                </wp:positionH>
                <wp:positionV relativeFrom="paragraph">
                  <wp:posOffset>36779</wp:posOffset>
                </wp:positionV>
                <wp:extent cx="460858" cy="431597"/>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460858"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908285" id="Rectangle 20" o:spid="_x0000_s1026" style="position:absolute;margin-left:221.75pt;margin-top:2.9pt;width:36.3pt;height: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mc:Fallback>
        </mc:AlternateContent>
      </w:r>
      <w:r w:rsidR="00764799">
        <w:rPr>
          <w:noProof/>
          <w:lang w:val="en-SG" w:eastAsia="en-SG"/>
        </w:rPr>
        <w:drawing>
          <wp:inline distT="0" distB="0" distL="0" distR="0" wp14:anchorId="120725B7" wp14:editId="373EA5A3">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EF0F83">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EF0F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 xml:space="preserve">object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EF0F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EF0F83">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EF0F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StoreController</w:t>
      </w:r>
      <w:proofErr w:type="spellEnd"/>
      <w:r w:rsidRPr="000927DE">
        <w:rPr>
          <w:rFonts w:ascii="Times New Roman" w:hAnsi="Times New Roman" w:cs="Times New Roman"/>
          <w:sz w:val="24"/>
          <w:szCs w:val="24"/>
        </w:rPr>
        <w:t xml:space="preserve"> has dependency to </w:t>
      </w:r>
      <w:proofErr w:type="spellStart"/>
      <w:r w:rsidRPr="000927DE">
        <w:rPr>
          <w:rFonts w:ascii="Times New Roman" w:hAnsi="Times New Roman" w:cs="Times New Roman"/>
          <w:sz w:val="24"/>
          <w:szCs w:val="24"/>
        </w:rPr>
        <w:t>DrinkPropertyLoader</w:t>
      </w:r>
      <w:proofErr w:type="spellEnd"/>
      <w:r w:rsidRPr="000927DE">
        <w:rPr>
          <w:rFonts w:ascii="Times New Roman" w:hAnsi="Times New Roman" w:cs="Times New Roman"/>
          <w:sz w:val="24"/>
          <w:szCs w:val="24"/>
        </w:rPr>
        <w:t xml:space="preserve">, </w:t>
      </w:r>
      <w:proofErr w:type="spellStart"/>
      <w:r w:rsidRPr="000927DE">
        <w:rPr>
          <w:rFonts w:ascii="Times New Roman" w:hAnsi="Times New Roman" w:cs="Times New Roman"/>
          <w:sz w:val="24"/>
          <w:szCs w:val="24"/>
        </w:rPr>
        <w:t>CashPropertyLoader,CashStore</w:t>
      </w:r>
      <w:proofErr w:type="spellEnd"/>
      <w:r w:rsidRPr="000927DE">
        <w:rPr>
          <w:rFonts w:ascii="Times New Roman" w:hAnsi="Times New Roman" w:cs="Times New Roman"/>
          <w:sz w:val="24"/>
          <w:szCs w:val="24"/>
        </w:rPr>
        <w:t xml:space="preserve"> and </w:t>
      </w:r>
      <w:proofErr w:type="spellStart"/>
      <w:r w:rsidRPr="000927DE">
        <w:rPr>
          <w:rFonts w:ascii="Times New Roman" w:hAnsi="Times New Roman" w:cs="Times New Roman"/>
          <w:sz w:val="24"/>
          <w:szCs w:val="24"/>
        </w:rPr>
        <w:t>DrinkStore</w:t>
      </w:r>
      <w:proofErr w:type="spellEnd"/>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StoreControlelr</w:t>
      </w:r>
      <w:proofErr w:type="spellEnd"/>
      <w:r w:rsidRPr="000927DE">
        <w:rPr>
          <w:rFonts w:ascii="Times New Roman" w:hAnsi="Times New Roman" w:cs="Times New Roman"/>
          <w:sz w:val="24"/>
          <w:szCs w:val="24"/>
        </w:rPr>
        <w:t xml:space="preserve">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getTotalCash</w:t>
      </w:r>
      <w:proofErr w:type="spellEnd"/>
      <w:r w:rsidRPr="000927DE">
        <w:rPr>
          <w:rFonts w:ascii="Times New Roman" w:hAnsi="Times New Roman" w:cs="Times New Roman"/>
          <w:sz w:val="24"/>
          <w:szCs w:val="24"/>
        </w:rPr>
        <w:t xml:space="preserve">()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giveChange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storeCoins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transferall</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dispenseDrink</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setPrice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saveProperties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initializeStores</w:t>
      </w:r>
      <w:proofErr w:type="spellEnd"/>
      <w:r w:rsidRPr="000927DE">
        <w:rPr>
          <w:rFonts w:ascii="Times New Roman" w:hAnsi="Times New Roman" w:cs="Times New Roman"/>
          <w:sz w:val="24"/>
          <w:szCs w:val="24"/>
        </w:rPr>
        <w:t>()</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 xml:space="preserve">Anything changed in Store/Cash store, there will be impact to </w:t>
      </w:r>
      <w:proofErr w:type="spellStart"/>
      <w:r w:rsidRPr="00BD5DC5">
        <w:rPr>
          <w:rFonts w:ascii="Times New Roman" w:hAnsi="Times New Roman" w:cs="Times New Roman"/>
          <w:sz w:val="24"/>
          <w:szCs w:val="24"/>
        </w:rPr>
        <w:t>StoreController</w:t>
      </w:r>
      <w:proofErr w:type="spellEnd"/>
      <w:r w:rsidRPr="00BD5DC5">
        <w:rPr>
          <w:rFonts w:ascii="Times New Roman" w:hAnsi="Times New Roman" w:cs="Times New Roman"/>
          <w:sz w:val="24"/>
          <w:szCs w:val="24"/>
        </w:rPr>
        <w:t>.</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 xml:space="preserve">The identified design problem is a </w:t>
      </w:r>
      <w:proofErr w:type="spellStart"/>
      <w:r w:rsidRPr="000C152E">
        <w:rPr>
          <w:rFonts w:ascii="Times New Roman" w:hAnsi="Times New Roman" w:cs="Times New Roman"/>
          <w:sz w:val="24"/>
          <w:szCs w:val="24"/>
        </w:rPr>
        <w:t>Behavioural</w:t>
      </w:r>
      <w:proofErr w:type="spellEnd"/>
      <w:r w:rsidRPr="000C152E">
        <w:rPr>
          <w:rFonts w:ascii="Times New Roman" w:hAnsi="Times New Roman" w:cs="Times New Roman"/>
          <w:sz w:val="24"/>
          <w:szCs w:val="24"/>
        </w:rPr>
        <w:t xml:space="preserve">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rsidTr="00EC7125">
        <w:tc>
          <w:tcPr>
            <w:tcW w:w="1506" w:type="dxa"/>
          </w:tcPr>
          <w:p w:rsidR="000C152E" w:rsidRPr="000C152E" w:rsidRDefault="000C152E" w:rsidP="00EC7125">
            <w:pPr>
              <w:rPr>
                <w:rFonts w:ascii="Times New Roman" w:hAnsi="Times New Roman" w:cs="Times New Roman"/>
                <w:sz w:val="24"/>
                <w:szCs w:val="24"/>
              </w:rPr>
            </w:pPr>
          </w:p>
        </w:tc>
        <w:tc>
          <w:tcPr>
            <w:tcW w:w="3708" w:type="dxa"/>
          </w:tcPr>
          <w:p w:rsidR="000C152E" w:rsidRPr="000C152E" w:rsidRDefault="000C152E" w:rsidP="00EC7125">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EC7125">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EC7125">
        <w:trPr>
          <w:trHeight w:val="1853"/>
        </w:trPr>
        <w:tc>
          <w:tcPr>
            <w:tcW w:w="1506" w:type="dxa"/>
          </w:tcPr>
          <w:p w:rsidR="000C152E" w:rsidRPr="000C152E" w:rsidRDefault="000C152E" w:rsidP="00EC7125">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EC7125">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EC7125">
        <w:tc>
          <w:tcPr>
            <w:tcW w:w="1506" w:type="dxa"/>
          </w:tcPr>
          <w:p w:rsidR="000C152E" w:rsidRPr="000C152E" w:rsidRDefault="000C152E" w:rsidP="00EC7125">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w:t>
            </w:r>
            <w:proofErr w:type="spellStart"/>
            <w:r w:rsidRPr="000C152E">
              <w:rPr>
                <w:rFonts w:ascii="Times New Roman" w:hAnsi="Times New Roman" w:cs="Times New Roman"/>
                <w:sz w:val="24"/>
                <w:szCs w:val="24"/>
              </w:rPr>
              <w:t>Opdyke</w:t>
            </w:r>
            <w:proofErr w:type="spellEnd"/>
            <w:r w:rsidRPr="000C152E">
              <w:rPr>
                <w:rFonts w:ascii="Times New Roman" w:hAnsi="Times New Roman" w:cs="Times New Roman"/>
                <w:sz w:val="24"/>
                <w:szCs w:val="24"/>
              </w:rPr>
              <w:t xml:space="preserv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w:t>
            </w:r>
            <w:proofErr w:type="spellStart"/>
            <w:r w:rsidRPr="000C152E">
              <w:rPr>
                <w:rFonts w:ascii="Times New Roman" w:hAnsi="Times New Roman" w:cs="Times New Roman"/>
                <w:sz w:val="24"/>
                <w:szCs w:val="24"/>
              </w:rPr>
              <w:t>ca</w:t>
            </w:r>
            <w:proofErr w:type="spellEnd"/>
            <w:r w:rsidRPr="000C152E">
              <w:rPr>
                <w:rFonts w:ascii="Times New Roman" w:hAnsi="Times New Roman" w:cs="Times New Roman"/>
                <w:sz w:val="24"/>
                <w:szCs w:val="24"/>
              </w:rPr>
              <w:t xml:space="preserve"> n define a template method that calls</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t>
            </w:r>
            <w:proofErr w:type="gramStart"/>
            <w:r w:rsidRPr="000C152E">
              <w:rPr>
                <w:rFonts w:ascii="Times New Roman" w:hAnsi="Times New Roman" w:cs="Times New Roman"/>
                <w:sz w:val="24"/>
                <w:szCs w:val="24"/>
              </w:rPr>
              <w:t>hook</w:t>
            </w:r>
            <w:proofErr w:type="gramEnd"/>
            <w:r w:rsidRPr="000C152E">
              <w:rPr>
                <w:rFonts w:ascii="Times New Roman" w:hAnsi="Times New Roman" w:cs="Times New Roman"/>
                <w:sz w:val="24"/>
                <w:szCs w:val="24"/>
              </w:rPr>
              <w:t>" operations (see Consequences) at specific points, thereby permitting extensions only at those points.</w:t>
            </w:r>
          </w:p>
        </w:tc>
        <w:tc>
          <w:tcPr>
            <w:tcW w:w="4028" w:type="dxa"/>
          </w:tcPr>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EC7125">
        <w:tc>
          <w:tcPr>
            <w:tcW w:w="1506" w:type="dxa"/>
          </w:tcPr>
          <w:p w:rsidR="000C152E" w:rsidRPr="000C152E" w:rsidRDefault="000C152E" w:rsidP="00EC7125">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EC7125">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EC7125">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EC7125">
        <w:tc>
          <w:tcPr>
            <w:tcW w:w="1506" w:type="dxa"/>
          </w:tcPr>
          <w:p w:rsidR="000C152E" w:rsidRPr="000C152E" w:rsidRDefault="000C152E" w:rsidP="00EC7125">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EC7125">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w:t>
            </w:r>
            <w:proofErr w:type="spellStart"/>
            <w:r w:rsidRPr="000C152E">
              <w:rPr>
                <w:rFonts w:ascii="Times New Roman" w:hAnsi="Times New Roman" w:cs="Times New Roman"/>
                <w:b/>
                <w:sz w:val="24"/>
                <w:szCs w:val="24"/>
              </w:rPr>
              <w:t>CashStoreController</w:t>
            </w:r>
            <w:proofErr w:type="spellEnd"/>
            <w:r w:rsidRPr="000C152E">
              <w:rPr>
                <w:rFonts w:ascii="Times New Roman" w:hAnsi="Times New Roman" w:cs="Times New Roman"/>
                <w:b/>
                <w:sz w:val="24"/>
                <w:szCs w:val="24"/>
              </w:rPr>
              <w:t xml:space="preserve"> and </w:t>
            </w:r>
            <w:proofErr w:type="spellStart"/>
            <w:r w:rsidRPr="000C152E">
              <w:rPr>
                <w:rFonts w:ascii="Times New Roman" w:hAnsi="Times New Roman" w:cs="Times New Roman"/>
                <w:b/>
                <w:sz w:val="24"/>
                <w:szCs w:val="24"/>
              </w:rPr>
              <w:t>DrinkStoreController</w:t>
            </w:r>
            <w:proofErr w:type="spellEnd"/>
            <w:r w:rsidRPr="000C152E">
              <w:rPr>
                <w:rFonts w:ascii="Times New Roman" w:hAnsi="Times New Roman" w:cs="Times New Roman"/>
                <w:b/>
                <w:sz w:val="24"/>
                <w:szCs w:val="24"/>
              </w:rPr>
              <w:t xml:space="preserve">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proofErr w:type="spellStart"/>
      <w:r w:rsidRPr="00C67ADE">
        <w:rPr>
          <w:rFonts w:ascii="Times New Roman" w:eastAsia="Times New Roman" w:hAnsi="Times New Roman" w:cs="Times New Roman"/>
          <w:b/>
          <w:bCs/>
          <w:sz w:val="24"/>
          <w:szCs w:val="24"/>
          <w:lang w:eastAsia="en-GB"/>
        </w:rPr>
        <w:t>AbstractClass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CashStoreController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DrinkStoreController</w:t>
      </w:r>
      <w:proofErr w:type="spellEnd"/>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val="en-SG" w:eastAsia="en-SG"/>
        </w:rPr>
        <w:drawing>
          <wp:inline distT="0" distB="0" distL="0" distR="0" wp14:anchorId="7A0FD300" wp14:editId="4C1E9512">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7A77DE" w:rsidRPr="007A77DE">
        <mc:AlternateContent>
          <mc:Choice Requires="wps">
            <w:drawing>
              <wp:anchor distT="0" distB="0" distL="114300" distR="114300" simplePos="0" relativeHeight="251707392" behindDoc="0" locked="0" layoutInCell="1" allowOverlap="1" wp14:anchorId="2505325E" wp14:editId="5369F413">
                <wp:simplePos x="0" y="0"/>
                <wp:positionH relativeFrom="column">
                  <wp:posOffset>2962275</wp:posOffset>
                </wp:positionH>
                <wp:positionV relativeFrom="paragraph">
                  <wp:posOffset>844550</wp:posOffset>
                </wp:positionV>
                <wp:extent cx="495300" cy="209550"/>
                <wp:effectExtent l="38100" t="0" r="19050" b="57150"/>
                <wp:wrapNone/>
                <wp:docPr id="61" name="Straight Arrow Connector 61"/>
                <wp:cNvGraphicFramePr/>
                <a:graphic xmlns:a="http://schemas.openxmlformats.org/drawingml/2006/main">
                  <a:graphicData uri="http://schemas.microsoft.com/office/word/2010/wordprocessingShape">
                    <wps:wsp>
                      <wps:cNvCnPr/>
                      <wps:spPr>
                        <a:xfrm flipH="1">
                          <a:off x="0" y="0"/>
                          <a:ext cx="4953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33.25pt;margin-top:66.5pt;width:39pt;height:1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mc:Fallback>
        </mc:AlternateContent>
      </w:r>
      <w:r w:rsidR="007A77DE">
        <w:rPr>
          <w:noProof/>
          <w:lang w:val="en-SG" w:eastAsia="en-SG"/>
        </w:rPr>
        <mc:AlternateContent>
          <mc:Choice Requires="wps">
            <w:drawing>
              <wp:anchor distT="45720" distB="45720" distL="114300" distR="114300" simplePos="0" relativeHeight="251704320" behindDoc="0" locked="0" layoutInCell="1" allowOverlap="1" wp14:anchorId="22C55206" wp14:editId="06E870D9">
                <wp:simplePos x="0" y="0"/>
                <wp:positionH relativeFrom="column">
                  <wp:posOffset>2762250</wp:posOffset>
                </wp:positionH>
                <wp:positionV relativeFrom="paragraph">
                  <wp:posOffset>166370</wp:posOffset>
                </wp:positionV>
                <wp:extent cx="2360930" cy="1404620"/>
                <wp:effectExtent l="0" t="0" r="1397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A77DE" w:rsidRDefault="007A77DE" w:rsidP="007A77DE">
                            <w:proofErr w:type="spellStart"/>
                            <w:r>
                              <w:t>StoreController</w:t>
                            </w:r>
                            <w:proofErr w:type="spellEnd"/>
                            <w:r>
                              <w:t xml:space="preserve"> has tight dependency with both Cash and Drink related classes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4" type="#_x0000_t202" style="position:absolute;left:0;text-align:left;margin-left:217.5pt;margin-top:13.1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FrKA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">
                <v:textbox style="mso-fit-shape-to-text:t">
                  <w:txbxContent>
                    <w:p w:rsidR="007A77DE" w:rsidRDefault="007A77DE" w:rsidP="007A77DE">
                      <w:proofErr w:type="spellStart"/>
                      <w:r>
                        <w:t>StoreController</w:t>
                      </w:r>
                      <w:proofErr w:type="spellEnd"/>
                      <w:r>
                        <w:t xml:space="preserve"> has tight dependency with both Cash and Drink related classes</w:t>
                      </w:r>
                    </w:p>
                  </w:txbxContent>
                </v:textbox>
                <w10:wrap type="square"/>
              </v:shape>
            </w:pict>
          </mc:Fallback>
        </mc:AlternateContent>
      </w:r>
    </w:p>
    <w:p w:rsidR="00076EF2" w:rsidRDefault="007A77DE" w:rsidP="006A2858">
      <w:pPr>
        <w:pStyle w:val="Heading3"/>
      </w:pPr>
      <w:r w:rsidRPr="007A77DE">
        <mc:AlternateContent>
          <mc:Choice Requires="wps">
            <w:drawing>
              <wp:anchor distT="0" distB="0" distL="114300" distR="114300" simplePos="0" relativeHeight="251706368" behindDoc="0" locked="0" layoutInCell="1" allowOverlap="1" wp14:anchorId="52E1C5E2" wp14:editId="3A714725">
                <wp:simplePos x="0" y="0"/>
                <wp:positionH relativeFrom="column">
                  <wp:posOffset>2085975</wp:posOffset>
                </wp:positionH>
                <wp:positionV relativeFrom="paragraph">
                  <wp:posOffset>177165</wp:posOffset>
                </wp:positionV>
                <wp:extent cx="1800225" cy="638175"/>
                <wp:effectExtent l="19050" t="19050" r="28575" b="28575"/>
                <wp:wrapNone/>
                <wp:docPr id="60" name="Rectangle 60"/>
                <wp:cNvGraphicFramePr/>
                <a:graphic xmlns:a="http://schemas.openxmlformats.org/drawingml/2006/main">
                  <a:graphicData uri="http://schemas.microsoft.com/office/word/2010/wordprocessingShape">
                    <wps:wsp>
                      <wps:cNvSpPr/>
                      <wps:spPr>
                        <a:xfrm>
                          <a:off x="0" y="0"/>
                          <a:ext cx="1800225" cy="6381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64.25pt;margin-top:13.95pt;width:141.75pt;height:5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mc:Fallback>
        </mc:AlternateContent>
      </w:r>
      <w:r w:rsidR="00870327" w:rsidRPr="005D5EC0">
        <w:rPr>
          <w:noProof/>
          <w:lang w:val="en-SG" w:eastAsia="en-SG"/>
        </w:rPr>
        <w:drawing>
          <wp:inline distT="0" distB="0" distL="0" distR="0" wp14:anchorId="0A458D6C" wp14:editId="294F0BE7">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val="en-SG" w:eastAsia="en-SG"/>
        </w:rPr>
        <w:drawing>
          <wp:inline distT="0" distB="0" distL="0" distR="0" wp14:anchorId="14EE920F" wp14:editId="1F65FFA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640145" w:rsidP="00640145">
      <w:r w:rsidRPr="00640145">
        <mc:AlternateContent>
          <mc:Choice Requires="wps">
            <w:drawing>
              <wp:anchor distT="45720" distB="45720" distL="114300" distR="114300" simplePos="0" relativeHeight="251710464" behindDoc="0" locked="0" layoutInCell="1" allowOverlap="1" wp14:anchorId="66FB869F" wp14:editId="5A687287">
                <wp:simplePos x="0" y="0"/>
                <wp:positionH relativeFrom="column">
                  <wp:posOffset>2714625</wp:posOffset>
                </wp:positionH>
                <wp:positionV relativeFrom="paragraph">
                  <wp:posOffset>-87630</wp:posOffset>
                </wp:positionV>
                <wp:extent cx="2360930" cy="1404620"/>
                <wp:effectExtent l="0" t="0" r="13970" b="273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40145" w:rsidRDefault="00640145" w:rsidP="00640145">
                            <w:proofErr w:type="spellStart"/>
                            <w:r>
                              <w:t>CashStoreController</w:t>
                            </w:r>
                            <w:proofErr w:type="spellEnd"/>
                            <w:r>
                              <w:t xml:space="preserve"> has dependency with both Cash related classes only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left:0;text-align:left;margin-left:213.75pt;margin-top:-6.9pt;width:185.9pt;height:110.6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">
                <v:textbox style="mso-fit-shape-to-text:t">
                  <w:txbxContent>
                    <w:p w:rsidR="00640145" w:rsidRDefault="00640145" w:rsidP="00640145">
                      <w:proofErr w:type="spellStart"/>
                      <w:r>
                        <w:t>CashStoreController</w:t>
                      </w:r>
                      <w:proofErr w:type="spellEnd"/>
                      <w:r>
                        <w:t xml:space="preserve"> has dependency with both Cash related classes only</w:t>
                      </w:r>
                    </w:p>
                  </w:txbxContent>
                </v:textbox>
                <w10:wrap type="square"/>
              </v:shape>
            </w:pict>
          </mc:Fallback>
        </mc:AlternateContent>
      </w:r>
      <w:r w:rsidRPr="00640145">
        <mc:AlternateContent>
          <mc:Choice Requires="wps">
            <w:drawing>
              <wp:anchor distT="0" distB="0" distL="114300" distR="114300" simplePos="0" relativeHeight="251711488" behindDoc="0" locked="0" layoutInCell="1" allowOverlap="1" wp14:anchorId="73FE8D0A" wp14:editId="0775BD56">
                <wp:simplePos x="0" y="0"/>
                <wp:positionH relativeFrom="column">
                  <wp:posOffset>2685415</wp:posOffset>
                </wp:positionH>
                <wp:positionV relativeFrom="paragraph">
                  <wp:posOffset>562610</wp:posOffset>
                </wp:positionV>
                <wp:extent cx="238125" cy="276225"/>
                <wp:effectExtent l="38100" t="0" r="28575" b="47625"/>
                <wp:wrapNone/>
                <wp:docPr id="195" name="Straight Arrow Connector 195"/>
                <wp:cNvGraphicFramePr/>
                <a:graphic xmlns:a="http://schemas.openxmlformats.org/drawingml/2006/main">
                  <a:graphicData uri="http://schemas.microsoft.com/office/word/2010/wordprocessingShape">
                    <wps:wsp>
                      <wps:cNvCnPr/>
                      <wps:spPr>
                        <a:xfrm flipH="1">
                          <a:off x="0" y="0"/>
                          <a:ext cx="2381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211.45pt;margin-top:44.3pt;width:18.75pt;height:21.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mc:Fallback>
        </mc:AlternateContent>
      </w:r>
    </w:p>
    <w:p w:rsidR="0031641F" w:rsidRDefault="00E6086C" w:rsidP="00A87433">
      <w:pPr>
        <w:pStyle w:val="Heading3"/>
      </w:pPr>
      <w:r w:rsidRPr="00640145">
        <mc:AlternateContent>
          <mc:Choice Requires="wps">
            <w:drawing>
              <wp:anchor distT="0" distB="0" distL="114300" distR="114300" simplePos="0" relativeHeight="251709440" behindDoc="0" locked="0" layoutInCell="1" allowOverlap="1" wp14:anchorId="7C7483C5" wp14:editId="1CF00E89">
                <wp:simplePos x="0" y="0"/>
                <wp:positionH relativeFrom="column">
                  <wp:posOffset>1933574</wp:posOffset>
                </wp:positionH>
                <wp:positionV relativeFrom="paragraph">
                  <wp:posOffset>165100</wp:posOffset>
                </wp:positionV>
                <wp:extent cx="1114425" cy="600075"/>
                <wp:effectExtent l="19050" t="19050" r="28575" b="28575"/>
                <wp:wrapNone/>
                <wp:docPr id="193" name="Rectangle 193"/>
                <wp:cNvGraphicFramePr/>
                <a:graphic xmlns:a="http://schemas.openxmlformats.org/drawingml/2006/main">
                  <a:graphicData uri="http://schemas.microsoft.com/office/word/2010/wordprocessingShape">
                    <wps:wsp>
                      <wps:cNvSpPr/>
                      <wps:spPr>
                        <a:xfrm>
                          <a:off x="0" y="0"/>
                          <a:ext cx="1114425" cy="6000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 o:spid="_x0000_s1026" style="position:absolute;margin-left:152.25pt;margin-top:13pt;width:87.75pt;height:4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mc:Fallback>
        </mc:AlternateContent>
      </w:r>
      <w:r w:rsidR="006E4306" w:rsidRPr="00C51E06">
        <w:rPr>
          <w:noProof/>
          <w:lang w:val="en-SG" w:eastAsia="en-SG"/>
        </w:rPr>
        <w:drawing>
          <wp:inline distT="0" distB="0" distL="0" distR="0" wp14:anchorId="63421BD8" wp14:editId="7A332221">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EC7125">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EC71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EC7125">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bookmarkStart w:id="0" w:name="_GoBack"/>
            <w:bookmarkEnd w:id="0"/>
          </w:p>
        </w:tc>
        <w:tc>
          <w:tcPr>
            <w:tcW w:w="6117" w:type="dxa"/>
          </w:tcPr>
          <w:p w:rsidR="009358B3" w:rsidRPr="00740D24" w:rsidRDefault="009358B3" w:rsidP="00EC712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EC71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as abstract class, because in the event current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class has many methods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do not need to customize. </w:t>
            </w:r>
          </w:p>
        </w:tc>
      </w:tr>
      <w:tr w:rsidR="009358B3" w:rsidRPr="00740D24" w:rsidTr="00835B77">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EC7125">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EC71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Moved Drink related dependencies into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 xml:space="preserve">, and Cash related dependencies into </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Therefore, any changes in </w:t>
            </w:r>
            <w:proofErr w:type="spellStart"/>
            <w:r w:rsidRPr="00740D24">
              <w:rPr>
                <w:rFonts w:ascii="Times New Roman" w:hAnsi="Times New Roman" w:cs="Times New Roman"/>
                <w:sz w:val="24"/>
                <w:szCs w:val="24"/>
              </w:rPr>
              <w:t>DrinkStore</w:t>
            </w:r>
            <w:proofErr w:type="spellEnd"/>
            <w:r w:rsidRPr="00740D24">
              <w:rPr>
                <w:rFonts w:ascii="Times New Roman" w:hAnsi="Times New Roman" w:cs="Times New Roman"/>
                <w:sz w:val="24"/>
                <w:szCs w:val="24"/>
              </w:rPr>
              <w:t xml:space="preserve"> will not have impact to </w:t>
            </w:r>
            <w:proofErr w:type="spellStart"/>
            <w:r w:rsidRPr="00740D24">
              <w:rPr>
                <w:rFonts w:ascii="Times New Roman" w:hAnsi="Times New Roman" w:cs="Times New Roman"/>
                <w:sz w:val="24"/>
                <w:szCs w:val="24"/>
              </w:rPr>
              <w:t>CashStore</w:t>
            </w:r>
            <w:proofErr w:type="spellEnd"/>
            <w:r w:rsidRPr="00740D24">
              <w:rPr>
                <w:rFonts w:ascii="Times New Roman" w:hAnsi="Times New Roman" w:cs="Times New Roman"/>
                <w:sz w:val="24"/>
                <w:szCs w:val="24"/>
              </w:rPr>
              <w:t xml:space="preserv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Ng Shen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Koo Sheng Kiat</w:t>
            </w:r>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rsidR="000975F2" w:rsidRPr="005A6BFA" w:rsidRDefault="000975F2" w:rsidP="005A6BFA"/>
    <w:sectPr w:rsidR="000975F2" w:rsidRPr="005A6BFA">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CBB" w:rsidRDefault="005D0CBB">
      <w:r>
        <w:separator/>
      </w:r>
    </w:p>
    <w:p w:rsidR="005D0CBB" w:rsidRDefault="005D0CBB"/>
  </w:endnote>
  <w:endnote w:type="continuationSeparator" w:id="0">
    <w:p w:rsidR="005D0CBB" w:rsidRDefault="005D0CBB">
      <w:r>
        <w:continuationSeparator/>
      </w:r>
    </w:p>
    <w:p w:rsidR="005D0CBB" w:rsidRDefault="005D0C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C81F29">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rsidR="00C81F29" w:rsidRDefault="000975F2">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C81F29" w:rsidRDefault="00B01CFD">
              <w:pPr>
                <w:pStyle w:val="Footer"/>
                <w:jc w:val="center"/>
              </w:pPr>
              <w:r>
                <w:rPr>
                  <w:lang w:val="en-SG"/>
                </w:rPr>
                <w:t>VMCS: A New Perspective</w:t>
              </w:r>
            </w:p>
          </w:tc>
        </w:sdtContent>
      </w:sdt>
      <w:tc>
        <w:tcPr>
          <w:tcW w:w="750" w:type="pct"/>
        </w:tcPr>
        <w:p w:rsidR="00C81F29" w:rsidRDefault="00FB1FC2">
          <w:pPr>
            <w:pStyle w:val="Footer"/>
            <w:jc w:val="right"/>
          </w:pPr>
          <w:r>
            <w:fldChar w:fldCharType="begin"/>
          </w:r>
          <w:r>
            <w:instrText xml:space="preserve"> PAGE  \* Arabic </w:instrText>
          </w:r>
          <w:r>
            <w:fldChar w:fldCharType="separate"/>
          </w:r>
          <w:r w:rsidR="00835B77">
            <w:rPr>
              <w:noProof/>
            </w:rPr>
            <w:t>47</w:t>
          </w:r>
          <w:r>
            <w:fldChar w:fldCharType="end"/>
          </w:r>
        </w:p>
      </w:tc>
    </w:tr>
  </w:tbl>
  <w:p w:rsidR="00C81F29" w:rsidRDefault="00C81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CBB" w:rsidRDefault="005D0CBB">
      <w:r>
        <w:separator/>
      </w:r>
    </w:p>
    <w:p w:rsidR="005D0CBB" w:rsidRDefault="005D0CBB"/>
  </w:footnote>
  <w:footnote w:type="continuationSeparator" w:id="0">
    <w:p w:rsidR="005D0CBB" w:rsidRDefault="005D0CBB">
      <w:r>
        <w:continuationSeparator/>
      </w:r>
    </w:p>
    <w:p w:rsidR="005D0CBB" w:rsidRDefault="005D0CB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F29" w:rsidRDefault="00FB1FC2">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0525E"/>
    <w:rsid w:val="000160C0"/>
    <w:rsid w:val="00031A95"/>
    <w:rsid w:val="00060661"/>
    <w:rsid w:val="000752B0"/>
    <w:rsid w:val="00076EF2"/>
    <w:rsid w:val="00083670"/>
    <w:rsid w:val="00085B76"/>
    <w:rsid w:val="000927DE"/>
    <w:rsid w:val="000975F2"/>
    <w:rsid w:val="000B4B7D"/>
    <w:rsid w:val="000C152E"/>
    <w:rsid w:val="000D6FDA"/>
    <w:rsid w:val="000F064C"/>
    <w:rsid w:val="000F296E"/>
    <w:rsid w:val="0011378E"/>
    <w:rsid w:val="0011787F"/>
    <w:rsid w:val="001219BE"/>
    <w:rsid w:val="00126F4B"/>
    <w:rsid w:val="00144453"/>
    <w:rsid w:val="001679D6"/>
    <w:rsid w:val="00174F6A"/>
    <w:rsid w:val="00182CFC"/>
    <w:rsid w:val="001849D3"/>
    <w:rsid w:val="00185300"/>
    <w:rsid w:val="00186CEF"/>
    <w:rsid w:val="0019524B"/>
    <w:rsid w:val="001A44F4"/>
    <w:rsid w:val="001B45F4"/>
    <w:rsid w:val="001C5AC7"/>
    <w:rsid w:val="001D6ABC"/>
    <w:rsid w:val="00230C6D"/>
    <w:rsid w:val="0025185F"/>
    <w:rsid w:val="00261113"/>
    <w:rsid w:val="00271282"/>
    <w:rsid w:val="002A4FE7"/>
    <w:rsid w:val="002C5202"/>
    <w:rsid w:val="002C66A6"/>
    <w:rsid w:val="002F2C9C"/>
    <w:rsid w:val="00312303"/>
    <w:rsid w:val="00313AA3"/>
    <w:rsid w:val="0031641F"/>
    <w:rsid w:val="00326388"/>
    <w:rsid w:val="00332F09"/>
    <w:rsid w:val="00352F5C"/>
    <w:rsid w:val="0036155A"/>
    <w:rsid w:val="00365701"/>
    <w:rsid w:val="00367678"/>
    <w:rsid w:val="00370E04"/>
    <w:rsid w:val="00376ACC"/>
    <w:rsid w:val="003842B8"/>
    <w:rsid w:val="0038744D"/>
    <w:rsid w:val="00392B6D"/>
    <w:rsid w:val="003A005B"/>
    <w:rsid w:val="003B6A24"/>
    <w:rsid w:val="003F2023"/>
    <w:rsid w:val="003F4622"/>
    <w:rsid w:val="00425A1F"/>
    <w:rsid w:val="004359C1"/>
    <w:rsid w:val="00445139"/>
    <w:rsid w:val="00452B47"/>
    <w:rsid w:val="0048341C"/>
    <w:rsid w:val="0048560F"/>
    <w:rsid w:val="004917C2"/>
    <w:rsid w:val="00497279"/>
    <w:rsid w:val="004A0F0A"/>
    <w:rsid w:val="004B2C69"/>
    <w:rsid w:val="004C4308"/>
    <w:rsid w:val="004C7BFF"/>
    <w:rsid w:val="004D2C60"/>
    <w:rsid w:val="004E7798"/>
    <w:rsid w:val="004F3407"/>
    <w:rsid w:val="00501A42"/>
    <w:rsid w:val="0050790D"/>
    <w:rsid w:val="0051751C"/>
    <w:rsid w:val="005264FC"/>
    <w:rsid w:val="00533050"/>
    <w:rsid w:val="00533589"/>
    <w:rsid w:val="00534D54"/>
    <w:rsid w:val="005359D4"/>
    <w:rsid w:val="005556CC"/>
    <w:rsid w:val="00557E9A"/>
    <w:rsid w:val="00574FD7"/>
    <w:rsid w:val="00583DE1"/>
    <w:rsid w:val="00584CB5"/>
    <w:rsid w:val="005A66AF"/>
    <w:rsid w:val="005A6BFA"/>
    <w:rsid w:val="005A7705"/>
    <w:rsid w:val="005D0CBB"/>
    <w:rsid w:val="005E49F2"/>
    <w:rsid w:val="006271EB"/>
    <w:rsid w:val="00632B6E"/>
    <w:rsid w:val="00640145"/>
    <w:rsid w:val="00672366"/>
    <w:rsid w:val="006807CC"/>
    <w:rsid w:val="006A2858"/>
    <w:rsid w:val="006C10B3"/>
    <w:rsid w:val="006C5095"/>
    <w:rsid w:val="006C5F04"/>
    <w:rsid w:val="006C7DA8"/>
    <w:rsid w:val="006D46ED"/>
    <w:rsid w:val="006E4306"/>
    <w:rsid w:val="006E5251"/>
    <w:rsid w:val="00706713"/>
    <w:rsid w:val="00713A28"/>
    <w:rsid w:val="00740D24"/>
    <w:rsid w:val="007472C3"/>
    <w:rsid w:val="007614F6"/>
    <w:rsid w:val="00761D9B"/>
    <w:rsid w:val="00764799"/>
    <w:rsid w:val="007846DD"/>
    <w:rsid w:val="007A77DE"/>
    <w:rsid w:val="007A7EA5"/>
    <w:rsid w:val="007B737A"/>
    <w:rsid w:val="007C28B9"/>
    <w:rsid w:val="007D2798"/>
    <w:rsid w:val="00810994"/>
    <w:rsid w:val="00832F73"/>
    <w:rsid w:val="00835B77"/>
    <w:rsid w:val="00867D71"/>
    <w:rsid w:val="00870327"/>
    <w:rsid w:val="008736D4"/>
    <w:rsid w:val="0088735D"/>
    <w:rsid w:val="008A3914"/>
    <w:rsid w:val="008B2AD6"/>
    <w:rsid w:val="008B4AC2"/>
    <w:rsid w:val="008C5EDD"/>
    <w:rsid w:val="008D7AA9"/>
    <w:rsid w:val="008E057C"/>
    <w:rsid w:val="008F4FEA"/>
    <w:rsid w:val="00905816"/>
    <w:rsid w:val="009358B3"/>
    <w:rsid w:val="009428AE"/>
    <w:rsid w:val="00952296"/>
    <w:rsid w:val="00954728"/>
    <w:rsid w:val="00954A11"/>
    <w:rsid w:val="00971DA0"/>
    <w:rsid w:val="0098177E"/>
    <w:rsid w:val="009A0BC2"/>
    <w:rsid w:val="009A4028"/>
    <w:rsid w:val="009A4D26"/>
    <w:rsid w:val="009A7635"/>
    <w:rsid w:val="009B65A1"/>
    <w:rsid w:val="009C70D9"/>
    <w:rsid w:val="009D3521"/>
    <w:rsid w:val="009E73EB"/>
    <w:rsid w:val="00A15D1A"/>
    <w:rsid w:val="00A35307"/>
    <w:rsid w:val="00A459B1"/>
    <w:rsid w:val="00A76551"/>
    <w:rsid w:val="00A828E2"/>
    <w:rsid w:val="00A87433"/>
    <w:rsid w:val="00AB5731"/>
    <w:rsid w:val="00AC5AD0"/>
    <w:rsid w:val="00AC7F2A"/>
    <w:rsid w:val="00AD6F8C"/>
    <w:rsid w:val="00AF5E01"/>
    <w:rsid w:val="00B01CFD"/>
    <w:rsid w:val="00B073D1"/>
    <w:rsid w:val="00B45427"/>
    <w:rsid w:val="00B502C5"/>
    <w:rsid w:val="00B55580"/>
    <w:rsid w:val="00B63A0F"/>
    <w:rsid w:val="00BA17C7"/>
    <w:rsid w:val="00BA3128"/>
    <w:rsid w:val="00BB20D4"/>
    <w:rsid w:val="00BD5DC5"/>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D46AD"/>
    <w:rsid w:val="00D36A35"/>
    <w:rsid w:val="00D622C6"/>
    <w:rsid w:val="00D74A6C"/>
    <w:rsid w:val="00D757CF"/>
    <w:rsid w:val="00D84B03"/>
    <w:rsid w:val="00D86B6D"/>
    <w:rsid w:val="00D86DED"/>
    <w:rsid w:val="00D87921"/>
    <w:rsid w:val="00DA478B"/>
    <w:rsid w:val="00DB5CB1"/>
    <w:rsid w:val="00DD5C0F"/>
    <w:rsid w:val="00E33B1E"/>
    <w:rsid w:val="00E425E9"/>
    <w:rsid w:val="00E43D06"/>
    <w:rsid w:val="00E47A25"/>
    <w:rsid w:val="00E52AF8"/>
    <w:rsid w:val="00E6086C"/>
    <w:rsid w:val="00E64705"/>
    <w:rsid w:val="00EB0023"/>
    <w:rsid w:val="00EC7AB9"/>
    <w:rsid w:val="00EC7FDA"/>
    <w:rsid w:val="00EE5DE4"/>
    <w:rsid w:val="00F0582B"/>
    <w:rsid w:val="00F07DD3"/>
    <w:rsid w:val="00F174EF"/>
    <w:rsid w:val="00F22BBC"/>
    <w:rsid w:val="00F3723D"/>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6.emf"/><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3A398E02-FBEC-4253-A6B8-F6E38967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209</TotalTime>
  <Pages>49</Pages>
  <Words>4297</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28733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gnak4219</cp:lastModifiedBy>
  <cp:revision>195</cp:revision>
  <dcterms:created xsi:type="dcterms:W3CDTF">2016-10-18T15:25:00Z</dcterms:created>
  <dcterms:modified xsi:type="dcterms:W3CDTF">2016-10-23T10:22:00Z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