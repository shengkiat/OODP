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14:paraId="2671793E" w14:textId="77777777" w:rsidR="00C81F29" w:rsidRPr="00E33B1E" w:rsidRDefault="0048191A"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w:pict w14:anchorId="1ED8054A">
              <v:shapetype id="_x0000_t202" coordsize="21600,21600" o:spt="202" path="m0,0l0,21600,21600,21600,21600,0xe">
                <v:stroke joinstyle="miter"/>
                <v:path gradientshapeok="t" o:connecttype="rect"/>
              </v:shapetype>
              <v:shape id="Text Box 30" o:spid="_x0000_s1026" type="#_x0000_t202" style="position:absolute;left:0;text-align:left;margin-left:202.5pt;margin-top:481.5pt;width:268.5pt;height:196.5pt;z-index:25164083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14:paraId="5D29B660" w14:textId="77777777" w:rsidR="0048191A" w:rsidRDefault="0048191A">
                      <w:pPr>
                        <w:ind w:left="0"/>
                        <w:rPr>
                          <w:lang w:val="en-SG"/>
                        </w:rPr>
                      </w:pPr>
                      <w:r>
                        <w:rPr>
                          <w:lang w:val="en-SG"/>
                        </w:rPr>
                        <w:t xml:space="preserve">AUTHORS: </w:t>
                      </w:r>
                    </w:p>
                    <w:p w14:paraId="2446759E" w14:textId="77777777" w:rsidR="0048191A" w:rsidRDefault="0048191A">
                      <w:pPr>
                        <w:ind w:left="0"/>
                        <w:rPr>
                          <w:lang w:val="en-SG"/>
                        </w:rPr>
                      </w:pPr>
                      <w:r>
                        <w:rPr>
                          <w:lang w:val="en-SG"/>
                        </w:rPr>
                        <w:t>SIVASANKARI D/O SUBRAMANIAM</w:t>
                      </w:r>
                    </w:p>
                    <w:p w14:paraId="3E1AE1BA" w14:textId="77777777" w:rsidR="0048191A" w:rsidRDefault="0048191A">
                      <w:pPr>
                        <w:ind w:left="0"/>
                        <w:rPr>
                          <w:lang w:val="en-SG"/>
                        </w:rPr>
                      </w:pPr>
                      <w:r>
                        <w:rPr>
                          <w:lang w:val="en-SG"/>
                        </w:rPr>
                        <w:t>NG SHEN SOON BENJAMIN</w:t>
                      </w:r>
                    </w:p>
                    <w:p w14:paraId="2852604F" w14:textId="77777777" w:rsidR="0048191A" w:rsidRPr="00B231AC" w:rsidRDefault="0048191A">
                      <w:pPr>
                        <w:ind w:left="0"/>
                        <w:rPr>
                          <w:lang w:val="de-DE"/>
                        </w:rPr>
                      </w:pPr>
                      <w:r w:rsidRPr="00B231AC">
                        <w:rPr>
                          <w:lang w:val="de-DE"/>
                        </w:rPr>
                        <w:t>LU WENSHUO</w:t>
                      </w:r>
                    </w:p>
                    <w:p w14:paraId="7B4571F7" w14:textId="77777777" w:rsidR="0048191A" w:rsidRPr="00B231AC" w:rsidRDefault="0048191A">
                      <w:pPr>
                        <w:ind w:left="0"/>
                        <w:rPr>
                          <w:lang w:val="de-DE"/>
                        </w:rPr>
                      </w:pPr>
                      <w:r w:rsidRPr="00B231AC">
                        <w:rPr>
                          <w:lang w:val="de-DE"/>
                        </w:rPr>
                        <w:t>KOO SHENG KIAT</w:t>
                      </w:r>
                    </w:p>
                    <w:p w14:paraId="32320492" w14:textId="77777777" w:rsidR="0048191A" w:rsidRPr="00B231AC" w:rsidRDefault="0048191A" w:rsidP="000975F2">
                      <w:pPr>
                        <w:ind w:left="0"/>
                        <w:rPr>
                          <w:lang w:val="de-DE"/>
                        </w:rPr>
                      </w:pPr>
                      <w:r w:rsidRPr="00B231AC">
                        <w:rPr>
                          <w:lang w:val="de-DE"/>
                        </w:rPr>
                        <w:t>SMITA RANI BISOYI</w:t>
                      </w:r>
                    </w:p>
                    <w:p w14:paraId="43E627FC" w14:textId="77777777" w:rsidR="0048191A" w:rsidRPr="000975F2" w:rsidRDefault="0048191A">
                      <w:pPr>
                        <w:ind w:left="0"/>
                        <w:rPr>
                          <w:lang w:val="en-SG"/>
                        </w:rPr>
                      </w:pPr>
                      <w:r w:rsidRPr="00F07DD3">
                        <w:rPr>
                          <w:lang w:val="en-SG"/>
                        </w:rPr>
                        <w:t>ZHAO YUHENG</w:t>
                      </w:r>
                    </w:p>
                  </w:txbxContent>
                </v:textbox>
                <w10:wrap anchorx="margin"/>
              </v:shape>
            </w:pict>
          </w:r>
          <w:r>
            <w:rPr>
              <w:rFonts w:ascii="Times New Roman" w:hAnsi="Times New Roman" w:cs="Times New Roman"/>
              <w:noProof/>
              <w:lang w:val="en-SG" w:eastAsia="en-SG"/>
            </w:rPr>
            <w:pict w14:anchorId="604F9FB4">
              <v:shape id="Text Box 37" o:spid="_x0000_s1027" type="#_x0000_t202" alt="Title and subtitle" style="position:absolute;left:0;text-align:left;margin-left:2697.1pt;margin-top:360.45pt;width:434.9pt;height:41.4pt;z-index:251638784;visibility:visible;mso-height-percent:363;mso-position-horizontal:right;mso-position-horizontal-relative:margin;mso-position-vertical-relative:page;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Content>
                        <w:p w14:paraId="53BC6A98" w14:textId="77777777" w:rsidR="0048191A" w:rsidRDefault="0048191A"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7E521B69" w14:textId="77777777" w:rsidR="0048191A" w:rsidRDefault="0048191A" w:rsidP="000975F2">
                          <w:pPr>
                            <w:pStyle w:val="Subtitle"/>
                            <w:rPr>
                              <w:rFonts w:asciiTheme="minorHAnsi" w:eastAsiaTheme="minorEastAsia" w:hAnsiTheme="minorHAnsi" w:cstheme="minorBidi"/>
                              <w:caps w:val="0"/>
                              <w:sz w:val="22"/>
                              <w:szCs w:val="22"/>
                            </w:rPr>
                          </w:pPr>
                          <w:r>
                            <w:t>Object Oriented Design pattern</w:t>
                          </w:r>
                        </w:p>
                      </w:sdtContent>
                    </w:sdt>
                    <w:p w14:paraId="2EF29550" w14:textId="77777777" w:rsidR="0048191A" w:rsidRDefault="0048191A">
                      <w:pPr>
                        <w:pStyle w:val="Logo"/>
                      </w:pPr>
                    </w:p>
                    <w:p w14:paraId="2B56F5CE" w14:textId="77777777" w:rsidR="0048191A" w:rsidRDefault="0048191A">
                      <w:pPr>
                        <w:pStyle w:val="Subtitle"/>
                      </w:pPr>
                    </w:p>
                  </w:txbxContent>
                </v:textbox>
                <w10:wrap type="square" anchorx="margin" anchory="page"/>
                <w10:anchorlock/>
              </v:shape>
            </w:pict>
          </w:r>
          <w:r>
            <w:rPr>
              <w:rFonts w:ascii="Times New Roman" w:hAnsi="Times New Roman" w:cs="Times New Roman"/>
              <w:noProof/>
              <w:lang w:val="en-SG" w:eastAsia="en-SG"/>
            </w:rPr>
            <w:pict w14:anchorId="69AEA297">
              <v:shape id="Text Box 33" o:spid="_x0000_s1028" type="#_x0000_t202" alt="Version number and date" style="position:absolute;left:0;text-align:left;margin-left:1670.55pt;margin-top:0;width:288.25pt;height:46.7pt;z-index:251639808;visibility:visible;mso-width-percent:471;mso-height-percent:363;mso-top-percent:91;mso-position-horizontal:right;mso-position-horizontal-relative:margin;mso-position-vertical-relative:page;mso-width-percent:471;mso-height-percent:363;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14:paraId="7AC8274E" w14:textId="77777777" w:rsidR="0048191A" w:rsidRDefault="0048191A">
                      <w:pPr>
                        <w:pStyle w:val="Subtitle"/>
                      </w:pPr>
                      <w:r>
                        <w:t xml:space="preserve">Version </w:t>
                      </w:r>
                      <w:sdt>
                        <w:sdtPr>
                          <w:id w:val="725191026"/>
                        </w:sdt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Content>
                        <w:p w14:paraId="6B98C56F" w14:textId="77777777" w:rsidR="0048191A" w:rsidRDefault="0048191A">
                          <w:pPr>
                            <w:pStyle w:val="Subtitle"/>
                          </w:pPr>
                          <w:r>
                            <w:t>October 26, 2016</w:t>
                          </w:r>
                        </w:p>
                      </w:sdtContent>
                    </w:sdt>
                  </w:txbxContent>
                </v:textbox>
                <w10:wrap type="square" anchorx="margin" anchory="page"/>
                <w10:anchorlock/>
              </v:shape>
            </w:pict>
          </w:r>
          <w:r>
            <w:rPr>
              <w:rFonts w:ascii="Times New Roman" w:hAnsi="Times New Roman" w:cs="Times New Roman"/>
              <w:noProof/>
              <w:lang w:val="en-SG" w:eastAsia="en-SG"/>
            </w:rPr>
            <w:pict w14:anchorId="6BA071C4">
              <v:group id="Group 38" o:spid="_x0000_s1078" alt="Title: Decorative sidebar" style="position:absolute;left:0;text-align:left;margin-left:0;margin-top:0;width:18pt;height:10in;z-index:2516377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8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79"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w:r>
          <w:r w:rsidR="00FB1FC2" w:rsidRPr="00E33B1E">
            <w:rPr>
              <w:rFonts w:ascii="Times New Roman" w:hAnsi="Times New Roman" w:cs="Times New Roman"/>
              <w:noProof/>
              <w:color w:val="775F55" w:themeColor="text2"/>
              <w:sz w:val="32"/>
              <w:szCs w:val="32"/>
            </w:rPr>
            <w:br w:type="page"/>
          </w:r>
        </w:p>
      </w:sdtContent>
    </w:sdt>
    <w:p w14:paraId="6A450E6C" w14:textId="77777777" w:rsidR="00C81F29" w:rsidRPr="00E33B1E" w:rsidRDefault="00B01CFD" w:rsidP="002F2C9C">
      <w:pPr>
        <w:pStyle w:val="Heading1"/>
        <w:spacing w:line="360" w:lineRule="auto"/>
        <w:jc w:val="both"/>
      </w:pPr>
      <w:r w:rsidRPr="00E33B1E">
        <w:lastRenderedPageBreak/>
        <w:t>Overview</w:t>
      </w:r>
    </w:p>
    <w:p w14:paraId="76472956" w14:textId="77777777"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14:paraId="2309BBDC" w14:textId="77777777" w:rsidR="00E33B1E" w:rsidRPr="00E33B1E" w:rsidRDefault="00E33B1E" w:rsidP="002F2C9C">
      <w:pPr>
        <w:spacing w:line="360" w:lineRule="auto"/>
        <w:jc w:val="both"/>
        <w:rPr>
          <w:rFonts w:ascii="Times New Roman" w:hAnsi="Times New Roman" w:cs="Times New Roman"/>
          <w:sz w:val="24"/>
          <w:szCs w:val="24"/>
        </w:rPr>
      </w:pPr>
    </w:p>
    <w:p w14:paraId="4778A4E3" w14:textId="77777777"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14:paraId="7A5A7A9E" w14:textId="77777777" w:rsidR="00B01CFD" w:rsidRPr="00E33B1E" w:rsidRDefault="00B01CFD" w:rsidP="002F2C9C">
      <w:pPr>
        <w:spacing w:line="360" w:lineRule="auto"/>
        <w:jc w:val="both"/>
        <w:rPr>
          <w:rFonts w:ascii="Times New Roman" w:hAnsi="Times New Roman" w:cs="Times New Roman"/>
          <w:sz w:val="24"/>
          <w:szCs w:val="24"/>
        </w:rPr>
      </w:pPr>
    </w:p>
    <w:p w14:paraId="7C1EFDA6"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14:paraId="4BF5CC0E"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14:paraId="2FA20D94"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14:paraId="76EFAE18" w14:textId="77777777" w:rsidR="00B01CFD" w:rsidRPr="00E33B1E" w:rsidRDefault="00B01CFD" w:rsidP="002F2C9C">
      <w:pPr>
        <w:spacing w:line="360" w:lineRule="auto"/>
        <w:jc w:val="both"/>
        <w:rPr>
          <w:rFonts w:ascii="Times New Roman" w:hAnsi="Times New Roman" w:cs="Times New Roman"/>
        </w:rPr>
      </w:pPr>
    </w:p>
    <w:p w14:paraId="63F6CBEC" w14:textId="77777777" w:rsidR="00B01CFD" w:rsidRPr="00E33B1E" w:rsidRDefault="00E33B1E" w:rsidP="002F2C9C">
      <w:pPr>
        <w:pStyle w:val="Heading1"/>
        <w:spacing w:line="360" w:lineRule="auto"/>
        <w:jc w:val="both"/>
      </w:pPr>
      <w:r w:rsidRPr="00E33B1E">
        <w:t>Design patters chosen</w:t>
      </w:r>
    </w:p>
    <w:p w14:paraId="0DFA0AA8" w14:textId="77777777" w:rsidR="00E33B1E" w:rsidRPr="00E33B1E" w:rsidRDefault="00E33B1E" w:rsidP="002F2C9C">
      <w:pPr>
        <w:spacing w:line="360" w:lineRule="auto"/>
        <w:jc w:val="both"/>
        <w:rPr>
          <w:rFonts w:ascii="Times New Roman" w:hAnsi="Times New Roman" w:cs="Times New Roman"/>
        </w:rPr>
      </w:pPr>
    </w:p>
    <w:p w14:paraId="4C77946A" w14:textId="77777777"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14:paraId="228587FE" w14:textId="77777777"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14:paraId="77BEDACF" w14:textId="77777777"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14:paraId="6FDD3899" w14:textId="77777777"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14:paraId="14D13A19" w14:textId="77777777"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14:paraId="39AE95F1" w14:textId="77777777"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14:paraId="79BB159D" w14:textId="77777777" w:rsidR="00E33B1E" w:rsidRPr="00E33B1E" w:rsidRDefault="00E33B1E" w:rsidP="002F2C9C">
      <w:pPr>
        <w:spacing w:line="360" w:lineRule="auto"/>
        <w:jc w:val="both"/>
        <w:rPr>
          <w:rFonts w:ascii="Times New Roman" w:hAnsi="Times New Roman" w:cs="Times New Roman"/>
        </w:rPr>
      </w:pPr>
    </w:p>
    <w:p w14:paraId="19392ACA" w14:textId="77777777"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14:paraId="412B3983"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14:paraId="324A1DEC"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14:paraId="606ABD93"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w:t>
      </w:r>
      <w:proofErr w:type="spellStart"/>
      <w:r w:rsidRPr="002F2C9C">
        <w:rPr>
          <w:rFonts w:ascii="Times New Roman" w:hAnsi="Times New Roman" w:cs="Times New Roman"/>
          <w:sz w:val="24"/>
          <w:szCs w:val="24"/>
        </w:rPr>
        <w:t>s</w:t>
      </w:r>
      <w:proofErr w:type="spellEnd"/>
      <w:r w:rsidRPr="002F2C9C">
        <w:rPr>
          <w:rFonts w:ascii="Times New Roman" w:hAnsi="Times New Roman" w:cs="Times New Roman"/>
          <w:sz w:val="24"/>
          <w:szCs w:val="24"/>
        </w:rPr>
        <w:t>) considered</w:t>
      </w:r>
    </w:p>
    <w:p w14:paraId="79F79E3E"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14:paraId="2B7EBBAB"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14:paraId="37F24E70"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14:paraId="65B7E4D2" w14:textId="77777777" w:rsidR="002F2C9C" w:rsidRPr="002F2C9C" w:rsidRDefault="002F2C9C" w:rsidP="002F2C9C">
      <w:pPr>
        <w:spacing w:line="360" w:lineRule="auto"/>
        <w:jc w:val="both"/>
        <w:rPr>
          <w:rFonts w:ascii="Times New Roman" w:hAnsi="Times New Roman" w:cs="Times New Roman"/>
        </w:rPr>
      </w:pPr>
    </w:p>
    <w:p w14:paraId="5AD226BA" w14:textId="77777777" w:rsidR="00E33B1E" w:rsidRPr="00E33B1E" w:rsidRDefault="00E33B1E" w:rsidP="002F2C9C">
      <w:pPr>
        <w:pStyle w:val="Heading1"/>
        <w:spacing w:line="360" w:lineRule="auto"/>
        <w:jc w:val="both"/>
      </w:pPr>
      <w:r w:rsidRPr="00E33B1E">
        <w:lastRenderedPageBreak/>
        <w:t>Observer Design Pattern</w:t>
      </w:r>
    </w:p>
    <w:p w14:paraId="4B2490A0" w14:textId="77777777" w:rsidR="00E33B1E" w:rsidRPr="00E33B1E" w:rsidRDefault="00E33B1E" w:rsidP="002F2C9C">
      <w:pPr>
        <w:pStyle w:val="Heading2"/>
        <w:spacing w:line="360" w:lineRule="auto"/>
        <w:jc w:val="both"/>
      </w:pPr>
      <w:r w:rsidRPr="00E33B1E">
        <w:t>Design Problem</w:t>
      </w:r>
    </w:p>
    <w:p w14:paraId="54CD28E9" w14:textId="77777777"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14:paraId="5DA743DE" w14:textId="77777777"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14:paraId="74E37197" w14:textId="77777777"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14:paraId="548994CE" w14:textId="77777777"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14:paraId="3D1E92DB" w14:textId="77777777" w:rsidR="00E33B1E" w:rsidRDefault="00E33B1E" w:rsidP="004C06B3">
      <w:pPr>
        <w:pStyle w:val="Default"/>
        <w:spacing w:line="360" w:lineRule="auto"/>
        <w:ind w:left="720"/>
        <w:jc w:val="both"/>
        <w:rPr>
          <w:color w:val="auto"/>
          <w:lang w:val="en-SG"/>
        </w:rPr>
      </w:pPr>
      <w:r w:rsidRPr="00E33B1E">
        <w:rPr>
          <w:color w:val="auto"/>
          <w:lang w:val="en-SG"/>
        </w:rPr>
        <w:t xml:space="preserve">They depend on the same data object (e.g.  </w:t>
      </w:r>
      <w:proofErr w:type="spellStart"/>
      <w:r w:rsidRPr="00E33B1E">
        <w:rPr>
          <w:color w:val="auto"/>
          <w:lang w:val="en-SG"/>
        </w:rPr>
        <w:t>StoreItem</w:t>
      </w:r>
      <w:proofErr w:type="spellEnd"/>
      <w:r w:rsidRPr="00E33B1E">
        <w:rPr>
          <w:color w:val="auto"/>
          <w:lang w:val="en-SG"/>
        </w:rPr>
        <w:t xml:space="preserve">). </w:t>
      </w:r>
    </w:p>
    <w:p w14:paraId="58F4A43D" w14:textId="77777777"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14:paraId="3C4D9958" w14:textId="77777777" w:rsidR="00185300" w:rsidRPr="004C06B3" w:rsidRDefault="00E33B1E" w:rsidP="004C06B3">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14:paraId="08008F00" w14:textId="77777777" w:rsidR="00B231AC" w:rsidRDefault="00B231AC" w:rsidP="00B231AC"/>
    <w:p w14:paraId="187AB829" w14:textId="77777777" w:rsidR="00B231AC" w:rsidRDefault="00B231AC" w:rsidP="00B231AC">
      <w:pPr>
        <w:pStyle w:val="Heading2"/>
      </w:pPr>
      <w:r>
        <w:t>Motivation</w:t>
      </w:r>
    </w:p>
    <w:p w14:paraId="36F7C979" w14:textId="77777777" w:rsidR="00B231AC" w:rsidRDefault="00B231AC" w:rsidP="00B231AC">
      <w:pPr>
        <w:pStyle w:val="ListParagraph"/>
        <w:numPr>
          <w:ilvl w:val="0"/>
          <w:numId w:val="19"/>
        </w:numPr>
        <w:spacing w:after="200" w:line="276" w:lineRule="auto"/>
        <w:ind w:right="0"/>
        <w:rPr>
          <w:rFonts w:ascii="Times New Roman" w:hAnsi="Times New Roman" w:cs="Times New Roman"/>
          <w:sz w:val="24"/>
          <w:szCs w:val="24"/>
          <w:lang w:val="en-SG"/>
        </w:rPr>
      </w:pPr>
      <w:r>
        <w:rPr>
          <w:rFonts w:ascii="Times New Roman" w:hAnsi="Times New Roman" w:cs="Times New Roman"/>
          <w:sz w:val="24"/>
          <w:szCs w:val="24"/>
          <w:lang w:val="en-SG"/>
        </w:rPr>
        <w:t>To provide loose coupling between data object and views.</w:t>
      </w:r>
    </w:p>
    <w:p w14:paraId="5AF8F2DC" w14:textId="77777777" w:rsidR="0099041F" w:rsidRPr="0099041F" w:rsidRDefault="0099041F" w:rsidP="0099041F">
      <w:pPr>
        <w:pStyle w:val="Default"/>
        <w:numPr>
          <w:ilvl w:val="0"/>
          <w:numId w:val="19"/>
        </w:numPr>
        <w:spacing w:line="360" w:lineRule="auto"/>
        <w:jc w:val="both"/>
        <w:rPr>
          <w:color w:val="auto"/>
          <w:lang w:val="en-SG"/>
        </w:rPr>
      </w:pPr>
      <w:r>
        <w:rPr>
          <w:color w:val="auto"/>
          <w:lang w:val="en-SG"/>
        </w:rPr>
        <w:t>Data object can be reused without any impact on view</w:t>
      </w:r>
      <w:r w:rsidR="00E21D77">
        <w:t>.</w:t>
      </w:r>
    </w:p>
    <w:p w14:paraId="1B89BBD7" w14:textId="77777777" w:rsidR="00185300" w:rsidRPr="0099041F" w:rsidRDefault="00B231AC" w:rsidP="0099041F">
      <w:pPr>
        <w:pStyle w:val="Default"/>
        <w:numPr>
          <w:ilvl w:val="0"/>
          <w:numId w:val="10"/>
        </w:numPr>
        <w:spacing w:line="360" w:lineRule="auto"/>
        <w:jc w:val="both"/>
        <w:rPr>
          <w:color w:val="auto"/>
          <w:lang w:val="en-SG"/>
        </w:rPr>
      </w:pPr>
      <w:r>
        <w:rPr>
          <w:lang w:val="en-SG"/>
        </w:rPr>
        <w:t>To provide the ability, w</w:t>
      </w:r>
      <w:r w:rsidRPr="006C5095">
        <w:rPr>
          <w:color w:val="auto"/>
          <w:lang w:val="en-SG"/>
        </w:rPr>
        <w:t xml:space="preserve">hen </w:t>
      </w:r>
      <w:r>
        <w:rPr>
          <w:color w:val="auto"/>
          <w:lang w:val="en-SG"/>
        </w:rPr>
        <w:t xml:space="preserve">there is </w:t>
      </w:r>
      <w:r w:rsidRPr="006C5095">
        <w:rPr>
          <w:color w:val="auto"/>
          <w:lang w:val="en-SG"/>
        </w:rPr>
        <w:t xml:space="preserve">a change in the </w:t>
      </w:r>
      <w:r>
        <w:rPr>
          <w:color w:val="auto"/>
          <w:lang w:val="en-SG"/>
        </w:rPr>
        <w:t xml:space="preserve">date </w:t>
      </w:r>
      <w:r w:rsidRPr="006C5095">
        <w:rPr>
          <w:color w:val="auto"/>
          <w:lang w:val="en-SG"/>
        </w:rPr>
        <w:t xml:space="preserve">object </w:t>
      </w:r>
      <w:r>
        <w:rPr>
          <w:color w:val="auto"/>
          <w:lang w:val="en-SG"/>
        </w:rPr>
        <w:t xml:space="preserve">then pass the </w:t>
      </w:r>
      <w:r w:rsidRPr="006C5095">
        <w:rPr>
          <w:color w:val="auto"/>
          <w:lang w:val="en-SG"/>
        </w:rPr>
        <w:t xml:space="preserve">change </w:t>
      </w:r>
      <w:r>
        <w:rPr>
          <w:color w:val="auto"/>
          <w:lang w:val="en-SG"/>
        </w:rPr>
        <w:t xml:space="preserve">to </w:t>
      </w:r>
      <w:r w:rsidRPr="006C5095">
        <w:rPr>
          <w:color w:val="auto"/>
          <w:lang w:val="en-SG"/>
        </w:rPr>
        <w:t>the other</w:t>
      </w:r>
      <w:r w:rsidR="0099041F">
        <w:rPr>
          <w:color w:val="auto"/>
          <w:lang w:val="en-SG"/>
        </w:rPr>
        <w:t xml:space="preserve"> </w:t>
      </w:r>
      <w:r>
        <w:rPr>
          <w:color w:val="auto"/>
          <w:lang w:val="en-SG"/>
        </w:rPr>
        <w:t>panels</w:t>
      </w:r>
      <w:r w:rsidRPr="006C5095">
        <w:rPr>
          <w:color w:val="auto"/>
          <w:lang w:val="en-SG"/>
        </w:rPr>
        <w:t xml:space="preserve">, and </w:t>
      </w:r>
      <w:r>
        <w:rPr>
          <w:color w:val="auto"/>
          <w:lang w:val="en-SG"/>
        </w:rPr>
        <w:t>without any need to</w:t>
      </w:r>
      <w:r w:rsidRPr="006C5095">
        <w:rPr>
          <w:color w:val="auto"/>
          <w:lang w:val="en-SG"/>
        </w:rPr>
        <w:t xml:space="preserve"> know how many of them need changes</w:t>
      </w:r>
      <w:r>
        <w:rPr>
          <w:color w:val="auto"/>
          <w:lang w:val="en-SG"/>
        </w:rPr>
        <w:t>.</w:t>
      </w:r>
    </w:p>
    <w:p w14:paraId="0DF7D963" w14:textId="77777777" w:rsidR="006C5095" w:rsidRDefault="006C5095" w:rsidP="002F2C9C">
      <w:pPr>
        <w:pStyle w:val="Heading2"/>
        <w:spacing w:line="360" w:lineRule="auto"/>
        <w:jc w:val="both"/>
      </w:pPr>
      <w:r>
        <w:t>Candidate Design Pattern(s) Considered</w:t>
      </w:r>
    </w:p>
    <w:p w14:paraId="785B59DE"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r w:rsidR="006365B6" w:rsidRPr="006C5095">
        <w:rPr>
          <w:rFonts w:ascii="Times New Roman" w:hAnsi="Times New Roman" w:cs="Times New Roman"/>
          <w:sz w:val="24"/>
          <w:szCs w:val="24"/>
        </w:rPr>
        <w:t>Behavioral</w:t>
      </w:r>
      <w:r w:rsidRPr="006C5095">
        <w:rPr>
          <w:rFonts w:ascii="Times New Roman" w:hAnsi="Times New Roman" w:cs="Times New Roman"/>
          <w:sz w:val="24"/>
          <w:szCs w:val="24"/>
        </w:rPr>
        <w:t xml:space="preserve"> issue. Therefore, the following Candidate Design Patterns were considered:</w:t>
      </w:r>
    </w:p>
    <w:p w14:paraId="63938E9C" w14:textId="77777777" w:rsidR="006C5095" w:rsidRPr="008432BA" w:rsidRDefault="006C5095" w:rsidP="002F2C9C">
      <w:pPr>
        <w:spacing w:line="360" w:lineRule="auto"/>
        <w:jc w:val="both"/>
      </w:pPr>
    </w:p>
    <w:tbl>
      <w:tblPr>
        <w:tblStyle w:val="GridTable4-Accent61"/>
        <w:tblW w:w="0" w:type="auto"/>
        <w:tblLook w:val="04A0" w:firstRow="1" w:lastRow="0" w:firstColumn="1" w:lastColumn="0" w:noHBand="0" w:noVBand="1"/>
      </w:tblPr>
      <w:tblGrid>
        <w:gridCol w:w="1694"/>
        <w:gridCol w:w="3708"/>
        <w:gridCol w:w="4028"/>
      </w:tblGrid>
      <w:tr w:rsidR="006C5095" w:rsidRPr="006C5095" w14:paraId="0809BE9B" w14:textId="77777777"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2ED2E558" w14:textId="77777777"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708" w:type="dxa"/>
          </w:tcPr>
          <w:p w14:paraId="6BB51F4F" w14:textId="77777777"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14:paraId="1E7EF856" w14:textId="77777777"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14:paraId="03425592" w14:textId="77777777"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14:paraId="78E1FF18"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14:paraId="1104442B" w14:textId="77777777"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 xml:space="preserve">Define a one-to-many dependency between objects so that when one object changes state, all its dependents are notified and updated </w:t>
            </w:r>
            <w:r w:rsidRPr="006C5095">
              <w:rPr>
                <w:color w:val="auto"/>
                <w:lang w:val="en-SG"/>
              </w:rPr>
              <w:lastRenderedPageBreak/>
              <w:t>automatically</w:t>
            </w:r>
          </w:p>
          <w:p w14:paraId="6BB7D041"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14:paraId="05BD3505"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lastRenderedPageBreak/>
              <w:t>Define an object that encapsulates how a set of objects interact. Mediator promotes</w:t>
            </w:r>
          </w:p>
          <w:p w14:paraId="46A7A768"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 xml:space="preserve">loose coupling by keeping objects </w:t>
            </w:r>
            <w:r w:rsidRPr="006C5095">
              <w:rPr>
                <w:rFonts w:ascii="Times New Roman" w:hAnsi="Times New Roman" w:cs="Times New Roman"/>
                <w:sz w:val="24"/>
                <w:szCs w:val="24"/>
              </w:rPr>
              <w:lastRenderedPageBreak/>
              <w:t xml:space="preserve">from </w:t>
            </w:r>
            <w:proofErr w:type="gramStart"/>
            <w:r w:rsidRPr="006C5095">
              <w:rPr>
                <w:rFonts w:ascii="Times New Roman" w:hAnsi="Times New Roman" w:cs="Times New Roman"/>
                <w:sz w:val="24"/>
                <w:szCs w:val="24"/>
              </w:rPr>
              <w:t>referring  to</w:t>
            </w:r>
            <w:proofErr w:type="gramEnd"/>
            <w:r w:rsidRPr="006C5095">
              <w:rPr>
                <w:rFonts w:ascii="Times New Roman" w:hAnsi="Times New Roman" w:cs="Times New Roman"/>
                <w:sz w:val="24"/>
                <w:szCs w:val="24"/>
              </w:rPr>
              <w:t xml:space="preserve"> each other explicitly, and</w:t>
            </w:r>
          </w:p>
          <w:p w14:paraId="28CE092A" w14:textId="77777777"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14:paraId="4F0FB907" w14:textId="77777777" w:rsidTr="006C5095">
        <w:tc>
          <w:tcPr>
            <w:cnfStyle w:val="001000000000" w:firstRow="0" w:lastRow="0" w:firstColumn="1" w:lastColumn="0" w:oddVBand="0" w:evenVBand="0" w:oddHBand="0" w:evenHBand="0" w:firstRowFirstColumn="0" w:firstRowLastColumn="0" w:lastRowFirstColumn="0" w:lastRowLastColumn="0"/>
            <w:tcW w:w="1506" w:type="dxa"/>
          </w:tcPr>
          <w:p w14:paraId="22D97631"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Applicability</w:t>
            </w:r>
          </w:p>
        </w:tc>
        <w:tc>
          <w:tcPr>
            <w:tcW w:w="3708" w:type="dxa"/>
          </w:tcPr>
          <w:p w14:paraId="0B97F978"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604A1588"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14:paraId="1528F14E"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14:paraId="5EBDEA37"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36CF389E" w14:textId="77777777"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14:paraId="46BBC9CF"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2D39DDD2" w14:textId="77777777"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14:paraId="1FFF900A" w14:textId="77777777"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2A45A5CD"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14:paraId="4CF67EF7"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14:paraId="2771AD3D"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14:paraId="3321756E" w14:textId="77777777"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293A2067"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Aspect</w:t>
            </w:r>
          </w:p>
        </w:tc>
        <w:tc>
          <w:tcPr>
            <w:tcW w:w="3708" w:type="dxa"/>
          </w:tcPr>
          <w:p w14:paraId="35F9E79C"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14:paraId="4F371D7E"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14:paraId="1073521A" w14:textId="77777777"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14:paraId="3241EC4B" w14:textId="77777777" w:rsidTr="006C5095">
        <w:tc>
          <w:tcPr>
            <w:cnfStyle w:val="001000000000" w:firstRow="0" w:lastRow="0" w:firstColumn="1" w:lastColumn="0" w:oddVBand="0" w:evenVBand="0" w:oddHBand="0" w:evenHBand="0" w:firstRowFirstColumn="0" w:firstRowLastColumn="0" w:lastRowFirstColumn="0" w:lastRowLastColumn="0"/>
            <w:tcW w:w="1506" w:type="dxa"/>
          </w:tcPr>
          <w:p w14:paraId="25A2C977" w14:textId="77777777"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14:paraId="71179F29" w14:textId="77777777"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lastRenderedPageBreak/>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14:paraId="2612D197" w14:textId="77777777" w:rsidR="006C5095" w:rsidRDefault="006C5095" w:rsidP="002F2C9C">
      <w:pPr>
        <w:spacing w:line="360" w:lineRule="auto"/>
        <w:jc w:val="both"/>
      </w:pPr>
    </w:p>
    <w:p w14:paraId="3AFF4740" w14:textId="77777777" w:rsidR="005359D4" w:rsidRDefault="005359D4" w:rsidP="005359D4"/>
    <w:p w14:paraId="6E5D4155" w14:textId="77777777" w:rsidR="006C5095" w:rsidRDefault="006C5095" w:rsidP="002F2C9C">
      <w:pPr>
        <w:pStyle w:val="Heading2"/>
        <w:spacing w:line="360" w:lineRule="auto"/>
        <w:jc w:val="both"/>
      </w:pPr>
      <w:r>
        <w:t>Participants</w:t>
      </w:r>
    </w:p>
    <w:p w14:paraId="0AA046FA" w14:textId="77777777"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14:paraId="41CFAA47" w14:textId="77777777"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14:paraId="56C44E3E"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14:paraId="43FA824E"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14:paraId="7C65C5BF"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14:paraId="6760214D" w14:textId="77777777"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14:paraId="6DEA7CFB"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14:paraId="57C9AC9B"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14:paraId="6EEFA739" w14:textId="77777777"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14:paraId="7AEF2BA4"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14:paraId="446A2F2F"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14:paraId="38A0FA9D" w14:textId="77777777"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14:paraId="12BB1907"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14:paraId="2EBBD9AA"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14:paraId="779A2A78" w14:textId="77777777" w:rsidR="005359D4" w:rsidRDefault="005359D4" w:rsidP="005359D4">
      <w:pPr>
        <w:pStyle w:val="Heading2"/>
        <w:jc w:val="both"/>
      </w:pPr>
      <w:r>
        <w:lastRenderedPageBreak/>
        <w:t xml:space="preserve">Current Design </w:t>
      </w:r>
    </w:p>
    <w:p w14:paraId="705C2405" w14:textId="77777777" w:rsidR="005359D4" w:rsidRPr="00AC7F2A" w:rsidRDefault="005359D4" w:rsidP="005359D4">
      <w:pPr>
        <w:pStyle w:val="Heading3"/>
        <w:jc w:val="both"/>
      </w:pPr>
      <w:r>
        <w:t xml:space="preserve">Sequence </w:t>
      </w:r>
      <w:proofErr w:type="gramStart"/>
      <w:r>
        <w:t>Diagram</w:t>
      </w:r>
      <w:r w:rsidR="00E15DB7">
        <w:t xml:space="preserve"> :</w:t>
      </w:r>
      <w:proofErr w:type="gramEnd"/>
      <w:r w:rsidR="00E15DB7">
        <w:t xml:space="preserve"> Store COINS</w:t>
      </w:r>
    </w:p>
    <w:p w14:paraId="19DEB959" w14:textId="77777777" w:rsidR="005359D4" w:rsidRDefault="0048191A" w:rsidP="005359D4">
      <w:pPr>
        <w:keepNext/>
        <w:spacing w:line="360" w:lineRule="auto"/>
        <w:jc w:val="both"/>
      </w:pPr>
      <w:r>
        <w:rPr>
          <w:rFonts w:ascii="Times New Roman" w:hAnsi="Times New Roman" w:cs="Times New Roman"/>
          <w:noProof/>
          <w:sz w:val="24"/>
          <w:szCs w:val="24"/>
          <w:lang w:val="en-SG" w:eastAsia="en-SG"/>
        </w:rPr>
      </w:r>
      <w:r>
        <w:rPr>
          <w:rFonts w:ascii="Times New Roman" w:hAnsi="Times New Roman" w:cs="Times New Roman"/>
          <w:noProof/>
          <w:sz w:val="24"/>
          <w:szCs w:val="24"/>
          <w:lang w:val="en-SG" w:eastAsia="en-SG"/>
        </w:rPr>
        <w:pict w14:anchorId="02C4F45D">
          <v:group id="Group 9" o:spid="_x0000_s1029" style="width:451.3pt;height:369.2pt;mso-position-horizontal-relative:char;mso-position-vertical-relative:line" coordsize="57315,50292">
            <v:rect id="Rectangle 5" o:spid="_x0000_s1030" style="position:absolute;left:3048;top:42767;width:18002;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style="mso-next-textbox:#Rectangle 5">
                <w:txbxContent>
                  <w:p w14:paraId="15BFC88F" w14:textId="77777777" w:rsidR="0048191A" w:rsidRPr="007B016B" w:rsidRDefault="0048191A"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14:paraId="797DC959" w14:textId="77777777" w:rsidR="0048191A" w:rsidRPr="00D746AD" w:rsidRDefault="0048191A"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0" o:title=""/>
                <v:path arrowok="t"/>
              </v:shape>
              <v:shapetype id="_x0000_t32" coordsize="21600,21600" o:spt="32" o:oned="t" path="m0,0l21600,21600e" filled="f">
                <v:path arrowok="t" fillok="f" o:connecttype="none"/>
                <o:lock v:ext="edit" shapetype="t"/>
              </v:shapetype>
              <v:shape id="Straight Arrow Connector 7" o:spid="_x0000_s1033" type="#_x0000_t32" style="position:absolute;left:21050;top:24574;width:10534;height:182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wrap type="none"/>
            <w10:anchorlock/>
          </v:group>
        </w:pict>
      </w:r>
    </w:p>
    <w:p w14:paraId="1079439B" w14:textId="77777777" w:rsidR="008077DB" w:rsidRDefault="008077DB" w:rsidP="005359D4">
      <w:pPr>
        <w:jc w:val="both"/>
        <w:rPr>
          <w:color w:val="000000" w:themeColor="text1"/>
          <w:sz w:val="20"/>
          <w:szCs w:val="16"/>
        </w:rPr>
      </w:pPr>
    </w:p>
    <w:p w14:paraId="17235499" w14:textId="77777777" w:rsidR="008077DB" w:rsidRDefault="008077DB" w:rsidP="005359D4">
      <w:pPr>
        <w:jc w:val="both"/>
        <w:rPr>
          <w:color w:val="000000" w:themeColor="text1"/>
          <w:sz w:val="20"/>
          <w:szCs w:val="16"/>
        </w:rPr>
      </w:pPr>
    </w:p>
    <w:p w14:paraId="41712967" w14:textId="77777777" w:rsidR="008077DB" w:rsidRDefault="008077DB" w:rsidP="005359D4">
      <w:pPr>
        <w:jc w:val="both"/>
        <w:rPr>
          <w:color w:val="000000" w:themeColor="text1"/>
          <w:sz w:val="20"/>
          <w:szCs w:val="16"/>
        </w:rPr>
      </w:pPr>
    </w:p>
    <w:p w14:paraId="2D4E3A9F" w14:textId="77777777" w:rsidR="008077DB" w:rsidRDefault="008077DB" w:rsidP="005359D4">
      <w:pPr>
        <w:jc w:val="both"/>
        <w:rPr>
          <w:color w:val="000000" w:themeColor="text1"/>
          <w:sz w:val="20"/>
          <w:szCs w:val="16"/>
        </w:rPr>
      </w:pPr>
    </w:p>
    <w:p w14:paraId="2D2BB650" w14:textId="77777777" w:rsidR="008077DB" w:rsidRDefault="008077DB" w:rsidP="005359D4">
      <w:pPr>
        <w:jc w:val="both"/>
        <w:rPr>
          <w:color w:val="000000" w:themeColor="text1"/>
          <w:sz w:val="20"/>
          <w:szCs w:val="16"/>
        </w:rPr>
      </w:pPr>
    </w:p>
    <w:p w14:paraId="00FDD8A8" w14:textId="77777777" w:rsidR="008077DB" w:rsidRDefault="008077DB" w:rsidP="005359D4">
      <w:pPr>
        <w:jc w:val="both"/>
        <w:rPr>
          <w:color w:val="000000" w:themeColor="text1"/>
          <w:sz w:val="20"/>
          <w:szCs w:val="16"/>
        </w:rPr>
      </w:pPr>
    </w:p>
    <w:p w14:paraId="256D6459" w14:textId="77777777" w:rsidR="008077DB" w:rsidRDefault="008077DB" w:rsidP="005359D4">
      <w:pPr>
        <w:jc w:val="both"/>
        <w:rPr>
          <w:color w:val="000000" w:themeColor="text1"/>
          <w:sz w:val="20"/>
          <w:szCs w:val="16"/>
        </w:rPr>
      </w:pPr>
    </w:p>
    <w:p w14:paraId="70AF7077" w14:textId="77777777" w:rsidR="008077DB" w:rsidRDefault="008077DB" w:rsidP="005359D4">
      <w:pPr>
        <w:jc w:val="both"/>
        <w:rPr>
          <w:color w:val="000000" w:themeColor="text1"/>
          <w:sz w:val="20"/>
          <w:szCs w:val="16"/>
        </w:rPr>
      </w:pPr>
    </w:p>
    <w:p w14:paraId="157A6B2C" w14:textId="77777777" w:rsidR="008077DB" w:rsidRDefault="008077DB" w:rsidP="005359D4">
      <w:pPr>
        <w:jc w:val="both"/>
        <w:rPr>
          <w:color w:val="000000" w:themeColor="text1"/>
          <w:sz w:val="20"/>
          <w:szCs w:val="16"/>
        </w:rPr>
      </w:pPr>
    </w:p>
    <w:p w14:paraId="146E4271" w14:textId="77777777" w:rsidR="008077DB" w:rsidRDefault="008077DB" w:rsidP="005359D4">
      <w:pPr>
        <w:jc w:val="both"/>
        <w:rPr>
          <w:color w:val="000000" w:themeColor="text1"/>
          <w:sz w:val="20"/>
          <w:szCs w:val="16"/>
        </w:rPr>
      </w:pPr>
    </w:p>
    <w:p w14:paraId="64F79927" w14:textId="77777777" w:rsidR="008077DB" w:rsidRDefault="008077DB" w:rsidP="005359D4">
      <w:pPr>
        <w:jc w:val="both"/>
        <w:rPr>
          <w:color w:val="000000" w:themeColor="text1"/>
          <w:sz w:val="20"/>
          <w:szCs w:val="16"/>
        </w:rPr>
      </w:pPr>
    </w:p>
    <w:p w14:paraId="09BB5E8A" w14:textId="77777777" w:rsidR="008077DB" w:rsidRDefault="008077DB" w:rsidP="005359D4">
      <w:pPr>
        <w:jc w:val="both"/>
        <w:rPr>
          <w:color w:val="000000" w:themeColor="text1"/>
          <w:sz w:val="20"/>
          <w:szCs w:val="16"/>
        </w:rPr>
      </w:pPr>
    </w:p>
    <w:p w14:paraId="742680CA" w14:textId="77777777" w:rsidR="008077DB" w:rsidRPr="00AC7F2A" w:rsidRDefault="008077DB" w:rsidP="008077DB">
      <w:pPr>
        <w:pStyle w:val="Heading3"/>
        <w:jc w:val="both"/>
      </w:pPr>
      <w:r>
        <w:lastRenderedPageBreak/>
        <w:t xml:space="preserve">Sequence </w:t>
      </w:r>
      <w:proofErr w:type="gramStart"/>
      <w:r>
        <w:t>Diagram :</w:t>
      </w:r>
      <w:proofErr w:type="gramEnd"/>
      <w:r>
        <w:t xml:space="preserve"> </w:t>
      </w:r>
      <w:r w:rsidR="0018525A">
        <w:t>DISPENSE DRINK</w:t>
      </w:r>
    </w:p>
    <w:p w14:paraId="0427A91E" w14:textId="77777777" w:rsidR="008077DB" w:rsidRDefault="008077DB" w:rsidP="005359D4">
      <w:pPr>
        <w:jc w:val="both"/>
        <w:rPr>
          <w:color w:val="000000" w:themeColor="text1"/>
          <w:sz w:val="20"/>
          <w:szCs w:val="16"/>
        </w:rPr>
      </w:pPr>
    </w:p>
    <w:p w14:paraId="008F8E63" w14:textId="77777777" w:rsidR="005359D4" w:rsidRDefault="0048191A" w:rsidP="005359D4">
      <w:pPr>
        <w:jc w:val="both"/>
      </w:pPr>
      <w:r>
        <w:rPr>
          <w:noProof/>
          <w:lang w:val="en-SG" w:eastAsia="en-SG"/>
        </w:rPr>
      </w:r>
      <w:r>
        <w:rPr>
          <w:noProof/>
          <w:lang w:val="en-SG" w:eastAsia="en-SG"/>
        </w:rPr>
        <w:pict w14:anchorId="07E050FA">
          <v:group id="Group 21" o:spid="_x0000_s1034" style="width:451.3pt;height:406.5pt;mso-position-horizontal-relative:char;mso-position-vertical-relative:line" coordsize="57315,51625">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1" o:title=""/>
                <v:path arrowok="t"/>
              </v:shape>
              <v:shape id="Straight Arrow Connector 24" o:spid="_x0000_s1037" type="#_x0000_t32" style="position:absolute;left:18573;top:24765;width:13145;height:194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style="mso-next-textbox:#Rectangle 25">
                <w:txbxContent>
                  <w:p w14:paraId="1259C2A5" w14:textId="77777777" w:rsidR="0048191A" w:rsidRPr="007B016B" w:rsidRDefault="0048191A"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14:paraId="188CE266" w14:textId="77777777" w:rsidR="0048191A" w:rsidRPr="00D746AD" w:rsidRDefault="0048191A" w:rsidP="005359D4">
                    <w:pPr>
                      <w:rPr>
                        <w:color w:val="000000" w:themeColor="text1"/>
                        <w:sz w:val="16"/>
                        <w:szCs w:val="16"/>
                      </w:rPr>
                    </w:pPr>
                  </w:p>
                </w:txbxContent>
              </v:textbox>
            </v:rect>
            <w10:wrap type="none"/>
            <w10:anchorlock/>
          </v:group>
        </w:pict>
      </w:r>
    </w:p>
    <w:p w14:paraId="1E561F11" w14:textId="77777777" w:rsidR="005359D4" w:rsidRDefault="005359D4" w:rsidP="005359D4"/>
    <w:p w14:paraId="68F2A45E" w14:textId="77777777" w:rsidR="005359D4" w:rsidRDefault="005359D4" w:rsidP="005359D4"/>
    <w:p w14:paraId="3F98A3A5" w14:textId="77777777" w:rsidR="005359D4" w:rsidRDefault="005359D4" w:rsidP="005359D4"/>
    <w:p w14:paraId="5DCACBE7" w14:textId="77777777" w:rsidR="005359D4" w:rsidRDefault="005359D4" w:rsidP="005359D4"/>
    <w:p w14:paraId="47FD4A63" w14:textId="77777777" w:rsidR="005359D4" w:rsidRDefault="005359D4" w:rsidP="005359D4"/>
    <w:p w14:paraId="5B1BA044" w14:textId="77777777" w:rsidR="005359D4" w:rsidRDefault="005359D4" w:rsidP="005359D4"/>
    <w:p w14:paraId="4DE0248C" w14:textId="77777777" w:rsidR="005359D4" w:rsidRDefault="005359D4" w:rsidP="005359D4"/>
    <w:p w14:paraId="2AE6F284" w14:textId="77777777" w:rsidR="005359D4" w:rsidRDefault="005359D4" w:rsidP="005359D4"/>
    <w:p w14:paraId="78F27BC1" w14:textId="77777777" w:rsidR="005359D4" w:rsidRDefault="005359D4" w:rsidP="005359D4"/>
    <w:p w14:paraId="09829819" w14:textId="77777777" w:rsidR="008077DB" w:rsidRDefault="008077DB" w:rsidP="005359D4"/>
    <w:p w14:paraId="7211A9A8" w14:textId="77777777" w:rsidR="006C5095" w:rsidRDefault="007472C3" w:rsidP="002F2C9C">
      <w:pPr>
        <w:pStyle w:val="Heading2"/>
        <w:spacing w:line="360" w:lineRule="auto"/>
        <w:jc w:val="both"/>
      </w:pPr>
      <w:r>
        <w:lastRenderedPageBreak/>
        <w:t>Revised Design</w:t>
      </w:r>
    </w:p>
    <w:p w14:paraId="2AA6832D" w14:textId="77777777" w:rsidR="007472C3" w:rsidRDefault="007472C3" w:rsidP="0018525A">
      <w:pPr>
        <w:pStyle w:val="Heading3"/>
        <w:spacing w:line="360" w:lineRule="auto"/>
        <w:jc w:val="both"/>
      </w:pPr>
      <w:r>
        <w:t>Class Diagram</w:t>
      </w:r>
    </w:p>
    <w:p w14:paraId="5103139D" w14:textId="77777777" w:rsidR="007472C3" w:rsidRDefault="0048191A" w:rsidP="002F2C9C">
      <w:pPr>
        <w:spacing w:line="360" w:lineRule="auto"/>
        <w:jc w:val="both"/>
      </w:pPr>
      <w:r>
        <w:rPr>
          <w:rFonts w:cstheme="minorHAnsi"/>
          <w:noProof/>
          <w:lang w:val="en-SG" w:eastAsia="en-SG"/>
        </w:rPr>
        <w:pict w14:anchorId="438F34E7">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4" o:spid="_x0000_s1041" type="#_x0000_t61" style="position:absolute;left:0;text-align:left;margin-left:264.95pt;margin-top:148pt;width:97.5pt;height:20.9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508,-12939" fillcolor="#afcac4 [1944]" strokecolor="#afcac4 [1944]" strokeweight="1pt">
            <v:fill color2="#e4edeb [664]" angle="135" focus="50%" type="gradient"/>
            <v:shadow on="t" color="#39564f [1608]" opacity=".5" offset="1pt"/>
            <v:textbox style="mso-next-textbox:#Rectangular Callout 34">
              <w:txbxContent>
                <w:p w14:paraId="06B78837" w14:textId="77777777" w:rsidR="0048191A" w:rsidRPr="001D60C9" w:rsidRDefault="0048191A" w:rsidP="007A4C9C">
                  <w:pPr>
                    <w:rPr>
                      <w:sz w:val="18"/>
                      <w:szCs w:val="20"/>
                    </w:rPr>
                  </w:pPr>
                  <w:r>
                    <w:rPr>
                      <w:sz w:val="18"/>
                      <w:szCs w:val="20"/>
                    </w:rPr>
                    <w:t>Concrete Observer</w:t>
                  </w:r>
                </w:p>
              </w:txbxContent>
            </v:textbox>
          </v:shape>
        </w:pict>
      </w:r>
      <w:r>
        <w:rPr>
          <w:rFonts w:cstheme="minorHAnsi"/>
          <w:noProof/>
          <w:lang w:val="en-SG" w:eastAsia="en-SG"/>
        </w:rPr>
        <w:pict w14:anchorId="67ED5097">
          <v:shape id="Rectangular Callout 35" o:spid="_x0000_s1040" type="#_x0000_t61" style="position:absolute;left:0;text-align:left;margin-left:405.75pt;margin-top:65.1pt;width:92.95pt;height:20.9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style="mso-next-textbox:#Rectangular Callout 35">
              <w:txbxContent>
                <w:p w14:paraId="4B46AC12" w14:textId="77777777" w:rsidR="0048191A" w:rsidRPr="001D60C9" w:rsidRDefault="0048191A" w:rsidP="007A4C9C">
                  <w:pPr>
                    <w:rPr>
                      <w:sz w:val="18"/>
                      <w:szCs w:val="20"/>
                    </w:rPr>
                  </w:pPr>
                  <w:r>
                    <w:rPr>
                      <w:sz w:val="18"/>
                      <w:szCs w:val="20"/>
                    </w:rPr>
                    <w:t>Concrete Observer</w:t>
                  </w:r>
                </w:p>
              </w:txbxContent>
            </v:textbox>
          </v:shape>
        </w:pict>
      </w:r>
      <w:r>
        <w:rPr>
          <w:rFonts w:cstheme="minorHAnsi"/>
          <w:noProof/>
          <w:lang w:val="en-SG" w:eastAsia="en-SG"/>
        </w:rPr>
        <w:pict w14:anchorId="1639A66C">
          <v:shape id="Rectangular Callout 32" o:spid="_x0000_s1042" type="#_x0000_t61" style="position:absolute;left:0;text-align:left;margin-left:171.25pt;margin-top:62.4pt;width:86.5pt;height:23.6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560,31692" fillcolor="#afcac4 [1944]" strokecolor="#afcac4 [1944]" strokeweight="1pt">
            <v:fill color2="#e4edeb [664]" angle="135" focus="50%" type="gradient"/>
            <v:shadow on="t" color="#39564f [1608]" opacity=".5" offset="1pt"/>
            <v:textbox style="mso-next-textbox:#Rectangular Callout 32">
              <w:txbxContent>
                <w:p w14:paraId="5C5DE7C0" w14:textId="77777777" w:rsidR="0048191A" w:rsidRPr="001D60C9" w:rsidRDefault="0048191A" w:rsidP="007A4C9C">
                  <w:pPr>
                    <w:rPr>
                      <w:sz w:val="18"/>
                      <w:szCs w:val="20"/>
                    </w:rPr>
                  </w:pPr>
                  <w:r>
                    <w:rPr>
                      <w:sz w:val="18"/>
                      <w:szCs w:val="20"/>
                    </w:rPr>
                    <w:t xml:space="preserve">Concrete </w:t>
                  </w:r>
                  <w:r w:rsidRPr="001D60C9">
                    <w:rPr>
                      <w:sz w:val="18"/>
                      <w:szCs w:val="20"/>
                    </w:rPr>
                    <w:t>Subject</w:t>
                  </w:r>
                </w:p>
              </w:txbxContent>
            </v:textbox>
          </v:shape>
        </w:pict>
      </w:r>
      <w:r>
        <w:rPr>
          <w:rFonts w:cstheme="minorHAnsi"/>
          <w:noProof/>
          <w:lang w:val="en-SG" w:eastAsia="en-SG"/>
        </w:rPr>
        <w:pict w14:anchorId="3CB2307C">
          <v:shape id="Rectangular Callout 36" o:spid="_x0000_s1039" type="#_x0000_t61" style="position:absolute;left:0;text-align:left;margin-left:405.75pt;margin-top:6.7pt;width:63.75pt;height:20.9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style="mso-next-textbox:#Rectangular Callout 36">
              <w:txbxContent>
                <w:p w14:paraId="5B99F813" w14:textId="77777777" w:rsidR="0048191A" w:rsidRPr="001D60C9" w:rsidRDefault="0048191A" w:rsidP="007A4C9C">
                  <w:pPr>
                    <w:rPr>
                      <w:sz w:val="18"/>
                      <w:szCs w:val="20"/>
                    </w:rPr>
                  </w:pPr>
                  <w:r>
                    <w:rPr>
                      <w:sz w:val="18"/>
                      <w:szCs w:val="20"/>
                    </w:rPr>
                    <w:t>Observer</w:t>
                  </w:r>
                </w:p>
              </w:txbxContent>
            </v:textbox>
          </v:shape>
        </w:pict>
      </w:r>
      <w:r>
        <w:rPr>
          <w:rFonts w:cstheme="minorHAnsi"/>
          <w:noProof/>
          <w:lang w:val="en-SG" w:eastAsia="en-SG"/>
        </w:rPr>
        <w:pict w14:anchorId="1AFAE82E">
          <v:shape id="Rectangular Callout 31" o:spid="_x0000_s1043" type="#_x0000_t61" style="position:absolute;left:0;text-align:left;margin-left:192.85pt;margin-top:1.95pt;width:51.75pt;height:20.9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3715,14486" fillcolor="#afcac4 [1944]" strokecolor="#afcac4 [1944]" strokeweight="1pt">
            <v:fill color2="#e4edeb [664]" angle="135" focus="50%" type="gradient"/>
            <v:shadow on="t" color="#39564f [1608]" opacity=".5" offset="1pt"/>
            <v:textbox style="mso-next-textbox:#Rectangular Callout 31">
              <w:txbxContent>
                <w:p w14:paraId="664FD528" w14:textId="77777777" w:rsidR="0048191A" w:rsidRPr="001D60C9" w:rsidRDefault="0048191A">
                  <w:pPr>
                    <w:rPr>
                      <w:sz w:val="18"/>
                      <w:szCs w:val="20"/>
                    </w:rPr>
                  </w:pPr>
                  <w:r w:rsidRPr="001D60C9">
                    <w:rPr>
                      <w:sz w:val="18"/>
                      <w:szCs w:val="20"/>
                    </w:rPr>
                    <w:t>Subject</w:t>
                  </w:r>
                </w:p>
              </w:txbxContent>
            </v:textbox>
          </v:shape>
        </w:pict>
      </w:r>
      <w:r w:rsidR="00F41E7E">
        <w:rPr>
          <w:noProof/>
          <w:lang w:eastAsia="en-US" w:bidi="ta-IN"/>
        </w:rPr>
        <w:drawing>
          <wp:inline distT="0" distB="0" distL="0" distR="0" wp14:anchorId="26A9EC1A" wp14:editId="5FD36E8B">
            <wp:extent cx="5943600" cy="3556635"/>
            <wp:effectExtent l="19050" t="0" r="0" b="0"/>
            <wp:docPr id="4" name="Picture 3" descr="d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class.png"/>
                    <pic:cNvPicPr/>
                  </pic:nvPicPr>
                  <pic:blipFill>
                    <a:blip r:embed="rId12"/>
                    <a:stretch>
                      <a:fillRect/>
                    </a:stretch>
                  </pic:blipFill>
                  <pic:spPr>
                    <a:xfrm>
                      <a:off x="0" y="0"/>
                      <a:ext cx="5943600" cy="3556635"/>
                    </a:xfrm>
                    <a:prstGeom prst="rect">
                      <a:avLst/>
                    </a:prstGeom>
                  </pic:spPr>
                </pic:pic>
              </a:graphicData>
            </a:graphic>
          </wp:inline>
        </w:drawing>
      </w:r>
    </w:p>
    <w:p w14:paraId="7E1445B3" w14:textId="77777777" w:rsidR="007472C3" w:rsidRDefault="007472C3" w:rsidP="002F2C9C">
      <w:pPr>
        <w:spacing w:line="360" w:lineRule="auto"/>
        <w:jc w:val="both"/>
      </w:pPr>
    </w:p>
    <w:p w14:paraId="6AC2D1CC" w14:textId="77777777" w:rsidR="0040041C" w:rsidRDefault="0040041C" w:rsidP="002F2C9C">
      <w:pPr>
        <w:pStyle w:val="Heading3"/>
        <w:spacing w:line="360" w:lineRule="auto"/>
        <w:jc w:val="both"/>
      </w:pPr>
    </w:p>
    <w:p w14:paraId="4EF75CFE" w14:textId="77777777" w:rsidR="0040041C" w:rsidRDefault="0040041C" w:rsidP="002F2C9C">
      <w:pPr>
        <w:pStyle w:val="Heading3"/>
        <w:spacing w:line="360" w:lineRule="auto"/>
        <w:jc w:val="both"/>
      </w:pPr>
    </w:p>
    <w:p w14:paraId="02B76CF8" w14:textId="77777777" w:rsidR="0040041C" w:rsidRDefault="0040041C" w:rsidP="002F2C9C">
      <w:pPr>
        <w:pStyle w:val="Heading3"/>
        <w:spacing w:line="360" w:lineRule="auto"/>
        <w:jc w:val="both"/>
      </w:pPr>
    </w:p>
    <w:p w14:paraId="51DC20C3" w14:textId="77777777" w:rsidR="0040041C" w:rsidRDefault="0040041C" w:rsidP="002F2C9C">
      <w:pPr>
        <w:pStyle w:val="Heading3"/>
        <w:spacing w:line="360" w:lineRule="auto"/>
        <w:jc w:val="both"/>
      </w:pPr>
    </w:p>
    <w:p w14:paraId="04E1BB4D" w14:textId="77777777" w:rsidR="0040041C" w:rsidRDefault="0040041C" w:rsidP="002F2C9C">
      <w:pPr>
        <w:pStyle w:val="Heading3"/>
        <w:spacing w:line="360" w:lineRule="auto"/>
        <w:jc w:val="both"/>
      </w:pPr>
    </w:p>
    <w:p w14:paraId="62DB3703" w14:textId="77777777" w:rsidR="0040041C" w:rsidRDefault="0040041C" w:rsidP="002F2C9C">
      <w:pPr>
        <w:pStyle w:val="Heading3"/>
        <w:spacing w:line="360" w:lineRule="auto"/>
        <w:jc w:val="both"/>
      </w:pPr>
    </w:p>
    <w:p w14:paraId="0EDA5738" w14:textId="77777777" w:rsidR="0040041C" w:rsidRDefault="0040041C" w:rsidP="002F2C9C">
      <w:pPr>
        <w:pStyle w:val="Heading3"/>
        <w:spacing w:line="360" w:lineRule="auto"/>
        <w:jc w:val="both"/>
      </w:pPr>
    </w:p>
    <w:p w14:paraId="6950ACC0" w14:textId="77777777" w:rsidR="0040041C" w:rsidRDefault="0040041C" w:rsidP="002F2C9C">
      <w:pPr>
        <w:pStyle w:val="Heading3"/>
        <w:spacing w:line="360" w:lineRule="auto"/>
        <w:jc w:val="both"/>
      </w:pPr>
    </w:p>
    <w:p w14:paraId="57001E6F" w14:textId="77777777" w:rsidR="0040041C" w:rsidRPr="0040041C" w:rsidRDefault="0040041C" w:rsidP="0040041C"/>
    <w:p w14:paraId="3A9C7C9D" w14:textId="77777777" w:rsidR="007472C3" w:rsidRDefault="007472C3" w:rsidP="0040041C">
      <w:pPr>
        <w:pStyle w:val="Heading3"/>
        <w:jc w:val="both"/>
      </w:pPr>
      <w:r>
        <w:lastRenderedPageBreak/>
        <w:t xml:space="preserve">Sequence </w:t>
      </w:r>
      <w:proofErr w:type="gramStart"/>
      <w:r>
        <w:t>Diagram</w:t>
      </w:r>
      <w:r w:rsidR="0040041C">
        <w:t xml:space="preserve"> :</w:t>
      </w:r>
      <w:proofErr w:type="gramEnd"/>
      <w:r w:rsidR="0040041C">
        <w:t xml:space="preserve"> Store COINS</w:t>
      </w:r>
    </w:p>
    <w:p w14:paraId="20656948" w14:textId="77777777" w:rsidR="007472C3" w:rsidRDefault="0040041C" w:rsidP="002F2C9C">
      <w:pPr>
        <w:spacing w:line="360" w:lineRule="auto"/>
        <w:jc w:val="both"/>
      </w:pPr>
      <w:r>
        <w:rPr>
          <w:noProof/>
          <w:lang w:eastAsia="en-US" w:bidi="ta-IN"/>
        </w:rPr>
        <w:drawing>
          <wp:inline distT="0" distB="0" distL="0" distR="0" wp14:anchorId="4D44C72D" wp14:editId="6299ECC7">
            <wp:extent cx="5943600" cy="4207510"/>
            <wp:effectExtent l="19050" t="0" r="0" b="0"/>
            <wp:docPr id="8" name="Picture 7" descr="store 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 coins.png"/>
                    <pic:cNvPicPr/>
                  </pic:nvPicPr>
                  <pic:blipFill>
                    <a:blip r:embed="rId13"/>
                    <a:stretch>
                      <a:fillRect/>
                    </a:stretch>
                  </pic:blipFill>
                  <pic:spPr>
                    <a:xfrm>
                      <a:off x="0" y="0"/>
                      <a:ext cx="5943600" cy="4207510"/>
                    </a:xfrm>
                    <a:prstGeom prst="rect">
                      <a:avLst/>
                    </a:prstGeom>
                  </pic:spPr>
                </pic:pic>
              </a:graphicData>
            </a:graphic>
          </wp:inline>
        </w:drawing>
      </w:r>
    </w:p>
    <w:p w14:paraId="6D84A541" w14:textId="77777777" w:rsidR="007472C3" w:rsidRDefault="007472C3" w:rsidP="002F2C9C">
      <w:pPr>
        <w:spacing w:line="360" w:lineRule="auto"/>
        <w:jc w:val="both"/>
      </w:pPr>
    </w:p>
    <w:p w14:paraId="14C48E00" w14:textId="77777777" w:rsidR="002624B7" w:rsidRDefault="002624B7" w:rsidP="002624B7">
      <w:pPr>
        <w:pStyle w:val="Heading3"/>
        <w:jc w:val="both"/>
      </w:pPr>
      <w:r>
        <w:lastRenderedPageBreak/>
        <w:t xml:space="preserve">Sequence </w:t>
      </w:r>
      <w:proofErr w:type="gramStart"/>
      <w:r>
        <w:t>Diagram :</w:t>
      </w:r>
      <w:proofErr w:type="gramEnd"/>
      <w:r>
        <w:t xml:space="preserve"> DISPENSE DRINK</w:t>
      </w:r>
    </w:p>
    <w:p w14:paraId="53885251" w14:textId="77777777" w:rsidR="002624B7" w:rsidRPr="002624B7" w:rsidRDefault="002624B7" w:rsidP="002624B7">
      <w:r>
        <w:rPr>
          <w:noProof/>
          <w:lang w:eastAsia="en-US" w:bidi="ta-IN"/>
        </w:rPr>
        <w:drawing>
          <wp:inline distT="0" distB="0" distL="0" distR="0" wp14:anchorId="461D698E" wp14:editId="71674F90">
            <wp:extent cx="5943600" cy="3299460"/>
            <wp:effectExtent l="19050" t="0" r="0" b="0"/>
            <wp:docPr id="9" name="Picture 8" descr="dispense dr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ense drink.png"/>
                    <pic:cNvPicPr/>
                  </pic:nvPicPr>
                  <pic:blipFill>
                    <a:blip r:embed="rId14"/>
                    <a:stretch>
                      <a:fillRect/>
                    </a:stretch>
                  </pic:blipFill>
                  <pic:spPr>
                    <a:xfrm>
                      <a:off x="0" y="0"/>
                      <a:ext cx="5943600" cy="3299460"/>
                    </a:xfrm>
                    <a:prstGeom prst="rect">
                      <a:avLst/>
                    </a:prstGeom>
                  </pic:spPr>
                </pic:pic>
              </a:graphicData>
            </a:graphic>
          </wp:inline>
        </w:drawing>
      </w:r>
    </w:p>
    <w:p w14:paraId="2FCACFBC" w14:textId="77777777" w:rsidR="007472C3" w:rsidRDefault="007472C3" w:rsidP="002F2C9C">
      <w:pPr>
        <w:pStyle w:val="Heading2"/>
        <w:spacing w:line="360" w:lineRule="auto"/>
        <w:jc w:val="both"/>
      </w:pPr>
      <w:r>
        <w:t>Implementation</w:t>
      </w:r>
      <w:r w:rsidR="00E64705">
        <w:t xml:space="preserve"> issues</w:t>
      </w:r>
    </w:p>
    <w:p w14:paraId="12901EC4" w14:textId="77777777" w:rsidR="007472C3" w:rsidRDefault="007472C3" w:rsidP="002F2C9C">
      <w:pPr>
        <w:spacing w:line="360" w:lineRule="auto"/>
        <w:jc w:val="both"/>
      </w:pPr>
    </w:p>
    <w:p w14:paraId="3DF8F2E9"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firstRow="1" w:lastRow="0" w:firstColumn="1" w:lastColumn="0" w:noHBand="0" w:noVBand="1"/>
      </w:tblPr>
      <w:tblGrid>
        <w:gridCol w:w="2943"/>
        <w:gridCol w:w="6299"/>
      </w:tblGrid>
      <w:tr w:rsidR="007472C3" w:rsidRPr="007472C3" w14:paraId="2FC7E763" w14:textId="77777777"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28BA6D8" w14:textId="77777777"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14:paraId="128C69EA" w14:textId="77777777"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14:paraId="2654082B" w14:textId="77777777"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3048F58"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14:paraId="00FBD64C"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14:paraId="5858E558"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5634299"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14:paraId="2BFEE6E3"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CEC5D3E"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Here we cannot afford missing few intermediate notifications, so the Subject </w:t>
            </w:r>
            <w:proofErr w:type="gramStart"/>
            <w:r w:rsidRPr="007472C3">
              <w:rPr>
                <w:rFonts w:ascii="Times New Roman" w:hAnsi="Times New Roman" w:cs="Times New Roman"/>
                <w:sz w:val="24"/>
                <w:szCs w:val="24"/>
              </w:rPr>
              <w:t>call</w:t>
            </w:r>
            <w:proofErr w:type="gramEnd"/>
            <w:r w:rsidRPr="007472C3">
              <w:rPr>
                <w:rFonts w:ascii="Times New Roman" w:hAnsi="Times New Roman" w:cs="Times New Roman"/>
                <w:sz w:val="24"/>
                <w:szCs w:val="24"/>
              </w:rPr>
              <w:t xml:space="preserve"> Notify after they change the subject's state.</w:t>
            </w:r>
          </w:p>
          <w:p w14:paraId="42C1F801"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lastRenderedPageBreak/>
              <w:t xml:space="preserve"> </w:t>
            </w:r>
          </w:p>
        </w:tc>
      </w:tr>
      <w:tr w:rsidR="007472C3" w:rsidRPr="007472C3" w14:paraId="36C4FFA7" w14:textId="77777777" w:rsidTr="007472C3">
        <w:tc>
          <w:tcPr>
            <w:cnfStyle w:val="001000000000" w:firstRow="0" w:lastRow="0" w:firstColumn="1" w:lastColumn="0" w:oddVBand="0" w:evenVBand="0" w:oddHBand="0" w:evenHBand="0" w:firstRowFirstColumn="0" w:firstRowLastColumn="0" w:lastRowFirstColumn="0" w:lastRowLastColumn="0"/>
            <w:tcW w:w="2943" w:type="dxa"/>
          </w:tcPr>
          <w:p w14:paraId="00CA303E" w14:textId="77777777"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14:paraId="67A96D19" w14:textId="77777777"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14:paraId="69CB4939" w14:textId="77777777"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14:paraId="3DA893D5" w14:textId="77777777"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E906B61"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14:paraId="45744D8B"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14:paraId="19CF9727"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BE67BD9"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14:paraId="642A1503"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D75047C"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14:paraId="4D39CE35"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073C1E49" w14:textId="77777777" w:rsidR="00CD46AD" w:rsidRDefault="00CD46AD" w:rsidP="00083670">
      <w:pPr>
        <w:pStyle w:val="Heading1"/>
      </w:pPr>
    </w:p>
    <w:p w14:paraId="28628A12" w14:textId="77777777"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14:paraId="6757AD2D" w14:textId="77777777" w:rsidR="007472C3" w:rsidRDefault="002F2C9C" w:rsidP="00083670">
      <w:pPr>
        <w:pStyle w:val="Heading1"/>
      </w:pPr>
      <w:r>
        <w:lastRenderedPageBreak/>
        <w:t>Factory Design Pattern</w:t>
      </w:r>
    </w:p>
    <w:p w14:paraId="299B92FB" w14:textId="77777777" w:rsidR="00083670" w:rsidRDefault="00083670" w:rsidP="00083670"/>
    <w:p w14:paraId="506275C8" w14:textId="77777777" w:rsidR="00083670" w:rsidRDefault="00083670" w:rsidP="00083670">
      <w:pPr>
        <w:pStyle w:val="Heading2"/>
      </w:pPr>
      <w:r>
        <w:t>Design Problem</w:t>
      </w:r>
    </w:p>
    <w:p w14:paraId="6C4D683F" w14:textId="77777777"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14:paraId="70A53CFC" w14:textId="77777777"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14:paraId="0E217261" w14:textId="77777777"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14:paraId="342DBD32" w14:textId="77777777" w:rsidR="00083670" w:rsidRDefault="00083670" w:rsidP="00083670"/>
    <w:p w14:paraId="59BFE55A" w14:textId="77777777" w:rsidR="00083670" w:rsidRDefault="00083670" w:rsidP="00083670">
      <w:pPr>
        <w:pStyle w:val="Heading2"/>
      </w:pPr>
      <w:r>
        <w:t>Current Design</w:t>
      </w:r>
    </w:p>
    <w:p w14:paraId="31CEA4C2" w14:textId="77777777" w:rsidR="00083670" w:rsidRDefault="00083670" w:rsidP="00083670"/>
    <w:p w14:paraId="5F937201" w14:textId="77777777" w:rsidR="00083670" w:rsidRDefault="00083670" w:rsidP="00083670">
      <w:pPr>
        <w:pStyle w:val="Heading2"/>
      </w:pPr>
      <w:r>
        <w:t>Candidate Design Pattern(s) Considered</w:t>
      </w:r>
    </w:p>
    <w:p w14:paraId="36896DCD" w14:textId="77777777" w:rsidR="00083670" w:rsidRDefault="00083670" w:rsidP="00083670"/>
    <w:p w14:paraId="5146185B" w14:textId="77777777"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firstRow="1" w:lastRow="0" w:firstColumn="1" w:lastColumn="0" w:noHBand="0" w:noVBand="1"/>
      </w:tblPr>
      <w:tblGrid>
        <w:gridCol w:w="1694"/>
        <w:gridCol w:w="3708"/>
        <w:gridCol w:w="4028"/>
      </w:tblGrid>
      <w:tr w:rsidR="009B65A1" w:rsidRPr="0027224A" w14:paraId="5670AEE3" w14:textId="77777777"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09212E75"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14:paraId="58FFF859" w14:textId="77777777"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14:paraId="6EE750DC" w14:textId="77777777" w:rsidR="009B65A1" w:rsidRPr="0027224A" w:rsidRDefault="009B65A1" w:rsidP="007A4C9C">
            <w:pPr>
              <w:spacing w:after="0" w:line="360" w:lineRule="auto"/>
              <w:ind w:left="0" w:righ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14:paraId="3B1602A8" w14:textId="77777777"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B65A1" w:rsidRPr="0027224A" w14:paraId="4C919532" w14:textId="77777777" w:rsidTr="007A4C9C">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14:paraId="3BF21BB9"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14:paraId="521E5934" w14:textId="77777777"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14:paraId="7151074A" w14:textId="77777777"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14:paraId="7F0F391D" w14:textId="77777777" w:rsidTr="007A4C9C">
        <w:tc>
          <w:tcPr>
            <w:cnfStyle w:val="001000000000" w:firstRow="0" w:lastRow="0" w:firstColumn="1" w:lastColumn="0" w:oddVBand="0" w:evenVBand="0" w:oddHBand="0" w:evenHBand="0" w:firstRowFirstColumn="0" w:firstRowLastColumn="0" w:lastRowFirstColumn="0" w:lastRowLastColumn="0"/>
            <w:tcW w:w="1506" w:type="dxa"/>
          </w:tcPr>
          <w:p w14:paraId="08158DFD"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14:paraId="3DF4C8D3" w14:textId="77777777" w:rsidR="009B65A1" w:rsidRPr="0027224A" w:rsidRDefault="009B65A1" w:rsidP="007A4C9C">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14:paraId="72C91D0B" w14:textId="77777777" w:rsidR="009B65A1"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14:paraId="286C1965" w14:textId="77777777"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w:t>
            </w:r>
            <w:proofErr w:type="gramStart"/>
            <w:r w:rsidRPr="0027224A">
              <w:rPr>
                <w:rFonts w:ascii="Times New Roman" w:eastAsia="Calibri" w:hAnsi="Times New Roman" w:cs="Times New Roman"/>
                <w:sz w:val="24"/>
                <w:szCs w:val="24"/>
              </w:rPr>
              <w:t>it's</w:t>
            </w:r>
            <w:proofErr w:type="gramEnd"/>
            <w:r w:rsidRPr="0027224A">
              <w:rPr>
                <w:rFonts w:ascii="Times New Roman" w:eastAsia="Calibri" w:hAnsi="Times New Roman" w:cs="Times New Roman"/>
                <w:sz w:val="24"/>
                <w:szCs w:val="24"/>
              </w:rPr>
              <w:t xml:space="preserve"> subclasses to specify the objects to be created.</w:t>
            </w:r>
          </w:p>
          <w:p w14:paraId="56170ED5" w14:textId="77777777"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14:paraId="4DA0E4BC" w14:textId="77777777" w:rsidR="009B65A1" w:rsidRPr="0027224A" w:rsidRDefault="009B65A1" w:rsidP="007A4C9C">
            <w:pPr>
              <w:autoSpaceDE w:val="0"/>
              <w:autoSpaceDN w:val="0"/>
              <w:adjustRightInd w:val="0"/>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4028" w:type="dxa"/>
          </w:tcPr>
          <w:p w14:paraId="3073D498" w14:textId="77777777" w:rsidR="009B65A1" w:rsidRPr="0027224A" w:rsidRDefault="009B65A1" w:rsidP="007A4C9C">
            <w:pPr>
              <w:autoSpaceDE w:val="0"/>
              <w:autoSpaceDN w:val="0"/>
              <w:adjustRightInd w:val="0"/>
              <w:spacing w:after="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14:paraId="66AF8BF4" w14:textId="77777777" w:rsidR="009B65A1"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14:paraId="77990D71" w14:textId="77777777" w:rsidR="009B65A1" w:rsidRPr="0003508F"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3508F">
              <w:rPr>
                <w:rFonts w:ascii="Times New Roman" w:eastAsia="Calibri" w:hAnsi="Times New Roman" w:cs="Times New Roman"/>
                <w:sz w:val="24"/>
                <w:szCs w:val="24"/>
              </w:rPr>
              <w:t xml:space="preserve">When the sole instance should be extensible by </w:t>
            </w:r>
            <w:proofErr w:type="spellStart"/>
            <w:r w:rsidRPr="0003508F">
              <w:rPr>
                <w:rFonts w:ascii="Times New Roman" w:eastAsia="Calibri" w:hAnsi="Times New Roman" w:cs="Times New Roman"/>
                <w:sz w:val="24"/>
                <w:szCs w:val="24"/>
              </w:rPr>
              <w:t>subclassing</w:t>
            </w:r>
            <w:proofErr w:type="spellEnd"/>
            <w:r w:rsidRPr="0003508F">
              <w:rPr>
                <w:rFonts w:ascii="Times New Roman" w:eastAsia="Calibri" w:hAnsi="Times New Roman" w:cs="Times New Roman"/>
                <w:sz w:val="24"/>
                <w:szCs w:val="24"/>
              </w:rPr>
              <w:t>, and clients should be able to use an extended instance without modifying their code.</w:t>
            </w:r>
          </w:p>
          <w:p w14:paraId="45A5A747" w14:textId="77777777" w:rsidR="009B65A1" w:rsidRPr="0027224A" w:rsidRDefault="009B65A1" w:rsidP="007A4C9C">
            <w:pPr>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9B65A1" w:rsidRPr="0027224A" w14:paraId="191391EB" w14:textId="77777777"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060F0413"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14:paraId="091C0E2B" w14:textId="77777777"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14:paraId="1458431E" w14:textId="77777777"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14:paraId="6A242DF4" w14:textId="77777777" w:rsidTr="007A4C9C">
        <w:tc>
          <w:tcPr>
            <w:cnfStyle w:val="001000000000" w:firstRow="0" w:lastRow="0" w:firstColumn="1" w:lastColumn="0" w:oddVBand="0" w:evenVBand="0" w:oddHBand="0" w:evenHBand="0" w:firstRowFirstColumn="0" w:firstRowLastColumn="0" w:lastRowFirstColumn="0" w:lastRowLastColumn="0"/>
            <w:tcW w:w="1506" w:type="dxa"/>
          </w:tcPr>
          <w:p w14:paraId="1ED1AACE"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14:paraId="6C9270C8" w14:textId="77777777"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14:paraId="48FDA197" w14:textId="77777777"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14:paraId="452CFE4A" w14:textId="77777777" w:rsidR="009B65A1" w:rsidRPr="0027224A" w:rsidRDefault="009B65A1"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14:paraId="0903D804" w14:textId="77777777" w:rsidR="00083670" w:rsidRDefault="00083670" w:rsidP="00083670"/>
    <w:p w14:paraId="7382B3EB" w14:textId="77777777" w:rsidR="009B65A1" w:rsidRDefault="009B65A1" w:rsidP="00083670"/>
    <w:p w14:paraId="783D2D7D" w14:textId="77777777" w:rsidR="00557E9A" w:rsidRDefault="00557E9A" w:rsidP="00557E9A">
      <w:pPr>
        <w:pStyle w:val="Heading2"/>
      </w:pPr>
      <w:r>
        <w:t>Participants</w:t>
      </w:r>
    </w:p>
    <w:p w14:paraId="5E06FCA2" w14:textId="77777777" w:rsidR="00557E9A" w:rsidRDefault="00557E9A" w:rsidP="00083670"/>
    <w:p w14:paraId="4D16C62A" w14:textId="77777777"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14:paraId="7DBD2800"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r w:rsidR="00D65D34">
        <w:rPr>
          <w:rFonts w:ascii="Times New Roman" w:eastAsia="Times New Roman" w:hAnsi="Times New Roman" w:cs="Times New Roman"/>
          <w:bCs/>
          <w:sz w:val="24"/>
          <w:szCs w:val="24"/>
          <w:lang w:eastAsia="en-GB"/>
        </w:rPr>
        <w:t xml:space="preserve"> (Product)</w:t>
      </w:r>
    </w:p>
    <w:p w14:paraId="5CB473AC" w14:textId="77777777"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14:paraId="11C66813" w14:textId="77777777"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 xml:space="preserve"> </w:t>
      </w:r>
      <w:r w:rsidR="00557E9A" w:rsidRPr="00E64705">
        <w:rPr>
          <w:rFonts w:ascii="Times New Roman" w:eastAsia="Times New Roman" w:hAnsi="Times New Roman" w:cs="Times New Roman"/>
          <w:bCs/>
          <w:sz w:val="24"/>
          <w:szCs w:val="24"/>
          <w:lang w:eastAsia="en-GB"/>
        </w:rPr>
        <w:t>(</w:t>
      </w:r>
      <w:proofErr w:type="spellStart"/>
      <w:r>
        <w:rPr>
          <w:rFonts w:ascii="Times New Roman" w:eastAsia="Times New Roman" w:hAnsi="Times New Roman" w:cs="Times New Roman"/>
          <w:bCs/>
          <w:sz w:val="24"/>
          <w:szCs w:val="24"/>
          <w:lang w:eastAsia="en-GB"/>
        </w:rPr>
        <w:t>ConcreteProduct</w:t>
      </w:r>
      <w:proofErr w:type="spellEnd"/>
      <w:r w:rsidR="00557E9A" w:rsidRPr="00E64705">
        <w:rPr>
          <w:rFonts w:ascii="Times New Roman" w:eastAsia="Times New Roman" w:hAnsi="Times New Roman" w:cs="Times New Roman"/>
          <w:bCs/>
          <w:sz w:val="24"/>
          <w:szCs w:val="24"/>
          <w:lang w:eastAsia="en-GB"/>
        </w:rPr>
        <w:t>)</w:t>
      </w:r>
      <w:r w:rsidRPr="00D65D34">
        <w:rPr>
          <w:rFonts w:ascii="Times New Roman" w:eastAsia="Times New Roman" w:hAnsi="Times New Roman" w:cs="Times New Roman"/>
          <w:bCs/>
          <w:sz w:val="24"/>
          <w:szCs w:val="24"/>
          <w:lang w:eastAsia="en-GB"/>
        </w:rPr>
        <w:t xml:space="preserve"> </w:t>
      </w:r>
    </w:p>
    <w:p w14:paraId="03936B89" w14:textId="77777777"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14:paraId="499116F3"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r w:rsidR="004B71F8">
        <w:rPr>
          <w:rFonts w:ascii="Times New Roman" w:eastAsia="Times New Roman" w:hAnsi="Times New Roman" w:cs="Times New Roman"/>
          <w:bCs/>
          <w:sz w:val="24"/>
          <w:szCs w:val="24"/>
          <w:lang w:eastAsia="en-GB"/>
        </w:rPr>
        <w:t>(</w:t>
      </w:r>
      <w:proofErr w:type="spellStart"/>
      <w:r w:rsidR="004B71F8">
        <w:rPr>
          <w:rFonts w:ascii="Times New Roman" w:eastAsia="Times New Roman" w:hAnsi="Times New Roman" w:cs="Times New Roman"/>
          <w:bCs/>
          <w:sz w:val="24"/>
          <w:szCs w:val="24"/>
          <w:lang w:eastAsia="en-GB"/>
        </w:rPr>
        <w:t>ConcreteCreator</w:t>
      </w:r>
      <w:proofErr w:type="spellEnd"/>
      <w:r w:rsidR="004B71F8">
        <w:rPr>
          <w:rFonts w:ascii="Times New Roman" w:eastAsia="Times New Roman" w:hAnsi="Times New Roman" w:cs="Times New Roman"/>
          <w:bCs/>
          <w:sz w:val="24"/>
          <w:szCs w:val="24"/>
          <w:lang w:eastAsia="en-GB"/>
        </w:rPr>
        <w:t>)</w:t>
      </w:r>
    </w:p>
    <w:p w14:paraId="5E2A3A3F" w14:textId="77777777"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14:paraId="15097827" w14:textId="77777777"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TransactionController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Client</w:t>
      </w:r>
      <w:r w:rsidR="00557E9A" w:rsidRPr="00E64705">
        <w:rPr>
          <w:rFonts w:ascii="Times New Roman" w:eastAsia="Times New Roman" w:hAnsi="Times New Roman" w:cs="Times New Roman"/>
          <w:bCs/>
          <w:sz w:val="24"/>
          <w:szCs w:val="24"/>
          <w:lang w:eastAsia="en-GB"/>
        </w:rPr>
        <w:t>)</w:t>
      </w:r>
    </w:p>
    <w:p w14:paraId="27532DE9" w14:textId="77777777"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14:paraId="3D1510E5" w14:textId="77777777" w:rsidR="007A7EA5" w:rsidRDefault="007A7EA5">
      <w:pPr>
        <w:spacing w:after="240" w:line="252" w:lineRule="auto"/>
        <w:ind w:left="0" w:right="0"/>
      </w:pPr>
      <w:r>
        <w:br w:type="page"/>
      </w:r>
    </w:p>
    <w:p w14:paraId="6C360571" w14:textId="77777777" w:rsidR="005D4EAF" w:rsidRDefault="005D4EAF" w:rsidP="005D4EAF">
      <w:pPr>
        <w:pStyle w:val="Heading2"/>
        <w:jc w:val="both"/>
      </w:pPr>
      <w:r>
        <w:lastRenderedPageBreak/>
        <w:t xml:space="preserve">Current Design </w:t>
      </w:r>
    </w:p>
    <w:p w14:paraId="6F7BC199" w14:textId="77777777" w:rsidR="005D4EAF" w:rsidRPr="00AC7F2A" w:rsidRDefault="005D4EAF" w:rsidP="005D4EAF">
      <w:pPr>
        <w:pStyle w:val="Heading3"/>
        <w:jc w:val="both"/>
      </w:pPr>
      <w:r>
        <w:t>Sequence Diagram</w:t>
      </w:r>
    </w:p>
    <w:p w14:paraId="79BF0D07" w14:textId="77777777" w:rsidR="007A4C9C" w:rsidRDefault="007A4C9C">
      <w:pPr>
        <w:spacing w:after="240" w:line="252" w:lineRule="auto"/>
        <w:ind w:left="0" w:right="0"/>
      </w:pPr>
    </w:p>
    <w:p w14:paraId="3163CEE3" w14:textId="77777777" w:rsidR="007A4C9C" w:rsidRDefault="007A4C9C">
      <w:pPr>
        <w:spacing w:after="240" w:line="252" w:lineRule="auto"/>
        <w:ind w:left="0" w:right="0"/>
      </w:pPr>
      <w:r>
        <w:t>Sequence diagram for Build Application (2)</w:t>
      </w:r>
    </w:p>
    <w:p w14:paraId="5D04B25B" w14:textId="77777777" w:rsidR="005D4EAF" w:rsidRDefault="0048191A">
      <w:pPr>
        <w:spacing w:after="240" w:line="252" w:lineRule="auto"/>
        <w:ind w:left="0" w:right="0"/>
        <w:rPr>
          <w:rFonts w:asciiTheme="majorHAnsi" w:eastAsiaTheme="majorEastAsia" w:hAnsiTheme="majorHAnsi" w:cstheme="majorBidi"/>
          <w:caps/>
          <w:color w:val="DD8047" w:themeColor="accent2"/>
          <w:sz w:val="24"/>
          <w:szCs w:val="24"/>
        </w:rPr>
      </w:pPr>
      <w:r>
        <w:pict w14:anchorId="2364457E">
          <v:rect id="Rectangle 196" o:spid="_x0000_s1044" style="position:absolute;margin-left:0;margin-top:432.75pt;width:276pt;height:55.2pt;z-index:251649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" filled="f" strokecolor="black [3213]" strokeweight="1pt">
            <v:path arrowok="t"/>
            <v:textbox style="mso-next-textbox:#Rectangle 196">
              <w:txbxContent>
                <w:p w14:paraId="6F76A636" w14:textId="77777777" w:rsidR="0048191A" w:rsidRDefault="0048191A" w:rsidP="007A4C9C">
                  <w:pPr>
                    <w:rPr>
                      <w:color w:val="000000" w:themeColor="text1"/>
                      <w:sz w:val="20"/>
                      <w:szCs w:val="16"/>
                    </w:rPr>
                  </w:pPr>
                  <w:r>
                    <w:rPr>
                      <w:color w:val="000000" w:themeColor="text1"/>
                      <w:sz w:val="20"/>
                      <w:szCs w:val="16"/>
                    </w:rPr>
                    <w:t xml:space="preserve">Directly initialize the </w:t>
                  </w:r>
                  <w:proofErr w:type="spellStart"/>
                  <w:r>
                    <w:rPr>
                      <w:color w:val="000000" w:themeColor="text1"/>
                      <w:sz w:val="20"/>
                      <w:szCs w:val="16"/>
                    </w:rPr>
                    <w:t>CoinReceiver</w:t>
                  </w:r>
                  <w:proofErr w:type="spellEnd"/>
                  <w:r>
                    <w:rPr>
                      <w:color w:val="000000" w:themeColor="text1"/>
                      <w:sz w:val="20"/>
                      <w:szCs w:val="16"/>
                    </w:rPr>
                    <w:t xml:space="preserve"> class.</w:t>
                  </w:r>
                </w:p>
                <w:p w14:paraId="35D362F9" w14:textId="77777777" w:rsidR="0048191A" w:rsidRPr="007B016B" w:rsidRDefault="0048191A" w:rsidP="007A4C9C">
                  <w:pPr>
                    <w:rPr>
                      <w:color w:val="000000" w:themeColor="text1"/>
                      <w:sz w:val="20"/>
                      <w:szCs w:val="16"/>
                    </w:rPr>
                  </w:pPr>
                  <w:r>
                    <w:rPr>
                      <w:color w:val="000000" w:themeColor="text1"/>
                      <w:sz w:val="20"/>
                      <w:szCs w:val="16"/>
                    </w:rPr>
                    <w:t>Adding new Receiver class require the change in TransactionController</w:t>
                  </w:r>
                </w:p>
                <w:p w14:paraId="0988BFF4" w14:textId="77777777" w:rsidR="0048191A" w:rsidRPr="00D746AD" w:rsidRDefault="0048191A" w:rsidP="007A4C9C">
                  <w:pPr>
                    <w:rPr>
                      <w:color w:val="000000" w:themeColor="text1"/>
                      <w:sz w:val="16"/>
                      <w:szCs w:val="16"/>
                    </w:rPr>
                  </w:pPr>
                </w:p>
              </w:txbxContent>
            </v:textbox>
          </v:rect>
        </w:pict>
      </w:r>
      <w:r>
        <w:pict w14:anchorId="58CAC81E">
          <v:shape id="Straight Arrow Connector 197" o:spid="_x0000_s1077" type="#_x0000_t32" style="position:absolute;margin-left:141.75pt;margin-top:377.95pt;width:31.5pt;height:55.5pt;flip:y;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" strokecolor="black [3213]" strokeweight=".5pt">
            <v:stroke endarrow="open" joinstyle="miter"/>
            <o:lock v:ext="edit" shapetype="f"/>
          </v:shape>
        </w:pict>
      </w:r>
      <w:r>
        <w:rPr>
          <w:noProof/>
          <w:lang w:val="en-SG" w:eastAsia="en-SG"/>
        </w:rPr>
        <w:pict w14:anchorId="766BFC77">
          <v:rect id="Rectangle 63" o:spid="_x0000_s1076" style="position:absolute;margin-left:135.75pt;margin-top:332.25pt;width:177.75pt;height:37.5pt;z-index:251636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" filled="f" strokecolor="red" strokeweight="2.5pt"/>
        </w:pict>
      </w:r>
      <w:r w:rsidR="007A4C9C">
        <w:rPr>
          <w:noProof/>
          <w:lang w:eastAsia="en-US" w:bidi="ta-IN"/>
        </w:rPr>
        <w:drawing>
          <wp:inline distT="0" distB="0" distL="0" distR="0" wp14:anchorId="27C14BB5" wp14:editId="3D821693">
            <wp:extent cx="5896798" cy="4982270"/>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896798" cy="4982270"/>
                    </a:xfrm>
                    <a:prstGeom prst="rect">
                      <a:avLst/>
                    </a:prstGeom>
                  </pic:spPr>
                </pic:pic>
              </a:graphicData>
            </a:graphic>
          </wp:inline>
        </w:drawing>
      </w:r>
      <w:r w:rsidR="005D4EAF">
        <w:br w:type="page"/>
      </w:r>
    </w:p>
    <w:p w14:paraId="183B295F" w14:textId="77777777" w:rsidR="00E64705" w:rsidRDefault="00E64705" w:rsidP="006E4868">
      <w:pPr>
        <w:pStyle w:val="Heading2"/>
        <w:spacing w:line="360" w:lineRule="auto"/>
        <w:jc w:val="both"/>
      </w:pPr>
      <w:r>
        <w:lastRenderedPageBreak/>
        <w:t>Revised Design</w:t>
      </w:r>
    </w:p>
    <w:p w14:paraId="30AEF2F6" w14:textId="77777777" w:rsidR="00E64705" w:rsidRDefault="00E64705" w:rsidP="007A7EA5">
      <w:pPr>
        <w:pStyle w:val="Heading3"/>
        <w:jc w:val="both"/>
      </w:pPr>
      <w:r>
        <w:t>Class Diagram</w:t>
      </w:r>
    </w:p>
    <w:p w14:paraId="42AB8BDA" w14:textId="77777777" w:rsidR="00E64705" w:rsidRDefault="00E64705" w:rsidP="00083670"/>
    <w:p w14:paraId="4A2104C9" w14:textId="77777777" w:rsidR="00E64705" w:rsidRDefault="0048191A" w:rsidP="00083670">
      <w:r>
        <w:rPr>
          <w:rFonts w:cstheme="minorHAnsi"/>
          <w:noProof/>
          <w:lang w:val="en-SG" w:eastAsia="en-SG"/>
        </w:rPr>
        <w:pict w14:anchorId="42A8EB9B">
          <v:shape id="Rectangular Callout 202" o:spid="_x0000_s1045" type="#_x0000_t61" style="position:absolute;left:0;text-align:left;margin-left:129.75pt;margin-top:217.5pt;width:85.5pt;height:20.9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" adj="11016,35777" fillcolor="#afcac4 [1944]" strokecolor="#afcac4 [1944]" strokeweight="1pt">
            <v:fill color2="#e4edeb [664]" angle="135" focus="50%" type="gradient"/>
            <v:shadow on="t" color="#39564f [1608]" opacity=".5" offset="1pt"/>
            <v:textbox style="mso-next-textbox:#Rectangular Callout 202">
              <w:txbxContent>
                <w:p w14:paraId="3FE2CAE3" w14:textId="77777777" w:rsidR="0048191A" w:rsidRPr="004B71F8" w:rsidRDefault="0048191A" w:rsidP="00D65D34">
                  <w:pPr>
                    <w:rPr>
                      <w:sz w:val="18"/>
                      <w:szCs w:val="20"/>
                      <w:lang w:val="en-SG"/>
                    </w:rPr>
                  </w:pPr>
                  <w:proofErr w:type="spellStart"/>
                  <w:r>
                    <w:rPr>
                      <w:sz w:val="18"/>
                      <w:szCs w:val="20"/>
                      <w:lang w:val="en-SG"/>
                    </w:rPr>
                    <w:t>ConcreteProduct</w:t>
                  </w:r>
                  <w:proofErr w:type="spellEnd"/>
                </w:p>
              </w:txbxContent>
            </v:textbox>
          </v:shape>
        </w:pict>
      </w:r>
      <w:r>
        <w:rPr>
          <w:rFonts w:cstheme="minorHAnsi"/>
          <w:noProof/>
          <w:lang w:val="en-SG" w:eastAsia="en-SG"/>
        </w:rPr>
        <w:pict w14:anchorId="656369DB">
          <v:shape id="Rectangular Callout 201" o:spid="_x0000_s1046" type="#_x0000_t61" style="position:absolute;left:0;text-align:left;margin-left:161.25pt;margin-top:.75pt;width:57.75pt;height:20.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" adj="11297,34230" fillcolor="#afcac4 [1944]" strokecolor="#afcac4 [1944]" strokeweight="1pt">
            <v:fill color2="#e4edeb [664]" angle="135" focus="50%" type="gradient"/>
            <v:shadow on="t" color="#39564f [1608]" opacity=".5" offset="1pt"/>
            <v:textbox style="mso-next-textbox:#Rectangular Callout 201">
              <w:txbxContent>
                <w:p w14:paraId="3F065958" w14:textId="77777777" w:rsidR="0048191A" w:rsidRPr="004B71F8" w:rsidRDefault="0048191A" w:rsidP="00D65D34">
                  <w:pPr>
                    <w:rPr>
                      <w:sz w:val="18"/>
                      <w:szCs w:val="20"/>
                      <w:lang w:val="en-SG"/>
                    </w:rPr>
                  </w:pPr>
                  <w:r>
                    <w:rPr>
                      <w:sz w:val="18"/>
                      <w:szCs w:val="20"/>
                      <w:lang w:val="en-SG"/>
                    </w:rPr>
                    <w:t>Product</w:t>
                  </w:r>
                </w:p>
              </w:txbxContent>
            </v:textbox>
          </v:shape>
        </w:pict>
      </w:r>
      <w:r>
        <w:rPr>
          <w:rFonts w:cstheme="minorHAnsi"/>
          <w:noProof/>
          <w:lang w:val="en-SG" w:eastAsia="en-SG"/>
        </w:rPr>
        <w:pict w14:anchorId="31E0DA84">
          <v:shape id="Rectangular Callout 200" o:spid="_x0000_s1047" type="#_x0000_t61" style="position:absolute;left:0;text-align:left;margin-left:357.75pt;margin-top:196.5pt;width:84pt;height:20.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" adj="13769,34230" fillcolor="#afcac4 [1944]" strokecolor="#afcac4 [1944]" strokeweight="1pt">
            <v:fill color2="#e4edeb [664]" angle="135" focus="50%" type="gradient"/>
            <v:shadow on="t" color="#39564f [1608]" opacity=".5" offset="1pt"/>
            <v:textbox style="mso-next-textbox:#Rectangular Callout 200">
              <w:txbxContent>
                <w:p w14:paraId="62774A94" w14:textId="77777777" w:rsidR="0048191A" w:rsidRPr="004B71F8" w:rsidRDefault="0048191A" w:rsidP="004B71F8">
                  <w:pPr>
                    <w:rPr>
                      <w:sz w:val="18"/>
                      <w:szCs w:val="20"/>
                      <w:lang w:val="en-SG"/>
                    </w:rPr>
                  </w:pPr>
                  <w:proofErr w:type="spellStart"/>
                  <w:r>
                    <w:rPr>
                      <w:sz w:val="18"/>
                      <w:szCs w:val="20"/>
                      <w:lang w:val="en-SG"/>
                    </w:rPr>
                    <w:t>ConcreteCreator</w:t>
                  </w:r>
                  <w:proofErr w:type="spellEnd"/>
                </w:p>
              </w:txbxContent>
            </v:textbox>
          </v:shape>
        </w:pict>
      </w:r>
      <w:r>
        <w:rPr>
          <w:rFonts w:cstheme="minorHAnsi"/>
          <w:noProof/>
          <w:lang w:val="en-SG" w:eastAsia="en-SG"/>
        </w:rPr>
        <w:pict w14:anchorId="1A2BB945">
          <v:shape id="Rectangular Callout 199" o:spid="_x0000_s1048" type="#_x0000_t61" style="position:absolute;left:0;text-align:left;margin-left:342pt;margin-top:74.25pt;width:48.75pt;height:20.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" adj="13769,34230" fillcolor="#afcac4 [1944]" strokecolor="#afcac4 [1944]" strokeweight="1pt">
            <v:fill color2="#e4edeb [664]" angle="135" focus="50%" type="gradient"/>
            <v:shadow on="t" color="#39564f [1608]" opacity=".5" offset="1pt"/>
            <v:textbox style="mso-next-textbox:#Rectangular Callout 199">
              <w:txbxContent>
                <w:p w14:paraId="435A9826" w14:textId="77777777" w:rsidR="0048191A" w:rsidRPr="004B71F8" w:rsidRDefault="0048191A" w:rsidP="004B71F8">
                  <w:pPr>
                    <w:rPr>
                      <w:sz w:val="18"/>
                      <w:szCs w:val="20"/>
                      <w:lang w:val="en-SG"/>
                    </w:rPr>
                  </w:pPr>
                  <w:r>
                    <w:rPr>
                      <w:sz w:val="18"/>
                      <w:szCs w:val="20"/>
                      <w:lang w:val="en-SG"/>
                    </w:rPr>
                    <w:t>Client</w:t>
                  </w:r>
                </w:p>
              </w:txbxContent>
            </v:textbox>
          </v:shape>
        </w:pict>
      </w:r>
      <w:r w:rsidR="00E64705">
        <w:rPr>
          <w:noProof/>
          <w:lang w:eastAsia="en-US" w:bidi="ta-IN"/>
        </w:rPr>
        <w:drawing>
          <wp:inline distT="0" distB="0" distL="0" distR="0" wp14:anchorId="1A6F5234" wp14:editId="3BB148F7">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14:paraId="6FC15DA5" w14:textId="77777777" w:rsidR="00E64705" w:rsidRDefault="00E64705" w:rsidP="00083670"/>
    <w:p w14:paraId="68327FD8" w14:textId="77777777" w:rsidR="007A7EA5" w:rsidRDefault="007A7EA5">
      <w:pPr>
        <w:spacing w:after="240" w:line="252" w:lineRule="auto"/>
        <w:ind w:left="0" w:right="0"/>
      </w:pPr>
      <w:r>
        <w:br w:type="page"/>
      </w:r>
    </w:p>
    <w:p w14:paraId="745F79E0" w14:textId="77777777" w:rsidR="00E64705" w:rsidRDefault="00E64705" w:rsidP="007A7EA5">
      <w:pPr>
        <w:pStyle w:val="Heading3"/>
        <w:jc w:val="both"/>
      </w:pPr>
      <w:r>
        <w:lastRenderedPageBreak/>
        <w:t>Sequence Diagram</w:t>
      </w:r>
    </w:p>
    <w:p w14:paraId="0DD3829C" w14:textId="77777777" w:rsidR="00E64705" w:rsidRDefault="00E64705" w:rsidP="00083670"/>
    <w:p w14:paraId="06465472" w14:textId="77777777" w:rsidR="00E64705" w:rsidRDefault="00E64705" w:rsidP="00083670">
      <w:r>
        <w:rPr>
          <w:noProof/>
          <w:lang w:eastAsia="en-US" w:bidi="ta-IN"/>
        </w:rPr>
        <w:drawing>
          <wp:inline distT="0" distB="0" distL="0" distR="0" wp14:anchorId="1B490ECA" wp14:editId="5CC913CD">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14:paraId="53224E9D" w14:textId="77777777" w:rsidR="000752B0" w:rsidRDefault="000752B0">
      <w:pPr>
        <w:spacing w:after="240" w:line="252" w:lineRule="auto"/>
        <w:ind w:left="0" w:right="0"/>
      </w:pPr>
      <w:r>
        <w:br w:type="page"/>
      </w:r>
    </w:p>
    <w:p w14:paraId="662EB586" w14:textId="77777777" w:rsidR="00E64705" w:rsidRDefault="00E64705" w:rsidP="000752B0">
      <w:pPr>
        <w:pStyle w:val="Heading2"/>
        <w:ind w:left="0"/>
      </w:pPr>
      <w:r>
        <w:lastRenderedPageBreak/>
        <w:t>Implementation Issues</w:t>
      </w:r>
    </w:p>
    <w:tbl>
      <w:tblPr>
        <w:tblStyle w:val="GridTable4-Accent61"/>
        <w:tblW w:w="0" w:type="auto"/>
        <w:tblLook w:val="04A0" w:firstRow="1" w:lastRow="0" w:firstColumn="1" w:lastColumn="0" w:noHBand="0" w:noVBand="1"/>
      </w:tblPr>
      <w:tblGrid>
        <w:gridCol w:w="2943"/>
        <w:gridCol w:w="6299"/>
      </w:tblGrid>
      <w:tr w:rsidR="000752B0" w:rsidRPr="007472C3" w14:paraId="53382A53" w14:textId="77777777"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8F6C360" w14:textId="77777777" w:rsidR="000752B0" w:rsidRPr="007472C3" w:rsidRDefault="000752B0" w:rsidP="007A4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14:paraId="1DB210B8" w14:textId="77777777" w:rsidR="000752B0" w:rsidRPr="007472C3" w:rsidRDefault="000752B0"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14:paraId="2F1A252B" w14:textId="77777777"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CBC96EF" w14:textId="77777777"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14:paraId="59F70E10" w14:textId="77777777"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14:paraId="75E36156" w14:textId="77777777"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14:paraId="37244A6C" w14:textId="77777777" w:rsidTr="007A4C9C">
        <w:tc>
          <w:tcPr>
            <w:cnfStyle w:val="001000000000" w:firstRow="0" w:lastRow="0" w:firstColumn="1" w:lastColumn="0" w:oddVBand="0" w:evenVBand="0" w:oddHBand="0" w:evenHBand="0" w:firstRowFirstColumn="0" w:firstRowLastColumn="0" w:lastRowFirstColumn="0" w:lastRowLastColumn="0"/>
            <w:tcW w:w="2943" w:type="dxa"/>
          </w:tcPr>
          <w:p w14:paraId="19109F17" w14:textId="77777777"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14:paraId="2DB3FF3C" w14:textId="77777777"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14:paraId="6D537E61" w14:textId="77777777"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752B0" w:rsidRPr="007472C3" w14:paraId="4377433B" w14:textId="77777777"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647DC64" w14:textId="77777777"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14:paraId="0DDEA2ED" w14:textId="77777777"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must ensure only 1 instance of the factory exists and only 1 instance of receiver is returned to the TransactionController.</w:t>
            </w:r>
          </w:p>
          <w:p w14:paraId="311D1339" w14:textId="77777777"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752B0" w:rsidRPr="007472C3" w14:paraId="40D44ED4" w14:textId="77777777" w:rsidTr="007A4C9C">
        <w:tc>
          <w:tcPr>
            <w:cnfStyle w:val="001000000000" w:firstRow="0" w:lastRow="0" w:firstColumn="1" w:lastColumn="0" w:oddVBand="0" w:evenVBand="0" w:oddHBand="0" w:evenHBand="0" w:firstRowFirstColumn="0" w:firstRowLastColumn="0" w:lastRowFirstColumn="0" w:lastRowLastColumn="0"/>
            <w:tcW w:w="2943" w:type="dxa"/>
          </w:tcPr>
          <w:p w14:paraId="515AF9E3" w14:textId="77777777" w:rsidR="000752B0" w:rsidRDefault="000752B0" w:rsidP="00632B6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Subclassing</w:t>
            </w:r>
            <w:proofErr w:type="spellEnd"/>
            <w:r>
              <w:rPr>
                <w:rFonts w:ascii="Times New Roman" w:hAnsi="Times New Roman" w:cs="Times New Roman"/>
                <w:sz w:val="24"/>
                <w:szCs w:val="24"/>
              </w:rPr>
              <w:t xml:space="preserve"> the Singleton Class</w:t>
            </w:r>
          </w:p>
        </w:tc>
        <w:tc>
          <w:tcPr>
            <w:tcW w:w="6299" w:type="dxa"/>
          </w:tcPr>
          <w:p w14:paraId="2A314FEF" w14:textId="77777777" w:rsidR="000752B0" w:rsidRDefault="000752B0" w:rsidP="007A4C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has no plans to be subclass and must be mindful of the consequences if it is to be subclass in the future.</w:t>
            </w:r>
          </w:p>
        </w:tc>
      </w:tr>
      <w:tr w:rsidR="000752B0" w:rsidRPr="007472C3" w14:paraId="2197D7C6" w14:textId="77777777"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BE0EE0A" w14:textId="77777777"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14:paraId="6F18B2FF" w14:textId="77777777" w:rsidR="000752B0" w:rsidRDefault="00632B6E"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w:t>
            </w:r>
            <w:proofErr w:type="spellStart"/>
            <w:r w:rsidR="000752B0">
              <w:rPr>
                <w:rFonts w:ascii="Times New Roman" w:hAnsi="Times New Roman" w:cs="Times New Roman"/>
                <w:sz w:val="24"/>
                <w:szCs w:val="24"/>
              </w:rPr>
              <w:t>PaymentReceiverFactory</w:t>
            </w:r>
            <w:proofErr w:type="spellEnd"/>
            <w:r w:rsidR="000752B0">
              <w:rPr>
                <w:rFonts w:ascii="Times New Roman" w:hAnsi="Times New Roman" w:cs="Times New Roman"/>
                <w:sz w:val="24"/>
                <w:szCs w:val="24"/>
              </w:rPr>
              <w:t xml:space="preserve">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14:paraId="593D9993" w14:textId="77777777" w:rsidR="00E64705" w:rsidRDefault="00E64705" w:rsidP="00E64705"/>
    <w:p w14:paraId="2B3983A8" w14:textId="77777777" w:rsidR="0048560F" w:rsidRDefault="0048560F" w:rsidP="00E64705"/>
    <w:p w14:paraId="587C830B" w14:textId="77777777" w:rsidR="0048560F" w:rsidRDefault="0048560F" w:rsidP="00E64705"/>
    <w:p w14:paraId="3BBC33FC" w14:textId="77777777" w:rsidR="0048560F" w:rsidRDefault="0048560F" w:rsidP="00E64705"/>
    <w:p w14:paraId="3E230F1B" w14:textId="77777777" w:rsidR="0048560F" w:rsidRDefault="0048560F" w:rsidP="00E64705"/>
    <w:p w14:paraId="6207605D" w14:textId="77777777" w:rsidR="0048560F" w:rsidRDefault="0048560F" w:rsidP="00E64705"/>
    <w:p w14:paraId="5008BCA8" w14:textId="77777777" w:rsidR="0048560F" w:rsidRDefault="0048560F" w:rsidP="00E64705"/>
    <w:p w14:paraId="7A3A4FF2" w14:textId="77777777" w:rsidR="0048560F" w:rsidRDefault="0048560F" w:rsidP="00E64705"/>
    <w:p w14:paraId="2A19EBBB" w14:textId="77777777" w:rsidR="0048560F" w:rsidRDefault="0048560F" w:rsidP="00E64705"/>
    <w:p w14:paraId="3F751F4E" w14:textId="77777777" w:rsidR="0048560F" w:rsidRDefault="0048560F" w:rsidP="00E64705"/>
    <w:p w14:paraId="0B3EB9EC" w14:textId="77777777" w:rsidR="0048560F" w:rsidRDefault="0048560F" w:rsidP="0048560F">
      <w:pPr>
        <w:pStyle w:val="Heading1"/>
      </w:pPr>
      <w:r>
        <w:t>Chain of Responsibility</w:t>
      </w:r>
    </w:p>
    <w:p w14:paraId="006F4A43" w14:textId="77777777" w:rsidR="0048560F" w:rsidRDefault="0048560F" w:rsidP="00E64705"/>
    <w:p w14:paraId="4880904E" w14:textId="77777777" w:rsidR="0048560F" w:rsidRDefault="0048560F" w:rsidP="0048560F">
      <w:pPr>
        <w:pStyle w:val="Heading2"/>
      </w:pPr>
      <w:r>
        <w:t>Design Problem</w:t>
      </w:r>
    </w:p>
    <w:p w14:paraId="072CE15F"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 ChangeGiver class is implementing giveChange method.</w:t>
      </w:r>
    </w:p>
    <w:p w14:paraId="5FCEC111" w14:textId="12179E1F"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over each domination of coins. </w:t>
      </w:r>
    </w:p>
    <w:p w14:paraId="19D194ED"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14:paraId="184B0338"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14:paraId="10C73AE3" w14:textId="77777777" w:rsidR="0048560F" w:rsidRDefault="0048560F" w:rsidP="00E64705"/>
    <w:p w14:paraId="462ACB24" w14:textId="77777777" w:rsidR="0048560F" w:rsidRDefault="0048560F" w:rsidP="005359D4">
      <w:pPr>
        <w:ind w:left="0"/>
      </w:pPr>
    </w:p>
    <w:p w14:paraId="72BFF227" w14:textId="77777777" w:rsidR="0048560F" w:rsidRDefault="0048560F" w:rsidP="0048560F">
      <w:pPr>
        <w:pStyle w:val="Heading2"/>
      </w:pPr>
      <w:r>
        <w:t>Candidate Design Pattern(s) Considered</w:t>
      </w:r>
    </w:p>
    <w:tbl>
      <w:tblPr>
        <w:tblStyle w:val="GridTable4-Accent61"/>
        <w:tblW w:w="0" w:type="auto"/>
        <w:tblLook w:val="04A0" w:firstRow="1" w:lastRow="0" w:firstColumn="1" w:lastColumn="0" w:noHBand="0" w:noVBand="1"/>
      </w:tblPr>
      <w:tblGrid>
        <w:gridCol w:w="1694"/>
        <w:gridCol w:w="3667"/>
        <w:gridCol w:w="3989"/>
      </w:tblGrid>
      <w:tr w:rsidR="00672366" w:rsidRPr="006C5095" w14:paraId="26BE7D83" w14:textId="77777777"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48B9A659" w14:textId="77777777"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14:paraId="152F78A1" w14:textId="77777777"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14:paraId="5933793A" w14:textId="77777777"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14:paraId="1C838899" w14:textId="77777777"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14:paraId="74E1E374" w14:textId="77777777"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14:paraId="18DFC351" w14:textId="77777777" w:rsidR="00672366" w:rsidRPr="006C5095" w:rsidRDefault="005A6BFA" w:rsidP="007A4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14:paraId="5B54BCBC" w14:textId="77777777"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14:paraId="5CD96EFB" w14:textId="77777777" w:rsidR="00672366" w:rsidRPr="006C5095" w:rsidRDefault="005A6BFA"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14:paraId="1A7C16E1" w14:textId="77777777" w:rsidTr="005A6BFA">
        <w:tc>
          <w:tcPr>
            <w:cnfStyle w:val="001000000000" w:firstRow="0" w:lastRow="0" w:firstColumn="1" w:lastColumn="0" w:oddVBand="0" w:evenVBand="0" w:oddHBand="0" w:evenHBand="0" w:firstRowFirstColumn="0" w:firstRowLastColumn="0" w:lastRowFirstColumn="0" w:lastRowLastColumn="0"/>
            <w:tcW w:w="1694" w:type="dxa"/>
          </w:tcPr>
          <w:p w14:paraId="7D1C2142" w14:textId="77777777"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14:paraId="3B34CC59" w14:textId="77777777" w:rsidR="00672366" w:rsidRPr="006C5095" w:rsidRDefault="00672366" w:rsidP="007A4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73905768" w14:textId="77777777" w:rsidR="00672366" w:rsidRPr="006C5095" w:rsidRDefault="005A6BFA" w:rsidP="007A4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14:paraId="03763243" w14:textId="77777777" w:rsidR="00672366" w:rsidRPr="006C5095" w:rsidRDefault="00672366" w:rsidP="007A4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6872E305" w14:textId="77777777" w:rsidR="00672366" w:rsidRPr="006C5095" w:rsidRDefault="005A6BFA" w:rsidP="007A4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14:paraId="7977537A" w14:textId="77777777"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258663F9" w14:textId="77777777"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14:paraId="2FB5FDB5" w14:textId="77777777"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in this case ChangeGiver class, and the handlers processing the requests. Each domination of change will be handled by the respective class.</w:t>
            </w:r>
          </w:p>
          <w:p w14:paraId="73D2CFB5" w14:textId="77777777"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14:paraId="71CA71EB" w14:textId="77777777" w:rsidR="0048560F" w:rsidRDefault="0048560F" w:rsidP="00E64705"/>
    <w:p w14:paraId="0CE7859B" w14:textId="77777777" w:rsidR="00E31BAC" w:rsidRDefault="00E31BAC" w:rsidP="00E64705"/>
    <w:p w14:paraId="28FD5138" w14:textId="38A5FECB" w:rsidR="00E31BAC" w:rsidRDefault="00E31BAC" w:rsidP="00115531">
      <w:pPr>
        <w:pStyle w:val="Heading2"/>
      </w:pPr>
      <w:r>
        <w:t>Motivation</w:t>
      </w:r>
      <w:bookmarkStart w:id="0" w:name="_GoBack"/>
      <w:bookmarkEnd w:id="0"/>
    </w:p>
    <w:p w14:paraId="192196E1" w14:textId="77777777" w:rsidR="00E31BAC" w:rsidRDefault="00E31BAC" w:rsidP="00E64705"/>
    <w:p w14:paraId="532C8F68" w14:textId="766EAB3F" w:rsidR="00E31BAC" w:rsidRDefault="00E31BAC" w:rsidP="00E64705">
      <w:r>
        <w:t>Using the selected design pattern will reduce the processing of dispensing of coins if the required change is zero. And the processing of giving the coins will be handled by the respective concrete handlers.</w:t>
      </w:r>
    </w:p>
    <w:p w14:paraId="7E813549" w14:textId="77777777" w:rsidR="0048560F" w:rsidRDefault="0048560F" w:rsidP="00E64705"/>
    <w:p w14:paraId="3DE62788" w14:textId="77777777" w:rsidR="0048560F" w:rsidRDefault="0048560F" w:rsidP="0048560F">
      <w:pPr>
        <w:pStyle w:val="Heading2"/>
      </w:pPr>
      <w:r>
        <w:t>Participants</w:t>
      </w:r>
    </w:p>
    <w:p w14:paraId="4187698B" w14:textId="77777777"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14:paraId="02E8CADF"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14:paraId="37BB8A87" w14:textId="77777777"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14:paraId="30BE3BC2" w14:textId="77777777"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14:paraId="0D073C60"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ConcreteHandler</w:t>
      </w:r>
      <w:r w:rsidRPr="005A6BFA">
        <w:rPr>
          <w:rFonts w:ascii="Times New Roman" w:eastAsia="Times New Roman" w:hAnsi="Times New Roman" w:cs="Times New Roman"/>
          <w:sz w:val="24"/>
          <w:szCs w:val="24"/>
          <w:lang w:eastAsia="en-GB"/>
        </w:rPr>
        <w:t>  </w:t>
      </w:r>
    </w:p>
    <w:p w14:paraId="69A3D982"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14:paraId="4DDC37A1"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14:paraId="144EE871"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14:paraId="3237FF6F"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14:paraId="294F0AA2"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14:paraId="5857C35D"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14:paraId="39EEB0CF"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14:paraId="1501CFDE"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14:paraId="019022E3"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14:paraId="11970A87"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14:paraId="6A7B8906"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14:paraId="2044A86D" w14:textId="77777777" w:rsidR="0048560F" w:rsidRDefault="0048560F" w:rsidP="00E64705"/>
    <w:p w14:paraId="04FE1559" w14:textId="77777777" w:rsidR="005359D4" w:rsidRDefault="005359D4" w:rsidP="005359D4">
      <w:pPr>
        <w:pStyle w:val="Heading2"/>
      </w:pPr>
      <w:r>
        <w:lastRenderedPageBreak/>
        <w:t>Current Design</w:t>
      </w:r>
    </w:p>
    <w:p w14:paraId="2285B034" w14:textId="77777777" w:rsidR="005359D4" w:rsidRDefault="005359D4" w:rsidP="005359D4">
      <w:pPr>
        <w:pStyle w:val="Heading3"/>
      </w:pPr>
      <w:r>
        <w:t>Sequence Diagram</w:t>
      </w:r>
    </w:p>
    <w:p w14:paraId="7DC58F8E" w14:textId="77777777" w:rsidR="005359D4" w:rsidRPr="0048560F" w:rsidRDefault="005359D4" w:rsidP="005359D4">
      <w:r>
        <w:rPr>
          <w:noProof/>
          <w:lang w:eastAsia="en-US" w:bidi="ta-IN"/>
        </w:rPr>
        <w:drawing>
          <wp:inline distT="0" distB="0" distL="0" distR="0" wp14:anchorId="2909970F" wp14:editId="6FF4F064">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14:paraId="1F214488" w14:textId="77777777" w:rsidR="0048560F" w:rsidRDefault="0048560F" w:rsidP="00E64705"/>
    <w:p w14:paraId="5A4ED851" w14:textId="77777777" w:rsidR="0048560F" w:rsidRDefault="0048560F" w:rsidP="0048560F">
      <w:pPr>
        <w:pStyle w:val="Heading2"/>
      </w:pPr>
      <w:r>
        <w:lastRenderedPageBreak/>
        <w:t>Revised Design</w:t>
      </w:r>
    </w:p>
    <w:p w14:paraId="1DCD7D22" w14:textId="77777777" w:rsidR="0048560F" w:rsidRDefault="005A6BFA" w:rsidP="005A6BFA">
      <w:pPr>
        <w:pStyle w:val="Heading3"/>
      </w:pPr>
      <w:r>
        <w:t>Class Diagram</w:t>
      </w:r>
    </w:p>
    <w:p w14:paraId="6F4655CB" w14:textId="77777777" w:rsidR="005A6BFA" w:rsidRDefault="005A6BFA" w:rsidP="00E64705">
      <w:r>
        <w:rPr>
          <w:rFonts w:ascii="Helvetica" w:hAnsi="Helvetica" w:cs="Helvetica"/>
          <w:noProof/>
          <w:lang w:eastAsia="en-US" w:bidi="ta-IN"/>
        </w:rPr>
        <w:drawing>
          <wp:inline distT="0" distB="0" distL="0" distR="0" wp14:anchorId="22B71348" wp14:editId="646B7ACF">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14:paraId="785641C8" w14:textId="77777777" w:rsidR="0048560F" w:rsidRDefault="0048560F" w:rsidP="00E64705"/>
    <w:p w14:paraId="20268B5F" w14:textId="77777777" w:rsidR="005A6BFA" w:rsidRDefault="005A6BFA" w:rsidP="00E64705"/>
    <w:p w14:paraId="01BD7CC7" w14:textId="77777777" w:rsidR="005A6BFA" w:rsidRDefault="005A6BFA" w:rsidP="005A6BFA">
      <w:pPr>
        <w:pStyle w:val="Heading3"/>
      </w:pPr>
      <w:r>
        <w:t>Sequence Diagram</w:t>
      </w:r>
    </w:p>
    <w:p w14:paraId="5D6899C9" w14:textId="77777777" w:rsidR="005A6BFA" w:rsidRDefault="005A6BFA" w:rsidP="00E64705">
      <w:r>
        <w:rPr>
          <w:rFonts w:ascii="Helvetica" w:hAnsi="Helvetica" w:cs="Helvetica"/>
          <w:noProof/>
          <w:lang w:eastAsia="en-US" w:bidi="ta-IN"/>
        </w:rPr>
        <w:drawing>
          <wp:inline distT="0" distB="0" distL="0" distR="0" wp14:anchorId="0A53463F" wp14:editId="37BA99B5">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14:paraId="10E09668" w14:textId="77777777" w:rsidR="005A6BFA" w:rsidRDefault="005A6BFA" w:rsidP="00E64705"/>
    <w:p w14:paraId="12F6CADB" w14:textId="77777777" w:rsidR="005A6BFA" w:rsidRDefault="005A6BFA" w:rsidP="00E64705"/>
    <w:p w14:paraId="20D0FA71" w14:textId="77777777"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0C249473" w14:textId="77777777" w:rsidR="0048560F" w:rsidRDefault="0048560F" w:rsidP="005A6BFA">
      <w:pPr>
        <w:pStyle w:val="Heading2"/>
      </w:pPr>
      <w:r>
        <w:lastRenderedPageBreak/>
        <w:t>Implementation Issues</w:t>
      </w:r>
    </w:p>
    <w:p w14:paraId="725FB99F" w14:textId="77777777" w:rsidR="005A6BFA" w:rsidRDefault="005A6BFA" w:rsidP="005A6BFA"/>
    <w:tbl>
      <w:tblPr>
        <w:tblStyle w:val="GridTable4-Accent61"/>
        <w:tblW w:w="0" w:type="auto"/>
        <w:tblLook w:val="04A0" w:firstRow="1" w:lastRow="0" w:firstColumn="1" w:lastColumn="0" w:noHBand="0" w:noVBand="1"/>
      </w:tblPr>
      <w:tblGrid>
        <w:gridCol w:w="2943"/>
        <w:gridCol w:w="6299"/>
      </w:tblGrid>
      <w:tr w:rsidR="005A6BFA" w:rsidRPr="000975F2" w14:paraId="390304FA" w14:textId="77777777"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D60EB4A" w14:textId="77777777"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14:paraId="6A2F70B0" w14:textId="77777777"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14:paraId="23FCA293" w14:textId="77777777"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3E2BA05" w14:textId="77777777"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14:paraId="6C072B6E" w14:textId="77777777" w:rsidR="005A6BFA" w:rsidRPr="000975F2" w:rsidRDefault="005A6BFA" w:rsidP="000975F2">
            <w:pPr>
              <w:spacing w:line="360" w:lineRule="auto"/>
              <w:jc w:val="both"/>
              <w:rPr>
                <w:rFonts w:ascii="Times New Roman" w:hAnsi="Times New Roman" w:cs="Times New Roman"/>
                <w:sz w:val="24"/>
                <w:szCs w:val="24"/>
              </w:rPr>
            </w:pPr>
          </w:p>
        </w:tc>
        <w:tc>
          <w:tcPr>
            <w:tcW w:w="6299" w:type="dxa"/>
          </w:tcPr>
          <w:p w14:paraId="6A19FE17"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new links can be defined either in the Handler or the ConcreteHandler.</w:t>
            </w:r>
          </w:p>
          <w:p w14:paraId="02359E30"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E024524"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For our implementation, the new links are defined in the ConcreteHandler itself.</w:t>
            </w:r>
          </w:p>
          <w:p w14:paraId="18236EA5"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2585E06"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14:paraId="331BDADB"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14:paraId="4EA7D2C2"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14:paraId="174D3618"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14:paraId="0820F37D"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14:paraId="7329C1CC"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14:paraId="5F258F72" w14:textId="77777777" w:rsidTr="000975F2">
        <w:tc>
          <w:tcPr>
            <w:cnfStyle w:val="001000000000" w:firstRow="0" w:lastRow="0" w:firstColumn="1" w:lastColumn="0" w:oddVBand="0" w:evenVBand="0" w:oddHBand="0" w:evenHBand="0" w:firstRowFirstColumn="0" w:firstRowLastColumn="0" w:lastRowFirstColumn="0" w:lastRowLastColumn="0"/>
            <w:tcW w:w="2943" w:type="dxa"/>
          </w:tcPr>
          <w:p w14:paraId="2DF5B7CC" w14:textId="77777777"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14:paraId="4698D125" w14:textId="77777777"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14:paraId="6F9C4F95" w14:textId="77777777"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14:paraId="5AA5EA7C" w14:textId="77777777"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216B7E" w14:textId="77777777"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14:paraId="0987C396" w14:textId="77777777"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EFCFDFA" w14:textId="77777777"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14:paraId="0AA83970"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14:paraId="72B03A74"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DBF59E4"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14:paraId="60E87371"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0A19A61"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14:paraId="62AC5D64" w14:textId="77777777"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14:paraId="38670771" w14:textId="77777777" w:rsidR="005A6BFA" w:rsidRDefault="005A6BFA" w:rsidP="005A6BFA"/>
    <w:p w14:paraId="63954B7F" w14:textId="77777777" w:rsidR="000975F2" w:rsidRDefault="000975F2" w:rsidP="005A6BFA"/>
    <w:p w14:paraId="717E31FB" w14:textId="77777777" w:rsidR="00C237C8" w:rsidRDefault="00C237C8" w:rsidP="005A6BFA"/>
    <w:p w14:paraId="11506B23" w14:textId="77777777" w:rsidR="000975F2" w:rsidRDefault="0051751C" w:rsidP="0051751C">
      <w:pPr>
        <w:pStyle w:val="Heading1"/>
      </w:pPr>
      <w:r>
        <w:t>Bridge</w:t>
      </w:r>
    </w:p>
    <w:p w14:paraId="552AE86B" w14:textId="77777777" w:rsidR="000975F2" w:rsidRDefault="000975F2" w:rsidP="005A6BFA"/>
    <w:p w14:paraId="6A232E61" w14:textId="77777777" w:rsidR="008B4AC2" w:rsidRDefault="0051751C" w:rsidP="008B4AC2">
      <w:pPr>
        <w:pStyle w:val="Heading2"/>
      </w:pPr>
      <w:r>
        <w:t>Design Problem</w:t>
      </w:r>
    </w:p>
    <w:p w14:paraId="62B73373" w14:textId="77777777"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r w:rsidRPr="00DB5CB1">
        <w:rPr>
          <w:rFonts w:ascii="Times New Roman" w:hAnsi="Times New Roman" w:cs="Times New Roman"/>
          <w:sz w:val="24"/>
          <w:szCs w:val="24"/>
        </w:rPr>
        <w:t>file.</w:t>
      </w:r>
    </w:p>
    <w:p w14:paraId="293DB86B" w14:textId="77777777"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14:paraId="3FD89B17" w14:textId="77777777" w:rsidR="0051751C" w:rsidRDefault="0051751C" w:rsidP="005A6BFA"/>
    <w:p w14:paraId="73C2A05D" w14:textId="77777777" w:rsidR="008B4AC2" w:rsidRDefault="008B4AC2" w:rsidP="008B4AC2">
      <w:pPr>
        <w:pStyle w:val="Heading2"/>
      </w:pPr>
      <w:r>
        <w:t>Motivation</w:t>
      </w:r>
    </w:p>
    <w:p w14:paraId="0C8EF5EA" w14:textId="77777777"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14:paraId="637CDBA9" w14:textId="77777777"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14:paraId="4803D170" w14:textId="77777777" w:rsidR="008B4AC2" w:rsidRDefault="008B4AC2" w:rsidP="008B4AC2"/>
    <w:p w14:paraId="558696DE" w14:textId="77777777" w:rsidR="0051751C" w:rsidRDefault="0051751C" w:rsidP="0051751C">
      <w:pPr>
        <w:pStyle w:val="Heading2"/>
      </w:pPr>
      <w:r>
        <w:t>Candidate Design Pattern(s)</w:t>
      </w:r>
    </w:p>
    <w:p w14:paraId="2756B30B" w14:textId="77777777"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firstRow="1" w:lastRow="0" w:firstColumn="1" w:lastColumn="0" w:noHBand="0" w:noVBand="1"/>
      </w:tblPr>
      <w:tblGrid>
        <w:gridCol w:w="1809"/>
        <w:gridCol w:w="3402"/>
        <w:gridCol w:w="4031"/>
      </w:tblGrid>
      <w:tr w:rsidR="00D84B03" w14:paraId="683D95D0" w14:textId="77777777"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41F7228" w14:textId="77777777" w:rsidR="00D84B03" w:rsidRPr="000B4B7D" w:rsidRDefault="00D84B03" w:rsidP="007A4C9C">
            <w:pPr>
              <w:rPr>
                <w:rFonts w:ascii="Times New Roman" w:hAnsi="Times New Roman" w:cs="Times New Roman"/>
                <w:sz w:val="24"/>
                <w:szCs w:val="24"/>
              </w:rPr>
            </w:pPr>
          </w:p>
        </w:tc>
        <w:tc>
          <w:tcPr>
            <w:tcW w:w="3402" w:type="dxa"/>
          </w:tcPr>
          <w:p w14:paraId="056B351D" w14:textId="77777777" w:rsidR="00D84B03" w:rsidRPr="000B4B7D" w:rsidRDefault="00D84B0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14:paraId="7CE13F12" w14:textId="77777777" w:rsidR="00D84B03" w:rsidRPr="0000525E" w:rsidRDefault="006C7DA8"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14:paraId="6F3BD82F" w14:textId="77777777"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DA94B92" w14:textId="77777777"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14:paraId="02C4CEF3" w14:textId="77777777"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14:paraId="5343E883" w14:textId="77777777" w:rsidR="00D84B03" w:rsidRPr="0000525E" w:rsidRDefault="00AB5731"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14:paraId="3CF57A3C" w14:textId="77777777" w:rsidTr="00D622C6">
        <w:tc>
          <w:tcPr>
            <w:cnfStyle w:val="001000000000" w:firstRow="0" w:lastRow="0" w:firstColumn="1" w:lastColumn="0" w:oddVBand="0" w:evenVBand="0" w:oddHBand="0" w:evenHBand="0" w:firstRowFirstColumn="0" w:firstRowLastColumn="0" w:lastRowFirstColumn="0" w:lastRowLastColumn="0"/>
            <w:tcW w:w="1809" w:type="dxa"/>
          </w:tcPr>
          <w:p w14:paraId="65E177CF" w14:textId="77777777"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14:paraId="15BE4068"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14:paraId="3EB98117"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14:paraId="6D9A28BE"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Both the abstractions and </w:t>
            </w:r>
            <w:r w:rsidRPr="000B4B7D">
              <w:rPr>
                <w:rFonts w:ascii="Times New Roman" w:hAnsi="Times New Roman" w:cs="Times New Roman"/>
                <w:sz w:val="24"/>
                <w:szCs w:val="24"/>
              </w:rPr>
              <w:lastRenderedPageBreak/>
              <w:t xml:space="preserve">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14:paraId="4E19F59C"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14:paraId="54F053C9"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14:paraId="22CB385D" w14:textId="77777777" w:rsidR="00D84B03" w:rsidRPr="000B4B7D" w:rsidRDefault="00D84B0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14:paraId="693E024D" w14:textId="77777777"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14:paraId="0AEB3EDC" w14:textId="77777777"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trade-offs. Strategies can be </w:t>
            </w:r>
            <w:r w:rsidRPr="0000525E">
              <w:rPr>
                <w:rFonts w:ascii="Times New Roman" w:hAnsi="Times New Roman" w:cs="Times New Roman"/>
                <w:sz w:val="24"/>
                <w:szCs w:val="24"/>
              </w:rPr>
              <w:lastRenderedPageBreak/>
              <w:t>used when these variants are implemented as a class hierarchy of algorithms.</w:t>
            </w:r>
          </w:p>
          <w:p w14:paraId="7DD72D33" w14:textId="77777777"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14:paraId="42EDEEF8" w14:textId="77777777"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14:paraId="60AF614B" w14:textId="77777777"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05F16FB" w14:textId="77777777"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14:paraId="4B016417" w14:textId="77777777"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14:paraId="0F699615" w14:textId="77777777" w:rsidR="00D84B03" w:rsidRPr="0000525E" w:rsidRDefault="00EB002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14:paraId="2507852A" w14:textId="77777777" w:rsidTr="00D622C6">
        <w:tc>
          <w:tcPr>
            <w:cnfStyle w:val="001000000000" w:firstRow="0" w:lastRow="0" w:firstColumn="1" w:lastColumn="0" w:oddVBand="0" w:evenVBand="0" w:oddHBand="0" w:evenHBand="0" w:firstRowFirstColumn="0" w:firstRowLastColumn="0" w:lastRowFirstColumn="0" w:lastRowLastColumn="0"/>
            <w:tcW w:w="1809" w:type="dxa"/>
          </w:tcPr>
          <w:p w14:paraId="433466E4" w14:textId="77777777"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14:paraId="4C5C2134" w14:textId="77777777"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14:paraId="0572A2B5" w14:textId="77777777"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14:paraId="19D8B2ED" w14:textId="77777777"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14:paraId="2954F847" w14:textId="77777777"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14:paraId="3BC58EE4" w14:textId="77777777"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C8C68E9" w14:textId="77777777" w:rsidR="0051751C" w:rsidRDefault="0051751C" w:rsidP="005A6BFA"/>
    <w:p w14:paraId="21A18584" w14:textId="77777777" w:rsidR="00D84B03" w:rsidRDefault="00D84B03" w:rsidP="005A6BFA"/>
    <w:p w14:paraId="4C8BEEBF" w14:textId="77777777" w:rsidR="0051751C" w:rsidRDefault="0051751C" w:rsidP="0051751C">
      <w:pPr>
        <w:pStyle w:val="Heading2"/>
      </w:pPr>
      <w:r>
        <w:t>Participants</w:t>
      </w:r>
    </w:p>
    <w:p w14:paraId="2F52EE67" w14:textId="77777777"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14:paraId="1B90B72B" w14:textId="77777777" w:rsidR="00D84B03" w:rsidRPr="001B45F4" w:rsidRDefault="00D84B03" w:rsidP="00D84B03">
      <w:pPr>
        <w:pStyle w:val="NormalWeb"/>
        <w:numPr>
          <w:ilvl w:val="0"/>
          <w:numId w:val="11"/>
        </w:numPr>
        <w:rPr>
          <w:color w:val="222222"/>
        </w:rPr>
      </w:pPr>
      <w:r w:rsidRPr="001B45F4">
        <w:rPr>
          <w:color w:val="222222"/>
        </w:rPr>
        <w:lastRenderedPageBreak/>
        <w:t>Client (</w:t>
      </w:r>
      <w:proofErr w:type="spellStart"/>
      <w:r w:rsidRPr="001B45F4">
        <w:rPr>
          <w:color w:val="222222"/>
        </w:rPr>
        <w:t>MainController</w:t>
      </w:r>
      <w:proofErr w:type="spellEnd"/>
      <w:r w:rsidRPr="001B45F4">
        <w:rPr>
          <w:color w:val="222222"/>
        </w:rPr>
        <w:t>)</w:t>
      </w:r>
    </w:p>
    <w:p w14:paraId="19CFA69E" w14:textId="77777777" w:rsidR="00D84B03" w:rsidRPr="001B45F4" w:rsidRDefault="00D84B03" w:rsidP="00D84B03">
      <w:pPr>
        <w:pStyle w:val="NormalWeb"/>
        <w:numPr>
          <w:ilvl w:val="0"/>
          <w:numId w:val="22"/>
        </w:numPr>
        <w:rPr>
          <w:color w:val="222222"/>
        </w:rPr>
      </w:pPr>
      <w:r w:rsidRPr="001B45F4">
        <w:rPr>
          <w:color w:val="222222"/>
        </w:rPr>
        <w:t>It use the Abstractions</w:t>
      </w:r>
    </w:p>
    <w:p w14:paraId="4E37C581" w14:textId="77777777"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14:paraId="4CA0B1FD" w14:textId="77777777" w:rsidR="00D84B03" w:rsidRPr="001B45F4" w:rsidRDefault="00D84B03" w:rsidP="00D84B03">
      <w:pPr>
        <w:pStyle w:val="NormalWeb"/>
        <w:numPr>
          <w:ilvl w:val="0"/>
          <w:numId w:val="23"/>
        </w:numPr>
        <w:rPr>
          <w:color w:val="222222"/>
        </w:rPr>
      </w:pPr>
      <w:r w:rsidRPr="001B45F4">
        <w:rPr>
          <w:color w:val="222222"/>
        </w:rPr>
        <w:t>Defines the abstraction’s interface</w:t>
      </w:r>
    </w:p>
    <w:p w14:paraId="4BD925BB" w14:textId="77777777"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14:paraId="64894335" w14:textId="77777777"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14:paraId="00E44504" w14:textId="77777777"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14:paraId="50384820" w14:textId="77777777"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14:paraId="1A33CAC5" w14:textId="77777777"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14:paraId="4FF6B005" w14:textId="77777777"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14:paraId="45CBA275" w14:textId="77777777" w:rsidR="0051751C" w:rsidRPr="00C237C8" w:rsidRDefault="00445139" w:rsidP="00C237C8">
      <w:pPr>
        <w:pStyle w:val="NormalWeb"/>
        <w:numPr>
          <w:ilvl w:val="0"/>
          <w:numId w:val="24"/>
        </w:numPr>
        <w:rPr>
          <w:rFonts w:ascii="Arial" w:hAnsi="Arial" w:cs="Arial"/>
          <w:color w:val="222222"/>
        </w:rPr>
      </w:pPr>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14:paraId="302438E6" w14:textId="77777777" w:rsidR="00D84B03" w:rsidRDefault="00D84B03" w:rsidP="0051751C"/>
    <w:p w14:paraId="78A79396" w14:textId="77777777" w:rsidR="0051751C" w:rsidRDefault="0051751C" w:rsidP="0051751C">
      <w:pPr>
        <w:pStyle w:val="Heading2"/>
      </w:pPr>
      <w:r>
        <w:t>Current Design</w:t>
      </w:r>
    </w:p>
    <w:p w14:paraId="4FD5DEFF" w14:textId="77777777" w:rsidR="00D84B03" w:rsidRDefault="00D84B03" w:rsidP="00D84B03">
      <w:pPr>
        <w:pStyle w:val="Heading3"/>
      </w:pPr>
      <w:r>
        <w:t>Class Diagram</w:t>
      </w:r>
    </w:p>
    <w:p w14:paraId="5AD8C011" w14:textId="77777777" w:rsidR="00D84B03" w:rsidRPr="00D84B03" w:rsidRDefault="00D84B03" w:rsidP="00D84B03">
      <w:r>
        <w:rPr>
          <w:noProof/>
          <w:lang w:eastAsia="en-US" w:bidi="ta-IN"/>
        </w:rPr>
        <w:drawing>
          <wp:inline distT="0" distB="0" distL="0" distR="0" wp14:anchorId="0CA77EC9" wp14:editId="10B7AA2E">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1165"/>
                    </a:xfrm>
                    <a:prstGeom prst="rect">
                      <a:avLst/>
                    </a:prstGeom>
                  </pic:spPr>
                </pic:pic>
              </a:graphicData>
            </a:graphic>
          </wp:inline>
        </w:drawing>
      </w:r>
    </w:p>
    <w:p w14:paraId="484D2770" w14:textId="77777777" w:rsidR="00186CEF" w:rsidRDefault="00186CEF">
      <w:pPr>
        <w:spacing w:after="240" w:line="252" w:lineRule="auto"/>
        <w:ind w:left="0" w:right="0"/>
      </w:pPr>
      <w:r>
        <w:br w:type="page"/>
      </w:r>
    </w:p>
    <w:p w14:paraId="52EED6AB" w14:textId="77777777" w:rsidR="0051751C" w:rsidRDefault="0051751C" w:rsidP="0051751C">
      <w:pPr>
        <w:pStyle w:val="Heading2"/>
      </w:pPr>
      <w:r>
        <w:lastRenderedPageBreak/>
        <w:t>Revised Design</w:t>
      </w:r>
    </w:p>
    <w:p w14:paraId="2FAE35F0" w14:textId="77777777" w:rsidR="00271282" w:rsidRDefault="00271282" w:rsidP="00271282">
      <w:pPr>
        <w:pStyle w:val="Heading3"/>
      </w:pPr>
      <w:r>
        <w:t>Class Diagram</w:t>
      </w:r>
    </w:p>
    <w:p w14:paraId="49580D88" w14:textId="77777777"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14:paraId="520BEFF9" w14:textId="77777777" w:rsidR="00271282" w:rsidRDefault="0048191A" w:rsidP="00271282">
      <w:pPr>
        <w:pStyle w:val="Heading1"/>
        <w:rPr>
          <w:rFonts w:cstheme="minorHAnsi"/>
        </w:rPr>
      </w:pPr>
      <w:r>
        <w:rPr>
          <w:noProof/>
          <w:lang w:val="en-SG" w:eastAsia="en-SG"/>
        </w:rPr>
        <w:pict w14:anchorId="71087349">
          <v:shape id="Rectangular Callout 43" o:spid="_x0000_s1049" type="#_x0000_t61" style="position:absolute;left:0;text-align:left;margin-left:345.7pt;margin-top:348.25pt;width:109.55pt;height:16.8pt;z-index:2516541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LI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" adj="6300,24300" fillcolor="#a7c4bd [2168]" strokecolor="#7ba79d [3208]" strokeweight=".5pt">
            <v:fill color2="#94b7af [2616]" rotate="t" colors="0 #bcd0cc;.5 #b0c8c2;1 #a4c1ba" focus="100%" type="gradient">
              <o:fill v:ext="view" type="gradientUnscaled"/>
            </v:fill>
            <v:textbox style="mso-next-textbox:#Rectangular Callout 43">
              <w:txbxContent>
                <w:p w14:paraId="5FF40A8F" w14:textId="77777777" w:rsidR="0048191A" w:rsidRPr="000D669F" w:rsidRDefault="0048191A" w:rsidP="004359C1">
                  <w:pPr>
                    <w:rPr>
                      <w:sz w:val="16"/>
                      <w:szCs w:val="16"/>
                    </w:rPr>
                  </w:pPr>
                  <w:r>
                    <w:rPr>
                      <w:sz w:val="16"/>
                      <w:szCs w:val="16"/>
                    </w:rPr>
                    <w:t xml:space="preserve">Concrete </w:t>
                  </w:r>
                  <w:proofErr w:type="spellStart"/>
                  <w:r>
                    <w:rPr>
                      <w:sz w:val="16"/>
                      <w:szCs w:val="16"/>
                    </w:rPr>
                    <w:t>Implementor</w:t>
                  </w:r>
                  <w:proofErr w:type="spellEnd"/>
                </w:p>
              </w:txbxContent>
            </v:textbox>
          </v:shape>
        </w:pict>
      </w:r>
      <w:r>
        <w:rPr>
          <w:noProof/>
          <w:lang w:val="en-SG" w:eastAsia="en-SG"/>
        </w:rPr>
        <w:pict w14:anchorId="6C3BA9C8">
          <v:shape id="Rectangular Callout 42" o:spid="_x0000_s1050" type="#_x0000_t61" style="position:absolute;left:0;text-align:left;margin-left:153.75pt;margin-top:353.05pt;width:109.55pt;height:16.8pt;z-index:2516531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" adj="6300,24300" fillcolor="#a7c4bd [2168]" strokecolor="#7ba79d [3208]" strokeweight=".5pt">
            <v:fill color2="#94b7af [2616]" rotate="t" colors="0 #bcd0cc;.5 #b0c8c2;1 #a4c1ba" focus="100%" type="gradient">
              <o:fill v:ext="view" type="gradientUnscaled"/>
            </v:fill>
            <v:textbox style="mso-next-textbox:#Rectangular Callout 42">
              <w:txbxContent>
                <w:p w14:paraId="05323B8B" w14:textId="77777777" w:rsidR="0048191A" w:rsidRPr="000D669F" w:rsidRDefault="0048191A" w:rsidP="001679D6">
                  <w:pPr>
                    <w:rPr>
                      <w:sz w:val="16"/>
                      <w:szCs w:val="16"/>
                    </w:rPr>
                  </w:pPr>
                  <w:r>
                    <w:rPr>
                      <w:sz w:val="16"/>
                      <w:szCs w:val="16"/>
                    </w:rPr>
                    <w:t xml:space="preserve">Concrete </w:t>
                  </w:r>
                  <w:proofErr w:type="spellStart"/>
                  <w:r>
                    <w:rPr>
                      <w:sz w:val="16"/>
                      <w:szCs w:val="16"/>
                    </w:rPr>
                    <w:t>Implementor</w:t>
                  </w:r>
                  <w:proofErr w:type="spellEnd"/>
                </w:p>
              </w:txbxContent>
            </v:textbox>
          </v:shape>
        </w:pict>
      </w:r>
      <w:r>
        <w:rPr>
          <w:noProof/>
          <w:lang w:val="en-SG" w:eastAsia="en-SG"/>
        </w:rPr>
        <w:pict w14:anchorId="47ED5E02">
          <v:shape id="Rectangular Callout 16" o:spid="_x0000_s1051" type="#_x0000_t61" style="position:absolute;left:0;text-align:left;margin-left:46.25pt;margin-top:294.85pt;width:87.35pt;height:16.8pt;z-index:251652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style="mso-next-textbox:#Rectangular Callout 16">
              <w:txbxContent>
                <w:p w14:paraId="1CDFDD5C" w14:textId="77777777" w:rsidR="0048191A" w:rsidRPr="000D669F" w:rsidRDefault="0048191A" w:rsidP="002A4FE7">
                  <w:pPr>
                    <w:jc w:val="center"/>
                    <w:rPr>
                      <w:sz w:val="16"/>
                      <w:szCs w:val="16"/>
                    </w:rPr>
                  </w:pPr>
                  <w:r>
                    <w:rPr>
                      <w:sz w:val="16"/>
                      <w:szCs w:val="16"/>
                    </w:rPr>
                    <w:t>Refined Abstraction</w:t>
                  </w:r>
                </w:p>
              </w:txbxContent>
            </v:textbox>
          </v:shape>
        </w:pict>
      </w:r>
      <w:r>
        <w:rPr>
          <w:noProof/>
          <w:lang w:val="en-SG" w:eastAsia="en-SG"/>
        </w:rPr>
        <w:pict w14:anchorId="783C5268">
          <v:shape id="Rectangular Callout 15" o:spid="_x0000_s1052" type="#_x0000_t61" style="position:absolute;left:0;text-align:left;margin-left:197.55pt;margin-top:238.3pt;width:87.35pt;height:16.8pt;z-index:2516510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style="mso-next-textbox:#Rectangular Callout 15">
              <w:txbxContent>
                <w:p w14:paraId="38AAC8A4" w14:textId="77777777" w:rsidR="0048191A" w:rsidRPr="000D669F" w:rsidRDefault="0048191A" w:rsidP="000F296E">
                  <w:pPr>
                    <w:jc w:val="center"/>
                    <w:rPr>
                      <w:sz w:val="16"/>
                      <w:szCs w:val="16"/>
                    </w:rPr>
                  </w:pPr>
                  <w:r>
                    <w:rPr>
                      <w:sz w:val="16"/>
                      <w:szCs w:val="16"/>
                    </w:rPr>
                    <w:t>Refined Abstraction</w:t>
                  </w:r>
                </w:p>
              </w:txbxContent>
            </v:textbox>
          </v:shape>
        </w:pict>
      </w:r>
      <w:r>
        <w:rPr>
          <w:noProof/>
          <w:lang w:val="en-SG" w:eastAsia="en-SG"/>
        </w:rPr>
        <w:pict w14:anchorId="3D325E43">
          <v:shape id="Rectangular Callout 11" o:spid="_x0000_s1053" type="#_x0000_t61" style="position:absolute;left:0;text-align:left;margin-left:336.8pt;margin-top:120.4pt;width:68.2pt;height:16.8pt;z-index:251650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" adj="6300,24300" fillcolor="#a7c4bd [2168]" strokecolor="#7ba79d [3208]" strokeweight=".5pt">
            <v:fill color2="#94b7af [2616]" rotate="t" colors="0 #bcd0cc;.5 #b0c8c2;1 #a4c1ba" focus="100%" type="gradient">
              <o:fill v:ext="view" type="gradientUnscaled"/>
            </v:fill>
            <v:textbox style="mso-next-textbox:#Rectangular Callout 11">
              <w:txbxContent>
                <w:p w14:paraId="4E1064AB" w14:textId="77777777" w:rsidR="0048191A" w:rsidRPr="000D669F" w:rsidRDefault="0048191A" w:rsidP="00BE13D2">
                  <w:pPr>
                    <w:jc w:val="center"/>
                    <w:rPr>
                      <w:sz w:val="16"/>
                      <w:szCs w:val="16"/>
                    </w:rPr>
                  </w:pPr>
                  <w:proofErr w:type="spellStart"/>
                  <w:r>
                    <w:rPr>
                      <w:sz w:val="16"/>
                      <w:szCs w:val="16"/>
                    </w:rPr>
                    <w:t>Implementor</w:t>
                  </w:r>
                  <w:proofErr w:type="spellEnd"/>
                </w:p>
              </w:txbxContent>
            </v:textbox>
          </v:shape>
        </w:pict>
      </w:r>
      <w:r>
        <w:rPr>
          <w:noProof/>
          <w:lang w:val="en-SG" w:eastAsia="en-SG"/>
        </w:rPr>
        <w:pict w14:anchorId="5056FB31">
          <v:shape id="Rectangular Callout 41" o:spid="_x0000_s1054" type="#_x0000_t61" style="position:absolute;left:0;text-align:left;margin-left:72.05pt;margin-top:118.35pt;width:68.2pt;height:16.8pt;z-index:251648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&#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style="mso-next-textbox:#Rectangular Callout 41">
              <w:txbxContent>
                <w:p w14:paraId="2FAE9E36" w14:textId="77777777" w:rsidR="0048191A" w:rsidRPr="000D669F" w:rsidRDefault="0048191A" w:rsidP="00BE13D2">
                  <w:pPr>
                    <w:jc w:val="center"/>
                    <w:rPr>
                      <w:sz w:val="16"/>
                      <w:szCs w:val="16"/>
                    </w:rPr>
                  </w:pPr>
                  <w:r>
                    <w:rPr>
                      <w:sz w:val="16"/>
                      <w:szCs w:val="16"/>
                    </w:rPr>
                    <w:t>Abstraction</w:t>
                  </w:r>
                </w:p>
              </w:txbxContent>
            </v:textbox>
          </v:shape>
        </w:pict>
      </w:r>
      <w:r>
        <w:rPr>
          <w:noProof/>
          <w:lang w:val="en-SG" w:eastAsia="en-SG"/>
        </w:rPr>
        <w:pict w14:anchorId="33EF7240">
          <v:shape id="Rectangular Callout 10" o:spid="_x0000_s1055" type="#_x0000_t61" style="position:absolute;left:0;text-align:left;margin-left:13.15pt;margin-top:23.55pt;width:43.45pt;height:16.8pt;z-index:251646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" adj="6300,24300" fillcolor="#a7c4bd [2168]" strokecolor="#7ba79d [3208]" strokeweight=".5pt">
            <v:fill color2="#94b7af [2616]" rotate="t" colors="0 #bcd0cc;.5 #b0c8c2;1 #a4c1ba" focus="100%" type="gradient">
              <o:fill v:ext="view" type="gradientUnscaled"/>
            </v:fill>
            <v:textbox style="mso-next-textbox:#Rectangular Callout 10">
              <w:txbxContent>
                <w:p w14:paraId="493D40D1" w14:textId="77777777" w:rsidR="0048191A" w:rsidRPr="000D669F" w:rsidRDefault="0048191A" w:rsidP="00F433F8">
                  <w:pPr>
                    <w:jc w:val="center"/>
                    <w:rPr>
                      <w:sz w:val="16"/>
                      <w:szCs w:val="16"/>
                    </w:rPr>
                  </w:pPr>
                  <w:r>
                    <w:rPr>
                      <w:sz w:val="16"/>
                      <w:szCs w:val="16"/>
                    </w:rPr>
                    <w:t>Client</w:t>
                  </w:r>
                </w:p>
              </w:txbxContent>
            </v:textbox>
          </v:shape>
        </w:pict>
      </w:r>
      <w:r w:rsidR="00271282">
        <w:rPr>
          <w:noProof/>
          <w:lang w:eastAsia="en-US" w:bidi="ta-IN"/>
        </w:rPr>
        <w:drawing>
          <wp:inline distT="0" distB="0" distL="0" distR="0" wp14:anchorId="03FEC6DD" wp14:editId="601FB5F2">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53710"/>
                    </a:xfrm>
                    <a:prstGeom prst="rect">
                      <a:avLst/>
                    </a:prstGeom>
                  </pic:spPr>
                </pic:pic>
              </a:graphicData>
            </a:graphic>
          </wp:inline>
        </w:drawing>
      </w:r>
    </w:p>
    <w:p w14:paraId="2F020DEE" w14:textId="77777777" w:rsidR="00271282" w:rsidRDefault="00271282" w:rsidP="00271282"/>
    <w:p w14:paraId="7CDD4191" w14:textId="77777777"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14:paraId="4F295D46" w14:textId="77777777" w:rsidR="00271282" w:rsidRPr="00271282" w:rsidRDefault="00271282" w:rsidP="00271282">
      <w:pPr>
        <w:pStyle w:val="Heading3"/>
      </w:pPr>
      <w:r>
        <w:lastRenderedPageBreak/>
        <w:t>Sequence Diagram</w:t>
      </w:r>
    </w:p>
    <w:p w14:paraId="00EC1B2E" w14:textId="77777777" w:rsidR="0098177E" w:rsidRDefault="0048191A" w:rsidP="0098177E">
      <w:r>
        <w:rPr>
          <w:noProof/>
          <w:color w:val="00B0F0"/>
          <w:lang w:val="en-SG" w:eastAsia="en-SG"/>
        </w:rPr>
        <w:pict w14:anchorId="3B93DE74">
          <v:rect id="Rectangle 6" o:spid="_x0000_s1075" style="position:absolute;left:0;text-align:left;margin-left:304.5pt;margin-top:184.85pt;width:150.05pt;height:84.6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w:r>
      <w:r w:rsidR="00E43D06">
        <w:rPr>
          <w:noProof/>
          <w:lang w:eastAsia="en-US" w:bidi="ta-IN"/>
        </w:rPr>
        <w:drawing>
          <wp:inline distT="0" distB="0" distL="0" distR="0" wp14:anchorId="32C9E44E" wp14:editId="064847DA">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0395"/>
                    </a:xfrm>
                    <a:prstGeom prst="rect">
                      <a:avLst/>
                    </a:prstGeom>
                  </pic:spPr>
                </pic:pic>
              </a:graphicData>
            </a:graphic>
          </wp:inline>
        </w:drawing>
      </w:r>
    </w:p>
    <w:p w14:paraId="7CDB5187" w14:textId="77777777"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04D3B37D" w14:textId="77777777" w:rsidR="0098177E" w:rsidRDefault="0098177E" w:rsidP="0098177E">
      <w:pPr>
        <w:pStyle w:val="Heading2"/>
      </w:pPr>
      <w:r>
        <w:lastRenderedPageBreak/>
        <w:t>Consequences</w:t>
      </w:r>
    </w:p>
    <w:p w14:paraId="489982C6" w14:textId="77777777"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98177E" w14:paraId="2AA4C3E9" w14:textId="77777777"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43AC0E5" w14:textId="77777777" w:rsidR="0098177E" w:rsidRPr="00376ACC" w:rsidRDefault="0098177E" w:rsidP="007A4C9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14:paraId="1D06D84D" w14:textId="77777777" w:rsidR="0098177E" w:rsidRPr="00376ACC"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14:paraId="64F014CC"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DFC957E" w14:textId="77777777"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14:paraId="2DFFC011" w14:textId="77777777"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14:paraId="477815FB" w14:textId="77777777"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14:paraId="68C2EAFF" w14:textId="77777777" w:rsidTr="0036155A">
        <w:tc>
          <w:tcPr>
            <w:cnfStyle w:val="001000000000" w:firstRow="0" w:lastRow="0" w:firstColumn="1" w:lastColumn="0" w:oddVBand="0" w:evenVBand="0" w:oddHBand="0" w:evenHBand="0" w:firstRowFirstColumn="0" w:firstRowLastColumn="0" w:lastRowFirstColumn="0" w:lastRowLastColumn="0"/>
            <w:tcW w:w="4621" w:type="dxa"/>
          </w:tcPr>
          <w:p w14:paraId="695AD569" w14:textId="77777777"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14:paraId="5CBA0E49" w14:textId="77777777" w:rsidR="0098177E" w:rsidRPr="00376ACC"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14:paraId="316BFA31"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8BE28BB" w14:textId="77777777"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14:paraId="522D5D95" w14:textId="77777777"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14:paraId="1669F435" w14:textId="77777777" w:rsidR="0098177E" w:rsidRDefault="0098177E" w:rsidP="0098177E"/>
    <w:p w14:paraId="79CA56E3" w14:textId="77777777" w:rsidR="0098177E" w:rsidRDefault="0098177E" w:rsidP="0098177E"/>
    <w:p w14:paraId="62744729" w14:textId="77777777" w:rsidR="0051751C" w:rsidRDefault="0051751C" w:rsidP="0051751C">
      <w:pPr>
        <w:pStyle w:val="Heading2"/>
      </w:pPr>
      <w:r>
        <w:t>Implementation Issues</w:t>
      </w:r>
    </w:p>
    <w:p w14:paraId="21DAE41C" w14:textId="77777777"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98177E" w:rsidRPr="00534D54" w14:paraId="0BF053A6" w14:textId="77777777"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56DD572" w14:textId="77777777" w:rsidR="0098177E" w:rsidRPr="00534D54" w:rsidRDefault="0098177E" w:rsidP="007A4C9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14:paraId="41A256FF" w14:textId="77777777" w:rsidR="0098177E" w:rsidRPr="00534D54"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14:paraId="194DB1FA"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C5C712" w14:textId="77777777" w:rsidR="0098177E" w:rsidRPr="00534D54" w:rsidRDefault="0098177E" w:rsidP="007A4C9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14:paraId="4772C71E" w14:textId="77777777" w:rsidR="0098177E" w:rsidRPr="00534D54"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either DB,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14:paraId="7F17DF1B" w14:textId="77777777" w:rsidTr="0036155A">
        <w:tc>
          <w:tcPr>
            <w:cnfStyle w:val="001000000000" w:firstRow="0" w:lastRow="0" w:firstColumn="1" w:lastColumn="0" w:oddVBand="0" w:evenVBand="0" w:oddHBand="0" w:evenHBand="0" w:firstRowFirstColumn="0" w:firstRowLastColumn="0" w:lastRowFirstColumn="0" w:lastRowLastColumn="0"/>
            <w:tcW w:w="2943" w:type="dxa"/>
          </w:tcPr>
          <w:p w14:paraId="54B182C2" w14:textId="77777777"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14:paraId="38F23C7F" w14:textId="77777777"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14:paraId="40079CD1" w14:textId="77777777"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need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14:paraId="51D6FF33" w14:textId="77777777" w:rsidR="000975F2" w:rsidRDefault="000975F2" w:rsidP="005A6BFA"/>
    <w:p w14:paraId="4009330D" w14:textId="77777777" w:rsidR="000975F2" w:rsidRDefault="000975F2" w:rsidP="005A6BFA"/>
    <w:p w14:paraId="3BF8464D" w14:textId="77777777" w:rsidR="000975F2" w:rsidRDefault="000975F2" w:rsidP="005A6BFA"/>
    <w:p w14:paraId="3EADC3E0" w14:textId="77777777" w:rsidR="000975F2" w:rsidRDefault="000975F2" w:rsidP="005A6BFA"/>
    <w:p w14:paraId="2B40424A" w14:textId="77777777" w:rsidR="000975F2" w:rsidRDefault="000975F2" w:rsidP="005A6BFA"/>
    <w:p w14:paraId="5B3BE986" w14:textId="77777777" w:rsidR="000975F2" w:rsidRDefault="000975F2" w:rsidP="005A6BFA"/>
    <w:p w14:paraId="247A8EF3" w14:textId="77777777" w:rsidR="000975F2" w:rsidRDefault="00BF3A34" w:rsidP="00BF3A34">
      <w:pPr>
        <w:pStyle w:val="Heading1"/>
      </w:pPr>
      <w:r>
        <w:t>Decorator</w:t>
      </w:r>
    </w:p>
    <w:p w14:paraId="0CCACEE1" w14:textId="77777777" w:rsidR="00C94C29" w:rsidRPr="00C94C29" w:rsidRDefault="00C94C29" w:rsidP="00C94C29"/>
    <w:p w14:paraId="5B6F55F8" w14:textId="77777777" w:rsidR="00BF3A34" w:rsidRPr="00BF3A34" w:rsidRDefault="00954A11" w:rsidP="00954A11">
      <w:pPr>
        <w:pStyle w:val="Heading2"/>
      </w:pPr>
      <w:r>
        <w:t>Design problem</w:t>
      </w:r>
    </w:p>
    <w:p w14:paraId="5941E8D4" w14:textId="77777777"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14:paraId="508DEFC5" w14:textId="77777777"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14:paraId="703441D7" w14:textId="77777777" w:rsidR="00E425E9" w:rsidRDefault="00E425E9" w:rsidP="008A3914">
      <w:pPr>
        <w:rPr>
          <w:rFonts w:ascii="Times New Roman" w:hAnsi="Times New Roman" w:cs="Times New Roman"/>
          <w:sz w:val="24"/>
          <w:szCs w:val="24"/>
        </w:rPr>
      </w:pPr>
    </w:p>
    <w:p w14:paraId="1FCEB6D0" w14:textId="77777777" w:rsidR="00E425E9" w:rsidRDefault="00E425E9" w:rsidP="00E425E9">
      <w:pPr>
        <w:pStyle w:val="Heading2"/>
      </w:pPr>
      <w:r>
        <w:t>motivation</w:t>
      </w:r>
    </w:p>
    <w:p w14:paraId="58481E01" w14:textId="77777777"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14:paraId="61B40166" w14:textId="77777777"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 xml:space="preserve">Able to add one or more add-on after selecting a Drink before paying yet. Some add-on may have own functionality like deduct 5 </w:t>
      </w:r>
      <w:proofErr w:type="gramStart"/>
      <w:r w:rsidRPr="00BA3128">
        <w:rPr>
          <w:rFonts w:ascii="Times New Roman" w:hAnsi="Times New Roman" w:cs="Times New Roman"/>
          <w:sz w:val="24"/>
          <w:szCs w:val="24"/>
        </w:rPr>
        <w:t>cent</w:t>
      </w:r>
      <w:proofErr w:type="gramEnd"/>
      <w:r w:rsidRPr="00BA3128">
        <w:rPr>
          <w:rFonts w:ascii="Times New Roman" w:hAnsi="Times New Roman" w:cs="Times New Roman"/>
          <w:sz w:val="24"/>
          <w:szCs w:val="24"/>
        </w:rPr>
        <w:t xml:space="preserve"> for total price.</w:t>
      </w:r>
    </w:p>
    <w:p w14:paraId="51A69B9E" w14:textId="77777777" w:rsidR="000975F2" w:rsidRDefault="000975F2" w:rsidP="005A6BFA"/>
    <w:p w14:paraId="7FACD602" w14:textId="77777777"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249B1439" w14:textId="77777777" w:rsidR="00DA478B" w:rsidRDefault="00DA478B" w:rsidP="00DA478B">
      <w:pPr>
        <w:pStyle w:val="Heading2"/>
      </w:pPr>
      <w:r>
        <w:lastRenderedPageBreak/>
        <w:t>Candidate Design Pattern(s)</w:t>
      </w:r>
    </w:p>
    <w:tbl>
      <w:tblPr>
        <w:tblStyle w:val="GridTable4-Accent61"/>
        <w:tblW w:w="0" w:type="auto"/>
        <w:tblLayout w:type="fixed"/>
        <w:tblLook w:val="04A0" w:firstRow="1" w:lastRow="0" w:firstColumn="1" w:lastColumn="0" w:noHBand="0" w:noVBand="1"/>
      </w:tblPr>
      <w:tblGrid>
        <w:gridCol w:w="1809"/>
        <w:gridCol w:w="2268"/>
        <w:gridCol w:w="2835"/>
        <w:gridCol w:w="2330"/>
      </w:tblGrid>
      <w:tr w:rsidR="004D2C60" w14:paraId="6D65EEE3" w14:textId="77777777"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38E2B" w14:textId="77777777" w:rsidR="004D2C60" w:rsidRPr="004D2C60" w:rsidRDefault="004D2C60" w:rsidP="007A4C9C">
            <w:pPr>
              <w:rPr>
                <w:rFonts w:ascii="Times New Roman" w:hAnsi="Times New Roman" w:cs="Times New Roman"/>
                <w:sz w:val="24"/>
                <w:szCs w:val="24"/>
              </w:rPr>
            </w:pPr>
          </w:p>
        </w:tc>
        <w:tc>
          <w:tcPr>
            <w:tcW w:w="2268" w:type="dxa"/>
          </w:tcPr>
          <w:p w14:paraId="4252020E" w14:textId="77777777"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14:paraId="5F25A56E" w14:textId="77777777"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14:paraId="42485EB4" w14:textId="77777777"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14:paraId="500B5D6D"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A8A6FF3"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14:paraId="2BF5B64A" w14:textId="77777777"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14:paraId="0C5EF5D9" w14:textId="77777777"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14:paraId="320A4BD1" w14:textId="77777777"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14:paraId="60D4E91D" w14:textId="77777777" w:rsidTr="0036155A">
        <w:tc>
          <w:tcPr>
            <w:cnfStyle w:val="001000000000" w:firstRow="0" w:lastRow="0" w:firstColumn="1" w:lastColumn="0" w:oddVBand="0" w:evenVBand="0" w:oddHBand="0" w:evenHBand="0" w:firstRowFirstColumn="0" w:firstRowLastColumn="0" w:lastRowFirstColumn="0" w:lastRowLastColumn="0"/>
            <w:tcW w:w="1809" w:type="dxa"/>
          </w:tcPr>
          <w:p w14:paraId="5F0C09E5"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14:paraId="6BE47439"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14:paraId="364BAD56"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14:paraId="1045952F"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 xml:space="preserve">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14:paraId="5878F6DA"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14:paraId="33A2EDAD"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14:paraId="0C84CF95"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14:paraId="5E1C306A"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14:paraId="7A7A2F91"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14:paraId="3C7FBE72" w14:textId="77777777"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14:paraId="0BB9DD21"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14:paraId="7464F9ED"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14:paraId="59740032" w14:textId="77777777"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14:paraId="62FFECA7"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433" w:type="dxa"/>
            <w:gridSpan w:val="3"/>
          </w:tcPr>
          <w:p w14:paraId="0F26AAD2" w14:textId="77777777" w:rsidR="004D2C60" w:rsidRPr="004D2C60" w:rsidRDefault="00342BEA"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object w:dxaOrig="8850" w:dyaOrig="6720" w14:anchorId="1DF91C90">
                <v:shape id="_x0000_i1027" type="#_x0000_t75" style="width:360.75pt;height:273.75pt" o:ole="">
                  <v:imagedata r:id="rId24" o:title=""/>
                </v:shape>
                <o:OLEObject Type="Embed" ProgID="PBrush" ShapeID="_x0000_i1027" DrawAspect="Content" ObjectID="_1538853488" r:id="rId25"/>
              </w:object>
            </w:r>
          </w:p>
        </w:tc>
      </w:tr>
      <w:tr w:rsidR="004D2C60" w14:paraId="7B13124E" w14:textId="77777777"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14:paraId="52386A0F"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14:paraId="5949B0DE" w14:textId="77777777" w:rsidR="004D2C60" w:rsidRPr="004D2C60" w:rsidRDefault="00A20241"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object w:dxaOrig="6825" w:dyaOrig="7185" w14:anchorId="78C973C9">
                <v:shape id="_x0000_i1028" type="#_x0000_t75" style="width:341.25pt;height:231pt" o:ole="">
                  <v:imagedata r:id="rId26" o:title=""/>
                </v:shape>
                <o:OLEObject Type="Embed" ProgID="PBrush" ShapeID="_x0000_i1028" DrawAspect="Content" ObjectID="_1538853489" r:id="rId27"/>
              </w:object>
            </w:r>
          </w:p>
        </w:tc>
      </w:tr>
      <w:tr w:rsidR="004D2C60" w14:paraId="161C0642" w14:textId="77777777"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14:paraId="25B23C7D"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14:paraId="41C74E84" w14:textId="77777777" w:rsidR="004D2C60" w:rsidRPr="004D2C60" w:rsidRDefault="00384928"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object w:dxaOrig="8565" w:dyaOrig="6585" w14:anchorId="636BDE0E">
                <v:shape id="_x0000_i1029" type="#_x0000_t75" style="width:360.75pt;height:219pt" o:ole="">
                  <v:imagedata r:id="rId28" o:title=""/>
                </v:shape>
                <o:OLEObject Type="Embed" ProgID="PBrush" ShapeID="_x0000_i1029" DrawAspect="Content" ObjectID="_1538853490" r:id="rId29"/>
              </w:object>
            </w:r>
          </w:p>
        </w:tc>
      </w:tr>
      <w:tr w:rsidR="004D2C60" w14:paraId="6B4BE0E1" w14:textId="77777777" w:rsidTr="0036155A">
        <w:tc>
          <w:tcPr>
            <w:cnfStyle w:val="001000000000" w:firstRow="0" w:lastRow="0" w:firstColumn="1" w:lastColumn="0" w:oddVBand="0" w:evenVBand="0" w:oddHBand="0" w:evenHBand="0" w:firstRowFirstColumn="0" w:firstRowLastColumn="0" w:lastRowFirstColumn="0" w:lastRowLastColumn="0"/>
            <w:tcW w:w="1809" w:type="dxa"/>
          </w:tcPr>
          <w:p w14:paraId="4C28BF75"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14:paraId="5245CF28" w14:textId="77777777"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14:paraId="5B2921B3" w14:textId="77777777"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14:paraId="53FEA6A5" w14:textId="77777777"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14:paraId="0756E1D1"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8FF08E1"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14:paraId="4B04845E" w14:textId="77777777"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14:paraId="2B21D656" w14:textId="77777777" w:rsidR="002359EA" w:rsidRDefault="002359EA" w:rsidP="00E52AF8">
      <w:pPr>
        <w:pStyle w:val="Heading2"/>
      </w:pPr>
    </w:p>
    <w:p w14:paraId="4C2858B0" w14:textId="77777777" w:rsidR="002359EA" w:rsidRDefault="002359EA">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42DF41A9" w14:textId="77777777" w:rsidR="00E52AF8" w:rsidRDefault="00E52AF8" w:rsidP="00E52AF8">
      <w:pPr>
        <w:pStyle w:val="Heading2"/>
      </w:pPr>
      <w:r>
        <w:lastRenderedPageBreak/>
        <w:t>Participants</w:t>
      </w:r>
    </w:p>
    <w:p w14:paraId="09E6D58D" w14:textId="77777777"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14:paraId="779B3DF0" w14:textId="77777777"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14:paraId="19A4177A" w14:textId="77777777"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14:paraId="47255D64" w14:textId="77777777"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14:paraId="7F7C9666" w14:textId="77777777"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14:paraId="69A2B56C" w14:textId="77777777"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14:paraId="2216DF81" w14:textId="77777777"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14:paraId="62892796" w14:textId="77777777"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14:paraId="42C08986" w14:textId="77777777"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14:paraId="6F689FF6" w14:textId="77777777"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14:paraId="1BCD88BF" w14:textId="77777777" w:rsidR="00DD5C0F" w:rsidRDefault="00DD5C0F">
      <w:pPr>
        <w:spacing w:after="240" w:line="252" w:lineRule="auto"/>
        <w:ind w:left="0" w:right="0"/>
        <w:rPr>
          <w:rFonts w:ascii="Times New Roman" w:eastAsia="Times New Roman" w:hAnsi="Times New Roman" w:cs="Times New Roman"/>
          <w:kern w:val="0"/>
          <w:sz w:val="24"/>
          <w:szCs w:val="24"/>
          <w:lang w:val="en-SG" w:eastAsia="en-SG"/>
        </w:rPr>
      </w:pPr>
      <w:r>
        <w:br w:type="page"/>
      </w:r>
    </w:p>
    <w:p w14:paraId="3703BBEA" w14:textId="77777777" w:rsidR="00DD5C0F" w:rsidRDefault="00DD5C0F" w:rsidP="00DD5C0F">
      <w:pPr>
        <w:pStyle w:val="Heading2"/>
      </w:pPr>
      <w:r>
        <w:lastRenderedPageBreak/>
        <w:t>Current Design</w:t>
      </w:r>
    </w:p>
    <w:p w14:paraId="254CC026" w14:textId="77777777" w:rsidR="00DD5C0F" w:rsidRDefault="00DD5C0F" w:rsidP="00DD5C0F">
      <w:pPr>
        <w:pStyle w:val="Heading3"/>
      </w:pPr>
      <w:r>
        <w:t>Class Diagram</w:t>
      </w:r>
    </w:p>
    <w:p w14:paraId="0C7437DE" w14:textId="77777777" w:rsidR="00DD5C0F" w:rsidRPr="00DD5C0F" w:rsidRDefault="0048191A" w:rsidP="00DD5C0F">
      <w:r>
        <w:rPr>
          <w:noProof/>
          <w:lang w:val="en-SG" w:eastAsia="en-SG"/>
        </w:rPr>
        <w:pict w14:anchorId="3C3298A0">
          <v:rect id="Rectangle 46" o:spid="_x0000_s1056" style="position:absolute;left:0;text-align:left;margin-left:356.55pt;margin-top:346.4pt;width:82.9pt;height:54.15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ASEmhYnwIAAJkFAAAOAAAAAAAAAAAAAAAAAC4C&#10;AABkcnMvZTJvRG9jLnhtbFBLAQItABQABgAIAAAAIQBMV7B54gAAAAsBAAAPAAAAAAAAAAAAAAAA&#10;APkEAABkcnMvZG93bnJldi54bWxQSwUGAAAAAAQABADzAAAACAYAAAAA&#10;" filled="f" strokecolor="black [3213]" strokeweight="1pt">
            <v:textbox style="mso-next-textbox:#Rectangle 46">
              <w:txbxContent>
                <w:p w14:paraId="7FF526A2" w14:textId="77777777" w:rsidR="0048191A" w:rsidRPr="00D746AD" w:rsidRDefault="0048191A" w:rsidP="00DD5C0F">
                  <w:pPr>
                    <w:rPr>
                      <w:color w:val="000000" w:themeColor="text1"/>
                      <w:sz w:val="16"/>
                      <w:szCs w:val="16"/>
                    </w:rPr>
                  </w:pPr>
                  <w:r>
                    <w:rPr>
                      <w:color w:val="000000" w:themeColor="text1"/>
                      <w:sz w:val="16"/>
                      <w:szCs w:val="16"/>
                    </w:rPr>
                    <w:t>Potentially need to extend for every add-on feature.</w:t>
                  </w:r>
                </w:p>
              </w:txbxContent>
            </v:textbox>
          </v:rect>
        </w:pict>
      </w:r>
      <w:r>
        <w:rPr>
          <w:noProof/>
          <w:lang w:val="en-SG" w:eastAsia="en-SG"/>
        </w:rPr>
        <w:pict w14:anchorId="7C160E49">
          <v:shape id="Straight Arrow Connector 47" o:spid="_x0000_s1071" type="#_x0000_t32" style="position:absolute;left:0;text-align:left;margin-left:341.55pt;margin-top:224.85pt;width:62.2pt;height:118.05pt;flip:x y;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w:r>
      <w:r w:rsidR="00DD5C0F">
        <w:rPr>
          <w:noProof/>
          <w:lang w:eastAsia="en-US" w:bidi="ta-IN"/>
        </w:rPr>
        <w:drawing>
          <wp:inline distT="0" distB="0" distL="0" distR="0" wp14:anchorId="752EF064" wp14:editId="24C91F7F">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14:paraId="618FECC1" w14:textId="77777777" w:rsidR="00E52AF8" w:rsidRPr="008B2AD6" w:rsidRDefault="00E52AF8" w:rsidP="008B2AD6">
      <w:pPr>
        <w:pStyle w:val="NormalWeb"/>
        <w:ind w:left="720"/>
        <w:rPr>
          <w:color w:val="222222"/>
        </w:rPr>
      </w:pPr>
      <w:r>
        <w:br w:type="page"/>
      </w:r>
    </w:p>
    <w:p w14:paraId="697A8F4A" w14:textId="77777777" w:rsidR="000975F2" w:rsidRDefault="00FF2B29" w:rsidP="00FF2B29">
      <w:pPr>
        <w:pStyle w:val="Heading3"/>
      </w:pPr>
      <w:r>
        <w:lastRenderedPageBreak/>
        <w:t>sequence diagram</w:t>
      </w:r>
    </w:p>
    <w:p w14:paraId="1DD7E84B" w14:textId="77777777" w:rsidR="001849D3" w:rsidRPr="001849D3" w:rsidRDefault="0048191A" w:rsidP="001849D3">
      <w:r>
        <w:rPr>
          <w:noProof/>
          <w:lang w:val="en-SG" w:eastAsia="en-SG"/>
        </w:rPr>
        <w:pict w14:anchorId="52CA05A8">
          <v:shape id="Straight Arrow Connector 51" o:spid="_x0000_s1070" type="#_x0000_t32" style="position:absolute;left:0;text-align:left;margin-left:120pt;margin-top:132.2pt;width:65.7pt;height:127.75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w:r>
      <w:r>
        <w:rPr>
          <w:noProof/>
          <w:lang w:val="en-SG" w:eastAsia="en-SG"/>
        </w:rPr>
        <w:pict w14:anchorId="2B47D28D">
          <v:rect id="Rectangle 4" o:spid="_x0000_s1057" style="position:absolute;left:0;text-align:left;margin-left:28.5pt;margin-top:251.8pt;width:105.8pt;height:6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DHCmYTnwIAAJcFAAAOAAAAAAAAAAAAAAAAAC4C&#10;AABkcnMvZTJvRG9jLnhtbFBLAQItABQABgAIAAAAIQBJA75q4gAAAAoBAAAPAAAAAAAAAAAAAAAA&#10;APkEAABkcnMvZG93bnJldi54bWxQSwUGAAAAAAQABADzAAAACAYAAAAA&#10;" filled="f" strokecolor="black [3213]" strokeweight="1pt">
            <v:textbox style="mso-next-textbox:#Rectangle 4">
              <w:txbxContent>
                <w:p w14:paraId="4E1152D1" w14:textId="77777777" w:rsidR="0048191A" w:rsidRPr="00D746AD" w:rsidRDefault="0048191A" w:rsidP="00BB20D4">
                  <w:pPr>
                    <w:rPr>
                      <w:color w:val="000000" w:themeColor="text1"/>
                      <w:sz w:val="16"/>
                      <w:szCs w:val="16"/>
                    </w:rPr>
                  </w:pPr>
                  <w:r>
                    <w:rPr>
                      <w:color w:val="000000" w:themeColor="text1"/>
                      <w:sz w:val="16"/>
                      <w:szCs w:val="16"/>
                    </w:rPr>
                    <w:t>The price is retrieved so that TransactionController knows when to stop. This prevent add-on that may reduce the price</w:t>
                  </w:r>
                </w:p>
              </w:txbxContent>
            </v:textbox>
          </v:rect>
        </w:pict>
      </w:r>
      <w:r>
        <w:rPr>
          <w:noProof/>
          <w:lang w:val="en-SG" w:eastAsia="en-SG"/>
        </w:rPr>
        <w:pict w14:anchorId="7D6540DD">
          <v:rect id="Rectangle 50" o:spid="_x0000_s1069" style="position:absolute;left:0;text-align:left;margin-left:189.5pt;margin-top:109.7pt;width:55.7pt;height:22.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w:r>
      <w:r w:rsidR="00BB20D4">
        <w:rPr>
          <w:noProof/>
          <w:lang w:eastAsia="en-US" w:bidi="ta-IN"/>
        </w:rPr>
        <w:drawing>
          <wp:inline distT="0" distB="0" distL="0" distR="0" wp14:anchorId="30764FBA" wp14:editId="45DD6CB6">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14:paraId="7EF759FD" w14:textId="77777777"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72442975" w14:textId="77777777" w:rsidR="0048341C" w:rsidRDefault="0048341C" w:rsidP="0048341C">
      <w:pPr>
        <w:pStyle w:val="Heading2"/>
      </w:pPr>
      <w:r>
        <w:lastRenderedPageBreak/>
        <w:t>Revised Design</w:t>
      </w:r>
    </w:p>
    <w:p w14:paraId="3BF752BC" w14:textId="77777777" w:rsidR="0048341C" w:rsidRDefault="0048341C" w:rsidP="0048341C">
      <w:pPr>
        <w:pStyle w:val="Heading3"/>
      </w:pPr>
      <w:r>
        <w:t>Class Diagram</w:t>
      </w:r>
    </w:p>
    <w:p w14:paraId="1A2DB910" w14:textId="77777777"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14:paraId="67214838" w14:textId="77777777" w:rsidR="0048341C" w:rsidRDefault="001C492E">
      <w:pPr>
        <w:spacing w:after="240" w:line="252" w:lineRule="auto"/>
        <w:ind w:left="0" w:right="0"/>
      </w:pPr>
      <w:r>
        <w:rPr>
          <w:noProof/>
          <w:lang w:eastAsia="en-US" w:bidi="ta-IN"/>
        </w:rPr>
        <w:drawing>
          <wp:inline distT="0" distB="0" distL="0" distR="0" wp14:anchorId="5AA0494C" wp14:editId="5228D7E1">
            <wp:extent cx="5610225"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4286250"/>
                    </a:xfrm>
                    <a:prstGeom prst="rect">
                      <a:avLst/>
                    </a:prstGeom>
                    <a:noFill/>
                    <a:ln>
                      <a:noFill/>
                    </a:ln>
                  </pic:spPr>
                </pic:pic>
              </a:graphicData>
            </a:graphic>
          </wp:inline>
        </w:drawing>
      </w:r>
      <w:r w:rsidR="0048341C">
        <w:br w:type="page"/>
      </w:r>
    </w:p>
    <w:p w14:paraId="02DC6909" w14:textId="77777777" w:rsidR="00076EF2" w:rsidRDefault="00076EF2" w:rsidP="00076EF2">
      <w:pPr>
        <w:pStyle w:val="Heading3"/>
      </w:pPr>
      <w:r>
        <w:lastRenderedPageBreak/>
        <w:t>sequence diagram</w:t>
      </w:r>
    </w:p>
    <w:p w14:paraId="5CB625D5" w14:textId="77777777" w:rsidR="009D3521" w:rsidRDefault="0048191A" w:rsidP="009D3521">
      <w:pPr>
        <w:rPr>
          <w:rFonts w:ascii="Times New Roman" w:hAnsi="Times New Roman" w:cs="Times New Roman"/>
          <w:sz w:val="24"/>
          <w:szCs w:val="24"/>
        </w:rPr>
      </w:pPr>
      <w:r>
        <w:rPr>
          <w:noProof/>
          <w:lang w:val="en-SG" w:eastAsia="en-SG"/>
        </w:rPr>
        <w:pict w14:anchorId="03EEA277">
          <v:rect id="Rectangle 27" o:spid="_x0000_s1058" style="position:absolute;left:0;text-align:left;margin-left:301.8pt;margin-top:33.55pt;width:125pt;height:46.6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GPJgl+gAgAAmQUAAA4AAAAAAAAAAAAAAAAALgIA&#10;AGRycy9lMm9Eb2MueG1sUEsBAi0AFAAGAAgAAAAhAAwRd7/gAAAACgEAAA8AAAAAAAAAAAAAAAAA&#10;+gQAAGRycy9kb3ducmV2LnhtbFBLBQYAAAAABAAEAPMAAAAHBgAAAAA=&#10;" filled="f" strokecolor="black [3213]" strokeweight="1pt">
            <v:textbox style="mso-next-textbox:#Rectangle 27">
              <w:txbxContent>
                <w:p w14:paraId="4B92F3AF" w14:textId="77777777" w:rsidR="0048191A" w:rsidRPr="00313AA3" w:rsidRDefault="0048191A" w:rsidP="006271EB">
                  <w:pPr>
                    <w:rPr>
                      <w:color w:val="000000" w:themeColor="text1"/>
                      <w:sz w:val="16"/>
                      <w:szCs w:val="16"/>
                      <w:lang w:val="en-SG"/>
                    </w:rPr>
                  </w:pPr>
                  <w:r>
                    <w:rPr>
                      <w:color w:val="000000" w:themeColor="text1"/>
                      <w:sz w:val="16"/>
                      <w:szCs w:val="16"/>
                      <w:lang w:val="en-SG"/>
                    </w:rPr>
                    <w:t>No change to existing implementation.</w:t>
                  </w:r>
                </w:p>
              </w:txbxContent>
            </v:textbox>
          </v:rect>
        </w:pict>
      </w:r>
      <w:r w:rsidR="009D3521" w:rsidRPr="009D3521">
        <w:rPr>
          <w:rFonts w:ascii="Times New Roman" w:hAnsi="Times New Roman" w:cs="Times New Roman"/>
          <w:sz w:val="24"/>
          <w:szCs w:val="24"/>
        </w:rPr>
        <w:t xml:space="preserve">There is no change to the current diagram as adding a </w:t>
      </w:r>
      <w:proofErr w:type="spellStart"/>
      <w:r w:rsidR="009D3521" w:rsidRPr="009D3521">
        <w:rPr>
          <w:rFonts w:ascii="Times New Roman" w:hAnsi="Times New Roman" w:cs="Times New Roman"/>
          <w:sz w:val="24"/>
          <w:szCs w:val="24"/>
        </w:rPr>
        <w:t>DrinksProduct</w:t>
      </w:r>
      <w:proofErr w:type="spellEnd"/>
      <w:r w:rsidR="009D3521" w:rsidRPr="009D3521">
        <w:rPr>
          <w:rFonts w:ascii="Times New Roman" w:hAnsi="Times New Roman" w:cs="Times New Roman"/>
          <w:sz w:val="24"/>
          <w:szCs w:val="24"/>
        </w:rPr>
        <w:t xml:space="preserve"> Interface and </w:t>
      </w:r>
      <w:proofErr w:type="spellStart"/>
      <w:r w:rsidR="009D3521" w:rsidRPr="009D3521">
        <w:rPr>
          <w:rFonts w:ascii="Times New Roman" w:hAnsi="Times New Roman" w:cs="Times New Roman"/>
          <w:sz w:val="24"/>
          <w:szCs w:val="24"/>
        </w:rPr>
        <w:t>DrinksDecorator</w:t>
      </w:r>
      <w:proofErr w:type="spellEnd"/>
      <w:r w:rsidR="009D3521" w:rsidRPr="009D3521">
        <w:rPr>
          <w:rFonts w:ascii="Times New Roman" w:hAnsi="Times New Roman" w:cs="Times New Roman"/>
          <w:sz w:val="24"/>
          <w:szCs w:val="24"/>
        </w:rPr>
        <w:t xml:space="preserve"> does not change how the other object is calling </w:t>
      </w:r>
      <w:proofErr w:type="spellStart"/>
      <w:r w:rsidR="009D3521" w:rsidRPr="009D3521">
        <w:rPr>
          <w:rFonts w:ascii="Times New Roman" w:hAnsi="Times New Roman" w:cs="Times New Roman"/>
          <w:sz w:val="24"/>
          <w:szCs w:val="24"/>
        </w:rPr>
        <w:t>DrinksBrand</w:t>
      </w:r>
      <w:proofErr w:type="spellEnd"/>
      <w:r w:rsidR="009D3521" w:rsidRPr="009D3521">
        <w:rPr>
          <w:rFonts w:ascii="Times New Roman" w:hAnsi="Times New Roman" w:cs="Times New Roman"/>
          <w:sz w:val="24"/>
          <w:szCs w:val="24"/>
        </w:rPr>
        <w:t xml:space="preserve"> since there are no concrete Decorator classes in main source package yet.</w:t>
      </w:r>
    </w:p>
    <w:p w14:paraId="52D6329F" w14:textId="77777777" w:rsidR="002C66A6" w:rsidRDefault="002C66A6" w:rsidP="009D3521">
      <w:pPr>
        <w:rPr>
          <w:rFonts w:ascii="Times New Roman" w:hAnsi="Times New Roman" w:cs="Times New Roman"/>
          <w:sz w:val="24"/>
          <w:szCs w:val="24"/>
        </w:rPr>
      </w:pPr>
    </w:p>
    <w:p w14:paraId="7E60F139" w14:textId="77777777" w:rsidR="002C66A6" w:rsidRPr="009D3521" w:rsidRDefault="0048191A" w:rsidP="009D3521">
      <w:pPr>
        <w:rPr>
          <w:rFonts w:ascii="Times New Roman" w:hAnsi="Times New Roman" w:cs="Times New Roman"/>
          <w:sz w:val="24"/>
          <w:szCs w:val="24"/>
        </w:rPr>
      </w:pPr>
      <w:r>
        <w:rPr>
          <w:noProof/>
          <w:lang w:val="en-SG" w:eastAsia="en-SG"/>
        </w:rPr>
        <w:pict w14:anchorId="74DB6CE5">
          <v:shape id="Straight Arrow Connector 56" o:spid="_x0000_s1068" type="#_x0000_t32" style="position:absolute;left:0;text-align:left;margin-left:207.9pt;margin-top:7.85pt;width:93.8pt;height:120.3pt;flip:x;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w:r>
      <w:r>
        <w:rPr>
          <w:noProof/>
          <w:lang w:val="en-SG" w:eastAsia="en-SG"/>
        </w:rPr>
        <w:pict w14:anchorId="20ED79D7">
          <v:shape id="Straight Arrow Connector 54" o:spid="_x0000_s1067" type="#_x0000_t32" style="position:absolute;left:0;text-align:left;margin-left:244.8pt;margin-top:7.85pt;width:57pt;height:17.85pt;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w:r>
    </w:p>
    <w:p w14:paraId="68131463" w14:textId="77777777" w:rsidR="006271EB" w:rsidRDefault="0048191A">
      <w:pPr>
        <w:spacing w:after="240" w:line="252" w:lineRule="auto"/>
        <w:ind w:left="0" w:right="0"/>
      </w:pPr>
      <w:r>
        <w:rPr>
          <w:noProof/>
          <w:lang w:val="en-SG" w:eastAsia="en-SG"/>
        </w:rPr>
        <w:pict w14:anchorId="5167EF44">
          <v:rect id="Rectangle 55" o:spid="_x0000_s1066" style="position:absolute;margin-left:189pt;margin-top:108.45pt;width:55.7pt;height:22.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w:r>
      <w:r>
        <w:rPr>
          <w:noProof/>
          <w:lang w:val="en-SG" w:eastAsia="en-SG"/>
        </w:rPr>
        <w:pict w14:anchorId="1B52EC75">
          <v:rect id="Rectangle 20" o:spid="_x0000_s1065" style="position:absolute;margin-left:221.75pt;margin-top:2.9pt;width:36.3pt;height:34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w:r>
      <w:r w:rsidR="00764799">
        <w:rPr>
          <w:noProof/>
          <w:lang w:eastAsia="en-US" w:bidi="ta-IN"/>
        </w:rPr>
        <w:drawing>
          <wp:inline distT="0" distB="0" distL="0" distR="0" wp14:anchorId="5745F56E" wp14:editId="31E56E41">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14:paraId="3F01FD65" w14:textId="77777777"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14:paraId="4A62E6F4" w14:textId="77777777" w:rsidR="00952296" w:rsidRDefault="00952296" w:rsidP="00952296">
      <w:pPr>
        <w:pStyle w:val="Heading2"/>
      </w:pPr>
      <w:r>
        <w:lastRenderedPageBreak/>
        <w:t>sample code (test package)</w:t>
      </w:r>
    </w:p>
    <w:p w14:paraId="4F43019F" w14:textId="77777777"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14:paraId="58A20894" w14:textId="77777777"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00A8128C">
        <w:rPr>
          <w:rFonts w:ascii="Times New Roman" w:hAnsi="Times New Roman" w:cs="Times New Roman"/>
          <w:noProof/>
          <w:sz w:val="24"/>
          <w:szCs w:val="24"/>
          <w:lang w:eastAsia="en-US" w:bidi="ta-IN"/>
        </w:rPr>
        <w:drawing>
          <wp:inline distT="0" distB="0" distL="0" distR="0" wp14:anchorId="49C37FAA" wp14:editId="6C05849B">
            <wp:extent cx="5943600" cy="2314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5B2FEB1C" w14:textId="77777777" w:rsidR="00954728" w:rsidRPr="00174F6A" w:rsidRDefault="00954728" w:rsidP="005E49F2">
      <w:pPr>
        <w:rPr>
          <w:rFonts w:ascii="Times New Roman" w:hAnsi="Times New Roman" w:cs="Times New Roman"/>
          <w:sz w:val="24"/>
          <w:szCs w:val="24"/>
        </w:rPr>
      </w:pPr>
    </w:p>
    <w:p w14:paraId="585B66BD" w14:textId="77777777"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14:paraId="45814B22" w14:textId="77777777"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eastAsia="en-US" w:bidi="ta-IN"/>
        </w:rPr>
        <w:drawing>
          <wp:inline distT="0" distB="0" distL="0" distR="0" wp14:anchorId="2ABD2512" wp14:editId="3543F9A2">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14:paraId="0C2C3577" w14:textId="77777777" w:rsidR="00261113" w:rsidRPr="00174F6A" w:rsidRDefault="00261113" w:rsidP="005E49F2">
      <w:pPr>
        <w:rPr>
          <w:rFonts w:ascii="Times New Roman" w:hAnsi="Times New Roman" w:cs="Times New Roman"/>
          <w:sz w:val="24"/>
          <w:szCs w:val="24"/>
        </w:rPr>
      </w:pPr>
    </w:p>
    <w:p w14:paraId="170BCF1B" w14:textId="77777777"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14:paraId="3B14ED1D" w14:textId="77777777" w:rsidR="00952296" w:rsidRPr="00952296" w:rsidRDefault="005E49F2" w:rsidP="005E49F2">
      <w:r>
        <w:rPr>
          <w:noProof/>
          <w:lang w:eastAsia="en-US" w:bidi="ta-IN"/>
        </w:rPr>
        <w:drawing>
          <wp:inline distT="0" distB="0" distL="0" distR="0" wp14:anchorId="0BCC8A61" wp14:editId="40E56C80">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14:paraId="2CD9551E" w14:textId="77777777" w:rsidR="002C5202" w:rsidRDefault="002C5202" w:rsidP="002C5202">
      <w:pPr>
        <w:pStyle w:val="Heading2"/>
      </w:pPr>
      <w:r>
        <w:lastRenderedPageBreak/>
        <w:t>consequences</w:t>
      </w:r>
    </w:p>
    <w:p w14:paraId="28A322BC" w14:textId="77777777"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50790D" w:rsidRPr="0050790D" w14:paraId="24BBD60B" w14:textId="77777777"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578610A" w14:textId="77777777" w:rsidR="0050790D" w:rsidRPr="0050790D" w:rsidRDefault="0050790D" w:rsidP="007A4C9C">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14:paraId="462F6ED6" w14:textId="77777777" w:rsidR="0050790D" w:rsidRPr="0050790D" w:rsidRDefault="0050790D"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14:paraId="43FBCC49" w14:textId="77777777"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50F36B7" w14:textId="77777777"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14:paraId="43B2F8B3" w14:textId="77777777"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14:paraId="4D628802" w14:textId="77777777" w:rsidTr="00352F5C">
        <w:tc>
          <w:tcPr>
            <w:cnfStyle w:val="001000000000" w:firstRow="0" w:lastRow="0" w:firstColumn="1" w:lastColumn="0" w:oddVBand="0" w:evenVBand="0" w:oddHBand="0" w:evenHBand="0" w:firstRowFirstColumn="0" w:firstRowLastColumn="0" w:lastRowFirstColumn="0" w:lastRowLastColumn="0"/>
            <w:tcW w:w="4621" w:type="dxa"/>
          </w:tcPr>
          <w:p w14:paraId="2DD8DD85" w14:textId="77777777"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14:paraId="73B6F85A" w14:textId="77777777"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14:paraId="44BAC107" w14:textId="77777777"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808A38B" w14:textId="77777777"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14:paraId="5E76FE23" w14:textId="77777777"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14:paraId="16005B1C"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14:paraId="26B40535"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14:paraId="63389965"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14:paraId="0D619B0D"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14:paraId="7485EFA7"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14:paraId="5147C0C5"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14:paraId="48BB1D02"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14:paraId="4D54AE97"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bl>
    <w:p w14:paraId="4B8C1224" w14:textId="77777777" w:rsidR="0050790D" w:rsidRDefault="0050790D" w:rsidP="0050790D"/>
    <w:p w14:paraId="57A0DECC" w14:textId="77777777"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51900B47" w14:textId="77777777" w:rsidR="00182CFC" w:rsidRDefault="00182CFC" w:rsidP="002C5202">
      <w:pPr>
        <w:pStyle w:val="Heading2"/>
      </w:pPr>
      <w:r>
        <w:lastRenderedPageBreak/>
        <w:t>implementation</w:t>
      </w:r>
    </w:p>
    <w:p w14:paraId="1E0D9476" w14:textId="77777777"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452B47" w:rsidRPr="00392B6D" w14:paraId="6020DB3E" w14:textId="77777777"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053B67" w14:textId="77777777" w:rsidR="00452B47" w:rsidRPr="00392B6D" w:rsidRDefault="00452B47" w:rsidP="007A4C9C">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14:paraId="05C48B4E" w14:textId="77777777" w:rsidR="00452B47" w:rsidRPr="00392B6D" w:rsidRDefault="00452B47"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14:paraId="6B664A04" w14:textId="77777777"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787C44B" w14:textId="77777777"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r w:rsidRPr="00392B6D">
              <w:rPr>
                <w:rFonts w:ascii="Times New Roman" w:hAnsi="Times New Roman" w:cs="Times New Roman"/>
                <w:sz w:val="24"/>
                <w:szCs w:val="24"/>
              </w:rPr>
              <w:t xml:space="preserve">object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14:paraId="5E826B3A" w14:textId="77777777"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14:paraId="4C58852F" w14:textId="77777777"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AFA323D" w14:textId="77777777"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14:paraId="7E0B896A" w14:textId="77777777" w:rsidTr="00352F5C">
        <w:tc>
          <w:tcPr>
            <w:cnfStyle w:val="001000000000" w:firstRow="0" w:lastRow="0" w:firstColumn="1" w:lastColumn="0" w:oddVBand="0" w:evenVBand="0" w:oddHBand="0" w:evenHBand="0" w:firstRowFirstColumn="0" w:firstRowLastColumn="0" w:lastRowFirstColumn="0" w:lastRowLastColumn="0"/>
            <w:tcW w:w="2943" w:type="dxa"/>
          </w:tcPr>
          <w:p w14:paraId="4E325F08" w14:textId="77777777" w:rsidR="00452B47" w:rsidRPr="00392B6D" w:rsidRDefault="00452B47" w:rsidP="007A4C9C">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14:paraId="7D749F2D" w14:textId="77777777" w:rsidR="00452B47" w:rsidRPr="00392B6D" w:rsidRDefault="00452B47"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14:paraId="0723B085" w14:textId="77777777"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14:paraId="1BA3A251" w14:textId="77777777"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14:paraId="6F96CC2C" w14:textId="77777777"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r w:rsidR="009E6775" w:rsidRPr="00392B6D" w14:paraId="6898B98B" w14:textId="77777777" w:rsidTr="00323CC5">
        <w:trPr>
          <w:trHeight w:val="529"/>
        </w:trPr>
        <w:tc>
          <w:tcPr>
            <w:cnfStyle w:val="001000000000" w:firstRow="0" w:lastRow="0" w:firstColumn="1" w:lastColumn="0" w:oddVBand="0" w:evenVBand="0" w:oddHBand="0" w:evenHBand="0" w:firstRowFirstColumn="0" w:firstRowLastColumn="0" w:lastRowFirstColumn="0" w:lastRowLastColumn="0"/>
            <w:tcW w:w="2943" w:type="dxa"/>
          </w:tcPr>
          <w:p w14:paraId="7F378D98" w14:textId="77777777" w:rsidR="009E6775" w:rsidRPr="00676220" w:rsidRDefault="009E6775" w:rsidP="007A4C9C">
            <w:pPr>
              <w:rPr>
                <w:rFonts w:ascii="Times New Roman" w:hAnsi="Times New Roman" w:cs="Times New Roman"/>
                <w:sz w:val="24"/>
                <w:szCs w:val="24"/>
              </w:rPr>
            </w:pPr>
            <w:r w:rsidRPr="00676220">
              <w:rPr>
                <w:rFonts w:ascii="Times New Roman" w:hAnsi="Times New Roman" w:cs="Times New Roman"/>
                <w:sz w:val="24"/>
                <w:szCs w:val="24"/>
              </w:rPr>
              <w:t xml:space="preserve">Create </w:t>
            </w:r>
            <w:proofErr w:type="spellStart"/>
            <w:r w:rsidRPr="00676220">
              <w:rPr>
                <w:rFonts w:ascii="Times New Roman" w:hAnsi="Times New Roman" w:cs="Times New Roman"/>
                <w:sz w:val="24"/>
                <w:szCs w:val="24"/>
              </w:rPr>
              <w:t>DrinksDecorator</w:t>
            </w:r>
            <w:proofErr w:type="spellEnd"/>
            <w:r w:rsidRPr="00676220">
              <w:rPr>
                <w:rFonts w:ascii="Times New Roman" w:hAnsi="Times New Roman" w:cs="Times New Roman"/>
                <w:sz w:val="24"/>
                <w:szCs w:val="24"/>
              </w:rPr>
              <w:t xml:space="preserve"> (or add-on) immediately</w:t>
            </w:r>
            <w:r w:rsidR="009410C7">
              <w:rPr>
                <w:rFonts w:ascii="Times New Roman" w:hAnsi="Times New Roman" w:cs="Times New Roman"/>
                <w:sz w:val="24"/>
                <w:szCs w:val="24"/>
              </w:rPr>
              <w:t xml:space="preserve"> (runtime)</w:t>
            </w:r>
            <w:r w:rsidRPr="00676220">
              <w:rPr>
                <w:rFonts w:ascii="Times New Roman" w:hAnsi="Times New Roman" w:cs="Times New Roman"/>
                <w:sz w:val="24"/>
                <w:szCs w:val="24"/>
              </w:rPr>
              <w:t xml:space="preserve"> post-effect</w:t>
            </w:r>
          </w:p>
        </w:tc>
        <w:tc>
          <w:tcPr>
            <w:tcW w:w="6299" w:type="dxa"/>
          </w:tcPr>
          <w:p w14:paraId="113FF1AA" w14:textId="77777777" w:rsidR="00676220" w:rsidRPr="00676220" w:rsidRDefault="00676220" w:rsidP="008508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6220">
              <w:rPr>
                <w:rFonts w:ascii="Times New Roman" w:hAnsi="Times New Roman" w:cs="Times New Roman"/>
                <w:sz w:val="24"/>
                <w:szCs w:val="24"/>
              </w:rPr>
              <w:t xml:space="preserve">Each time a customer </w:t>
            </w:r>
            <w:proofErr w:type="gramStart"/>
            <w:r w:rsidRPr="00676220">
              <w:rPr>
                <w:rFonts w:ascii="Times New Roman" w:hAnsi="Times New Roman" w:cs="Times New Roman"/>
                <w:sz w:val="24"/>
                <w:szCs w:val="24"/>
              </w:rPr>
              <w:t>select</w:t>
            </w:r>
            <w:proofErr w:type="gramEnd"/>
            <w:r w:rsidRPr="00676220">
              <w:rPr>
                <w:rFonts w:ascii="Times New Roman" w:hAnsi="Times New Roman" w:cs="Times New Roman"/>
                <w:sz w:val="24"/>
                <w:szCs w:val="24"/>
              </w:rPr>
              <w:t xml:space="preserve"> an add-on, the system should create a new </w:t>
            </w:r>
            <w:proofErr w:type="spellStart"/>
            <w:r w:rsidRPr="00676220">
              <w:rPr>
                <w:rFonts w:ascii="Times New Roman" w:hAnsi="Times New Roman" w:cs="Times New Roman"/>
                <w:sz w:val="24"/>
                <w:szCs w:val="24"/>
              </w:rPr>
              <w:t>DrinksDecorator's</w:t>
            </w:r>
            <w:proofErr w:type="spellEnd"/>
            <w:r w:rsidRPr="00676220">
              <w:rPr>
                <w:rFonts w:ascii="Times New Roman" w:hAnsi="Times New Roman" w:cs="Times New Roman"/>
                <w:sz w:val="24"/>
                <w:szCs w:val="24"/>
              </w:rPr>
              <w:t xml:space="preserve"> implementation </w:t>
            </w:r>
            <w:r w:rsidR="008508CE">
              <w:rPr>
                <w:rFonts w:ascii="Times New Roman" w:hAnsi="Times New Roman" w:cs="Times New Roman"/>
                <w:sz w:val="24"/>
                <w:szCs w:val="24"/>
              </w:rPr>
              <w:t xml:space="preserve">(based on the selected add-on) </w:t>
            </w:r>
            <w:r w:rsidRPr="00676220">
              <w:rPr>
                <w:rFonts w:ascii="Times New Roman" w:hAnsi="Times New Roman" w:cs="Times New Roman"/>
                <w:sz w:val="24"/>
                <w:szCs w:val="24"/>
              </w:rPr>
              <w:t xml:space="preserve">for dynamic/run-time reduced price and its content (lesser milk, </w:t>
            </w:r>
            <w:proofErr w:type="spellStart"/>
            <w:r w:rsidRPr="00676220">
              <w:rPr>
                <w:rFonts w:ascii="Times New Roman" w:hAnsi="Times New Roman" w:cs="Times New Roman"/>
                <w:sz w:val="24"/>
                <w:szCs w:val="24"/>
              </w:rPr>
              <w:t>suger</w:t>
            </w:r>
            <w:proofErr w:type="spellEnd"/>
            <w:r w:rsidRPr="00676220">
              <w:rPr>
                <w:rFonts w:ascii="Times New Roman" w:hAnsi="Times New Roman" w:cs="Times New Roman"/>
                <w:sz w:val="24"/>
                <w:szCs w:val="24"/>
              </w:rPr>
              <w:t xml:space="preserve"> and </w:t>
            </w:r>
            <w:proofErr w:type="spellStart"/>
            <w:r w:rsidRPr="00676220">
              <w:rPr>
                <w:rFonts w:ascii="Times New Roman" w:hAnsi="Times New Roman" w:cs="Times New Roman"/>
                <w:sz w:val="24"/>
                <w:szCs w:val="24"/>
              </w:rPr>
              <w:t>etc</w:t>
            </w:r>
            <w:proofErr w:type="spellEnd"/>
            <w:r w:rsidRPr="00676220">
              <w:rPr>
                <w:rFonts w:ascii="Times New Roman" w:hAnsi="Times New Roman" w:cs="Times New Roman"/>
                <w:sz w:val="24"/>
                <w:szCs w:val="24"/>
              </w:rPr>
              <w:t xml:space="preserve">) but this can lead to issue about </w:t>
            </w:r>
            <w:proofErr w:type="spellStart"/>
            <w:r w:rsidRPr="00676220">
              <w:rPr>
                <w:rFonts w:ascii="Times New Roman" w:hAnsi="Times New Roman" w:cs="Times New Roman"/>
                <w:sz w:val="24"/>
                <w:szCs w:val="24"/>
              </w:rPr>
              <w:t>desselect</w:t>
            </w:r>
            <w:proofErr w:type="spellEnd"/>
            <w:r w:rsidRPr="00676220">
              <w:rPr>
                <w:rFonts w:ascii="Times New Roman" w:hAnsi="Times New Roman" w:cs="Times New Roman"/>
                <w:sz w:val="24"/>
                <w:szCs w:val="24"/>
              </w:rPr>
              <w:t xml:space="preserve"> the add-on before paying.</w:t>
            </w:r>
          </w:p>
          <w:p w14:paraId="5D26BA88" w14:textId="77777777" w:rsidR="00676220" w:rsidRPr="00676220" w:rsidRDefault="00676220" w:rsidP="0067622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1CEE0F4" w14:textId="77777777" w:rsidR="009E6775" w:rsidRPr="00676220" w:rsidRDefault="00676220" w:rsidP="00F03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6220">
              <w:rPr>
                <w:rFonts w:ascii="Times New Roman" w:hAnsi="Times New Roman" w:cs="Times New Roman"/>
                <w:sz w:val="24"/>
                <w:szCs w:val="24"/>
              </w:rPr>
              <w:t xml:space="preserve">One way to overcome this issue could be by using memento pattern and on the UI in order to deselect the add-on, the </w:t>
            </w:r>
            <w:r w:rsidR="00156AB1">
              <w:rPr>
                <w:rFonts w:ascii="Times New Roman" w:hAnsi="Times New Roman" w:cs="Times New Roman"/>
                <w:sz w:val="24"/>
                <w:szCs w:val="24"/>
              </w:rPr>
              <w:t xml:space="preserve">customer can only choose "undo" </w:t>
            </w:r>
            <w:r w:rsidRPr="00676220">
              <w:rPr>
                <w:rFonts w:ascii="Times New Roman" w:hAnsi="Times New Roman" w:cs="Times New Roman"/>
                <w:sz w:val="24"/>
                <w:szCs w:val="24"/>
              </w:rPr>
              <w:t xml:space="preserve">that the system will know how to deselect the previous add-on. </w:t>
            </w:r>
            <w:proofErr w:type="gramStart"/>
            <w:r w:rsidRPr="00676220">
              <w:rPr>
                <w:rFonts w:ascii="Times New Roman" w:hAnsi="Times New Roman" w:cs="Times New Roman"/>
                <w:sz w:val="24"/>
                <w:szCs w:val="24"/>
              </w:rPr>
              <w:t>However</w:t>
            </w:r>
            <w:proofErr w:type="gramEnd"/>
            <w:r w:rsidRPr="00676220">
              <w:rPr>
                <w:rFonts w:ascii="Times New Roman" w:hAnsi="Times New Roman" w:cs="Times New Roman"/>
                <w:sz w:val="24"/>
                <w:szCs w:val="24"/>
              </w:rPr>
              <w:t xml:space="preserve"> this design is not friendly as a custome</w:t>
            </w:r>
            <w:r w:rsidR="00805100">
              <w:rPr>
                <w:rFonts w:ascii="Times New Roman" w:hAnsi="Times New Roman" w:cs="Times New Roman"/>
                <w:sz w:val="24"/>
                <w:szCs w:val="24"/>
              </w:rPr>
              <w:t xml:space="preserve">r can first select "Less Sugar" </w:t>
            </w:r>
            <w:r w:rsidRPr="00676220">
              <w:rPr>
                <w:rFonts w:ascii="Times New Roman" w:hAnsi="Times New Roman" w:cs="Times New Roman"/>
                <w:sz w:val="24"/>
                <w:szCs w:val="24"/>
              </w:rPr>
              <w:t xml:space="preserve">then "Less Milk" but decided to deselect "Less Sugar" and the proposed design (memento) can only undo/deselect the last </w:t>
            </w:r>
            <w:r w:rsidR="00F035F9">
              <w:rPr>
                <w:rFonts w:ascii="Times New Roman" w:hAnsi="Times New Roman" w:cs="Times New Roman"/>
                <w:sz w:val="24"/>
                <w:szCs w:val="24"/>
              </w:rPr>
              <w:t xml:space="preserve">add-on ("Less Milk") </w:t>
            </w:r>
            <w:r w:rsidRPr="00676220">
              <w:rPr>
                <w:rFonts w:ascii="Times New Roman" w:hAnsi="Times New Roman" w:cs="Times New Roman"/>
                <w:sz w:val="24"/>
                <w:szCs w:val="24"/>
              </w:rPr>
              <w:t xml:space="preserve">then undo/deselect to desire add-on </w:t>
            </w:r>
            <w:r w:rsidRPr="00676220">
              <w:rPr>
                <w:rFonts w:ascii="Times New Roman" w:hAnsi="Times New Roman" w:cs="Times New Roman"/>
                <w:sz w:val="24"/>
                <w:szCs w:val="24"/>
              </w:rPr>
              <w:lastRenderedPageBreak/>
              <w:t>("Less Sugar").</w:t>
            </w:r>
          </w:p>
        </w:tc>
      </w:tr>
      <w:tr w:rsidR="009555BD" w:rsidRPr="00392B6D" w14:paraId="7D5B7A2D" w14:textId="77777777"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14:paraId="4612FF95" w14:textId="77777777" w:rsidR="009555BD" w:rsidRPr="0050790D" w:rsidRDefault="009555BD" w:rsidP="0048191A">
            <w:pPr>
              <w:rPr>
                <w:rFonts w:ascii="Times New Roman" w:hAnsi="Times New Roman" w:cs="Times New Roman"/>
                <w:iCs/>
                <w:sz w:val="24"/>
                <w:szCs w:val="24"/>
              </w:rPr>
            </w:pPr>
            <w:r w:rsidRPr="0050790D">
              <w:rPr>
                <w:rFonts w:ascii="Times New Roman" w:hAnsi="Times New Roman" w:cs="Times New Roman"/>
                <w:iCs/>
                <w:sz w:val="24"/>
                <w:szCs w:val="24"/>
              </w:rPr>
              <w:lastRenderedPageBreak/>
              <w:t>Drink that does not need decorator (or add-on functionality)</w:t>
            </w:r>
          </w:p>
        </w:tc>
        <w:tc>
          <w:tcPr>
            <w:tcW w:w="6299" w:type="dxa"/>
          </w:tcPr>
          <w:p w14:paraId="61E3DB28" w14:textId="77777777" w:rsidR="009555BD" w:rsidRPr="0050790D" w:rsidRDefault="009555BD" w:rsidP="0048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 xml:space="preserve">Drink like soft drink, milk does not need to have any add-on and using Decorator pattern might accidentally make the “Milk with less coffee”.  To prevent this scenario to happen, it is </w:t>
            </w:r>
            <w:proofErr w:type="gramStart"/>
            <w:r w:rsidRPr="0050790D">
              <w:rPr>
                <w:rFonts w:ascii="Times New Roman" w:hAnsi="Times New Roman" w:cs="Times New Roman"/>
                <w:sz w:val="24"/>
                <w:szCs w:val="24"/>
              </w:rPr>
              <w:t>decide</w:t>
            </w:r>
            <w:proofErr w:type="gramEnd"/>
            <w:r w:rsidRPr="0050790D">
              <w:rPr>
                <w:rFonts w:ascii="Times New Roman" w:hAnsi="Times New Roman" w:cs="Times New Roman"/>
                <w:sz w:val="24"/>
                <w:szCs w:val="24"/>
              </w:rPr>
              <w:t xml:space="preserve"> to add more validation on the GUI to prevent it from happening.</w:t>
            </w:r>
          </w:p>
        </w:tc>
      </w:tr>
    </w:tbl>
    <w:p w14:paraId="396AF8B9" w14:textId="77777777" w:rsidR="00452B47" w:rsidRPr="00AA27F3" w:rsidRDefault="00452B47" w:rsidP="00452B47">
      <w:pPr>
        <w:rPr>
          <w:b/>
        </w:rPr>
      </w:pPr>
    </w:p>
    <w:p w14:paraId="57D4AC18" w14:textId="77777777" w:rsidR="009428AE" w:rsidRDefault="009428AE">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14DAFB39" w14:textId="77777777" w:rsidR="007C28B9" w:rsidRDefault="009428AE" w:rsidP="009428AE">
      <w:pPr>
        <w:pStyle w:val="Heading1"/>
      </w:pPr>
      <w:r>
        <w:lastRenderedPageBreak/>
        <w:t>Template method</w:t>
      </w:r>
    </w:p>
    <w:p w14:paraId="2FE47FC4" w14:textId="77777777" w:rsidR="007C28B9" w:rsidRDefault="007C28B9" w:rsidP="009428AE">
      <w:pPr>
        <w:pStyle w:val="Heading1"/>
      </w:pPr>
    </w:p>
    <w:p w14:paraId="6C0655AC" w14:textId="77777777" w:rsidR="000927DE" w:rsidRDefault="007C28B9" w:rsidP="007C28B9">
      <w:pPr>
        <w:pStyle w:val="Heading2"/>
      </w:pPr>
      <w:r>
        <w:t>design problem</w:t>
      </w:r>
    </w:p>
    <w:p w14:paraId="4A118EA9" w14:textId="77777777"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StoreController</w:t>
      </w:r>
      <w:proofErr w:type="spellEnd"/>
      <w:r w:rsidRPr="000927DE">
        <w:rPr>
          <w:rFonts w:ascii="Times New Roman" w:hAnsi="Times New Roman" w:cs="Times New Roman"/>
          <w:sz w:val="24"/>
          <w:szCs w:val="24"/>
        </w:rPr>
        <w:t xml:space="preserve"> has dependency to </w:t>
      </w:r>
      <w:proofErr w:type="spellStart"/>
      <w:r w:rsidRPr="000927DE">
        <w:rPr>
          <w:rFonts w:ascii="Times New Roman" w:hAnsi="Times New Roman" w:cs="Times New Roman"/>
          <w:sz w:val="24"/>
          <w:szCs w:val="24"/>
        </w:rPr>
        <w:t>DrinkPropertyLoader</w:t>
      </w:r>
      <w:proofErr w:type="spellEnd"/>
      <w:r w:rsidRPr="000927DE">
        <w:rPr>
          <w:rFonts w:ascii="Times New Roman" w:hAnsi="Times New Roman" w:cs="Times New Roman"/>
          <w:sz w:val="24"/>
          <w:szCs w:val="24"/>
        </w:rPr>
        <w:t xml:space="preserve">, </w:t>
      </w:r>
      <w:proofErr w:type="spellStart"/>
      <w:proofErr w:type="gramStart"/>
      <w:r w:rsidRPr="000927DE">
        <w:rPr>
          <w:rFonts w:ascii="Times New Roman" w:hAnsi="Times New Roman" w:cs="Times New Roman"/>
          <w:sz w:val="24"/>
          <w:szCs w:val="24"/>
        </w:rPr>
        <w:t>CashPropertyLoader,CashStore</w:t>
      </w:r>
      <w:proofErr w:type="spellEnd"/>
      <w:proofErr w:type="gramEnd"/>
      <w:r w:rsidRPr="000927DE">
        <w:rPr>
          <w:rFonts w:ascii="Times New Roman" w:hAnsi="Times New Roman" w:cs="Times New Roman"/>
          <w:sz w:val="24"/>
          <w:szCs w:val="24"/>
        </w:rPr>
        <w:t xml:space="preserve"> and </w:t>
      </w:r>
      <w:proofErr w:type="spellStart"/>
      <w:r w:rsidRPr="000927DE">
        <w:rPr>
          <w:rFonts w:ascii="Times New Roman" w:hAnsi="Times New Roman" w:cs="Times New Roman"/>
          <w:sz w:val="24"/>
          <w:szCs w:val="24"/>
        </w:rPr>
        <w:t>DrinkStore</w:t>
      </w:r>
      <w:proofErr w:type="spellEnd"/>
    </w:p>
    <w:p w14:paraId="1E9AC7E2" w14:textId="77777777"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StoreControlelr</w:t>
      </w:r>
      <w:proofErr w:type="spellEnd"/>
      <w:r w:rsidRPr="000927DE">
        <w:rPr>
          <w:rFonts w:ascii="Times New Roman" w:hAnsi="Times New Roman" w:cs="Times New Roman"/>
          <w:sz w:val="24"/>
          <w:szCs w:val="24"/>
        </w:rPr>
        <w:t xml:space="preserve"> implemented both Cash and Drink related methods:</w:t>
      </w:r>
    </w:p>
    <w:p w14:paraId="32F2DE74" w14:textId="77777777"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Cash: </w:t>
      </w:r>
    </w:p>
    <w:p w14:paraId="2A4CC835"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proofErr w:type="gramStart"/>
      <w:r w:rsidRPr="000927DE">
        <w:rPr>
          <w:rFonts w:ascii="Times New Roman" w:hAnsi="Times New Roman" w:cs="Times New Roman"/>
          <w:sz w:val="24"/>
          <w:szCs w:val="24"/>
        </w:rPr>
        <w:t>getTotalCash</w:t>
      </w:r>
      <w:proofErr w:type="spellEnd"/>
      <w:r w:rsidRPr="000927DE">
        <w:rPr>
          <w:rFonts w:ascii="Times New Roman" w:hAnsi="Times New Roman" w:cs="Times New Roman"/>
          <w:sz w:val="24"/>
          <w:szCs w:val="24"/>
        </w:rPr>
        <w:t>(</w:t>
      </w:r>
      <w:proofErr w:type="gramEnd"/>
      <w:r w:rsidRPr="000927DE">
        <w:rPr>
          <w:rFonts w:ascii="Times New Roman" w:hAnsi="Times New Roman" w:cs="Times New Roman"/>
          <w:sz w:val="24"/>
          <w:szCs w:val="24"/>
        </w:rPr>
        <w:t xml:space="preserve">) </w:t>
      </w:r>
    </w:p>
    <w:p w14:paraId="5EA95858"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gramStart"/>
      <w:r w:rsidRPr="000927DE">
        <w:rPr>
          <w:rFonts w:ascii="Times New Roman" w:hAnsi="Times New Roman" w:cs="Times New Roman"/>
          <w:sz w:val="24"/>
          <w:szCs w:val="24"/>
        </w:rPr>
        <w:t>giveChange(</w:t>
      </w:r>
      <w:proofErr w:type="gramEnd"/>
      <w:r w:rsidRPr="000927DE">
        <w:rPr>
          <w:rFonts w:ascii="Times New Roman" w:hAnsi="Times New Roman" w:cs="Times New Roman"/>
          <w:sz w:val="24"/>
          <w:szCs w:val="24"/>
        </w:rPr>
        <w:t>)</w:t>
      </w:r>
    </w:p>
    <w:p w14:paraId="21AEFF90"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proofErr w:type="gramStart"/>
      <w:r w:rsidRPr="000927DE">
        <w:rPr>
          <w:rFonts w:ascii="Times New Roman" w:hAnsi="Times New Roman" w:cs="Times New Roman"/>
          <w:sz w:val="24"/>
          <w:szCs w:val="24"/>
        </w:rPr>
        <w:t>storeCoins</w:t>
      </w:r>
      <w:proofErr w:type="spellEnd"/>
      <w:r w:rsidRPr="000927DE">
        <w:rPr>
          <w:rFonts w:ascii="Times New Roman" w:hAnsi="Times New Roman" w:cs="Times New Roman"/>
          <w:sz w:val="24"/>
          <w:szCs w:val="24"/>
        </w:rPr>
        <w:t>(</w:t>
      </w:r>
      <w:proofErr w:type="gramEnd"/>
      <w:r w:rsidRPr="000927DE">
        <w:rPr>
          <w:rFonts w:ascii="Times New Roman" w:hAnsi="Times New Roman" w:cs="Times New Roman"/>
          <w:sz w:val="24"/>
          <w:szCs w:val="24"/>
        </w:rPr>
        <w:t>)</w:t>
      </w:r>
    </w:p>
    <w:p w14:paraId="518EF7C0"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proofErr w:type="gramStart"/>
      <w:r w:rsidRPr="000927DE">
        <w:rPr>
          <w:rFonts w:ascii="Times New Roman" w:hAnsi="Times New Roman" w:cs="Times New Roman"/>
          <w:sz w:val="24"/>
          <w:szCs w:val="24"/>
        </w:rPr>
        <w:t>transferall</w:t>
      </w:r>
      <w:proofErr w:type="spellEnd"/>
      <w:r w:rsidRPr="000927DE">
        <w:rPr>
          <w:rFonts w:ascii="Times New Roman" w:hAnsi="Times New Roman" w:cs="Times New Roman"/>
          <w:sz w:val="24"/>
          <w:szCs w:val="24"/>
        </w:rPr>
        <w:t>(</w:t>
      </w:r>
      <w:proofErr w:type="gramEnd"/>
      <w:r w:rsidRPr="000927DE">
        <w:rPr>
          <w:rFonts w:ascii="Times New Roman" w:hAnsi="Times New Roman" w:cs="Times New Roman"/>
          <w:sz w:val="24"/>
          <w:szCs w:val="24"/>
        </w:rPr>
        <w:t>)</w:t>
      </w:r>
    </w:p>
    <w:p w14:paraId="74C362AE" w14:textId="77777777"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Drink</w:t>
      </w:r>
    </w:p>
    <w:p w14:paraId="06AD9690"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proofErr w:type="gramStart"/>
      <w:r w:rsidRPr="000927DE">
        <w:rPr>
          <w:rFonts w:ascii="Times New Roman" w:hAnsi="Times New Roman" w:cs="Times New Roman"/>
          <w:sz w:val="24"/>
          <w:szCs w:val="24"/>
        </w:rPr>
        <w:t>dispenseDrink</w:t>
      </w:r>
      <w:proofErr w:type="spellEnd"/>
      <w:r w:rsidRPr="000927DE">
        <w:rPr>
          <w:rFonts w:ascii="Times New Roman" w:hAnsi="Times New Roman" w:cs="Times New Roman"/>
          <w:sz w:val="24"/>
          <w:szCs w:val="24"/>
        </w:rPr>
        <w:t>(</w:t>
      </w:r>
      <w:proofErr w:type="gramEnd"/>
      <w:r w:rsidRPr="000927DE">
        <w:rPr>
          <w:rFonts w:ascii="Times New Roman" w:hAnsi="Times New Roman" w:cs="Times New Roman"/>
          <w:sz w:val="24"/>
          <w:szCs w:val="24"/>
        </w:rPr>
        <w:t>)</w:t>
      </w:r>
    </w:p>
    <w:p w14:paraId="4C75D4C6"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proofErr w:type="gramStart"/>
      <w:r w:rsidRPr="000927DE">
        <w:rPr>
          <w:rFonts w:ascii="Times New Roman" w:hAnsi="Times New Roman" w:cs="Times New Roman"/>
          <w:sz w:val="24"/>
          <w:szCs w:val="24"/>
        </w:rPr>
        <w:t>setPrice</w:t>
      </w:r>
      <w:proofErr w:type="spellEnd"/>
      <w:r w:rsidRPr="000927DE">
        <w:rPr>
          <w:rFonts w:ascii="Times New Roman" w:hAnsi="Times New Roman" w:cs="Times New Roman"/>
          <w:sz w:val="24"/>
          <w:szCs w:val="24"/>
        </w:rPr>
        <w:t>(</w:t>
      </w:r>
      <w:proofErr w:type="gramEnd"/>
      <w:r w:rsidRPr="000927DE">
        <w:rPr>
          <w:rFonts w:ascii="Times New Roman" w:hAnsi="Times New Roman" w:cs="Times New Roman"/>
          <w:sz w:val="24"/>
          <w:szCs w:val="24"/>
        </w:rPr>
        <w:t>)</w:t>
      </w:r>
    </w:p>
    <w:p w14:paraId="5F708E30" w14:textId="77777777"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Common methods</w:t>
      </w:r>
    </w:p>
    <w:p w14:paraId="7C0BB49B"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proofErr w:type="gramStart"/>
      <w:r w:rsidRPr="000927DE">
        <w:rPr>
          <w:rFonts w:ascii="Times New Roman" w:hAnsi="Times New Roman" w:cs="Times New Roman"/>
          <w:sz w:val="24"/>
          <w:szCs w:val="24"/>
        </w:rPr>
        <w:t>saveProperties</w:t>
      </w:r>
      <w:proofErr w:type="spellEnd"/>
      <w:r w:rsidRPr="000927DE">
        <w:rPr>
          <w:rFonts w:ascii="Times New Roman" w:hAnsi="Times New Roman" w:cs="Times New Roman"/>
          <w:sz w:val="24"/>
          <w:szCs w:val="24"/>
        </w:rPr>
        <w:t>(</w:t>
      </w:r>
      <w:proofErr w:type="gramEnd"/>
      <w:r w:rsidRPr="000927DE">
        <w:rPr>
          <w:rFonts w:ascii="Times New Roman" w:hAnsi="Times New Roman" w:cs="Times New Roman"/>
          <w:sz w:val="24"/>
          <w:szCs w:val="24"/>
        </w:rPr>
        <w:t>)</w:t>
      </w:r>
    </w:p>
    <w:p w14:paraId="681C9119"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proofErr w:type="gramStart"/>
      <w:r w:rsidRPr="000927DE">
        <w:rPr>
          <w:rFonts w:ascii="Times New Roman" w:hAnsi="Times New Roman" w:cs="Times New Roman"/>
          <w:sz w:val="24"/>
          <w:szCs w:val="24"/>
        </w:rPr>
        <w:t>initializeStores</w:t>
      </w:r>
      <w:proofErr w:type="spellEnd"/>
      <w:r w:rsidRPr="000927DE">
        <w:rPr>
          <w:rFonts w:ascii="Times New Roman" w:hAnsi="Times New Roman" w:cs="Times New Roman"/>
          <w:sz w:val="24"/>
          <w:szCs w:val="24"/>
        </w:rPr>
        <w:t>(</w:t>
      </w:r>
      <w:proofErr w:type="gramEnd"/>
      <w:r w:rsidRPr="000927DE">
        <w:rPr>
          <w:rFonts w:ascii="Times New Roman" w:hAnsi="Times New Roman" w:cs="Times New Roman"/>
          <w:sz w:val="24"/>
          <w:szCs w:val="24"/>
        </w:rPr>
        <w:t>)</w:t>
      </w:r>
    </w:p>
    <w:p w14:paraId="2AF7506A" w14:textId="77777777" w:rsidR="00425A1F" w:rsidRDefault="00425A1F" w:rsidP="000927DE">
      <w:pPr>
        <w:pStyle w:val="Heading2"/>
        <w:ind w:left="0"/>
      </w:pPr>
    </w:p>
    <w:p w14:paraId="6CD4AE4C" w14:textId="77777777" w:rsidR="00C6200E" w:rsidRDefault="00C6200E" w:rsidP="000927DE">
      <w:pPr>
        <w:pStyle w:val="Heading2"/>
        <w:ind w:left="0"/>
      </w:pPr>
      <w:r>
        <w:t>motivation</w:t>
      </w:r>
    </w:p>
    <w:p w14:paraId="362F97DD" w14:textId="77777777" w:rsidR="00BD5DC5" w:rsidRPr="00BD5DC5" w:rsidRDefault="00BD5DC5" w:rsidP="00BD5DC5">
      <w:pPr>
        <w:ind w:left="0"/>
        <w:rPr>
          <w:rFonts w:ascii="Times New Roman" w:hAnsi="Times New Roman" w:cs="Times New Roman"/>
          <w:sz w:val="24"/>
          <w:szCs w:val="24"/>
        </w:rPr>
      </w:pPr>
      <w:r w:rsidRPr="00BD5DC5">
        <w:rPr>
          <w:rFonts w:ascii="Times New Roman" w:hAnsi="Times New Roman" w:cs="Times New Roman"/>
          <w:sz w:val="24"/>
          <w:szCs w:val="24"/>
        </w:rPr>
        <w:t xml:space="preserve">Anything changed in Store/Cash store, there will be impact to </w:t>
      </w:r>
      <w:proofErr w:type="spellStart"/>
      <w:r w:rsidRPr="00BD5DC5">
        <w:rPr>
          <w:rFonts w:ascii="Times New Roman" w:hAnsi="Times New Roman" w:cs="Times New Roman"/>
          <w:sz w:val="24"/>
          <w:szCs w:val="24"/>
        </w:rPr>
        <w:t>StoreController</w:t>
      </w:r>
      <w:proofErr w:type="spellEnd"/>
      <w:r w:rsidRPr="00BD5DC5">
        <w:rPr>
          <w:rFonts w:ascii="Times New Roman" w:hAnsi="Times New Roman" w:cs="Times New Roman"/>
          <w:sz w:val="24"/>
          <w:szCs w:val="24"/>
        </w:rPr>
        <w:t>.</w:t>
      </w:r>
    </w:p>
    <w:p w14:paraId="5AE1D5AC" w14:textId="77777777" w:rsidR="000C152E" w:rsidRDefault="000C152E">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24CEFFE7" w14:textId="77777777" w:rsidR="00F0582B" w:rsidRDefault="00F0582B" w:rsidP="00F0582B">
      <w:pPr>
        <w:pStyle w:val="Heading2"/>
      </w:pPr>
      <w:r>
        <w:lastRenderedPageBreak/>
        <w:t>Candidate Design Pattern(s)</w:t>
      </w:r>
    </w:p>
    <w:p w14:paraId="343C0148" w14:textId="77777777" w:rsidR="000C152E" w:rsidRPr="000C152E" w:rsidRDefault="000C152E" w:rsidP="000C152E">
      <w:pPr>
        <w:rPr>
          <w:rFonts w:ascii="Times New Roman" w:hAnsi="Times New Roman" w:cs="Times New Roman"/>
          <w:sz w:val="24"/>
          <w:szCs w:val="24"/>
        </w:rPr>
      </w:pPr>
      <w:r w:rsidRPr="000C152E">
        <w:rPr>
          <w:rFonts w:ascii="Times New Roman" w:hAnsi="Times New Roman" w:cs="Times New Roman"/>
          <w:sz w:val="24"/>
          <w:szCs w:val="24"/>
        </w:rPr>
        <w:t xml:space="preserve">The identified design problem is a </w:t>
      </w:r>
      <w:proofErr w:type="spellStart"/>
      <w:r w:rsidRPr="000C152E">
        <w:rPr>
          <w:rFonts w:ascii="Times New Roman" w:hAnsi="Times New Roman" w:cs="Times New Roman"/>
          <w:sz w:val="24"/>
          <w:szCs w:val="24"/>
        </w:rPr>
        <w:t>Behavioural</w:t>
      </w:r>
      <w:proofErr w:type="spellEnd"/>
      <w:r w:rsidRPr="000C152E">
        <w:rPr>
          <w:rFonts w:ascii="Times New Roman" w:hAnsi="Times New Roman" w:cs="Times New Roman"/>
          <w:sz w:val="24"/>
          <w:szCs w:val="24"/>
        </w:rPr>
        <w:t xml:space="preserve"> issue therefore the following Candidate Design Pattern can be considered:</w:t>
      </w:r>
    </w:p>
    <w:tbl>
      <w:tblPr>
        <w:tblStyle w:val="TableGrid"/>
        <w:tblW w:w="0" w:type="auto"/>
        <w:tblLook w:val="04A0" w:firstRow="1" w:lastRow="0" w:firstColumn="1" w:lastColumn="0" w:noHBand="0" w:noVBand="1"/>
      </w:tblPr>
      <w:tblGrid>
        <w:gridCol w:w="1627"/>
        <w:gridCol w:w="3708"/>
        <w:gridCol w:w="4028"/>
      </w:tblGrid>
      <w:tr w:rsidR="000C152E" w:rsidRPr="000C152E" w14:paraId="0FCF0B7F" w14:textId="77777777" w:rsidTr="007A4C9C">
        <w:tc>
          <w:tcPr>
            <w:tcW w:w="1506" w:type="dxa"/>
          </w:tcPr>
          <w:p w14:paraId="7D0A021E" w14:textId="77777777" w:rsidR="000C152E" w:rsidRPr="000C152E" w:rsidRDefault="000C152E" w:rsidP="007A4C9C">
            <w:pPr>
              <w:rPr>
                <w:rFonts w:ascii="Times New Roman" w:hAnsi="Times New Roman" w:cs="Times New Roman"/>
                <w:sz w:val="24"/>
                <w:szCs w:val="24"/>
              </w:rPr>
            </w:pPr>
          </w:p>
        </w:tc>
        <w:tc>
          <w:tcPr>
            <w:tcW w:w="3708" w:type="dxa"/>
          </w:tcPr>
          <w:p w14:paraId="0400265F" w14:textId="77777777"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Template</w:t>
            </w:r>
          </w:p>
        </w:tc>
        <w:tc>
          <w:tcPr>
            <w:tcW w:w="4028" w:type="dxa"/>
          </w:tcPr>
          <w:p w14:paraId="14CCCC87" w14:textId="77777777"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Strategy</w:t>
            </w:r>
          </w:p>
        </w:tc>
      </w:tr>
      <w:tr w:rsidR="000C152E" w:rsidRPr="000C152E" w14:paraId="2459C3EB" w14:textId="77777777" w:rsidTr="007A4C9C">
        <w:trPr>
          <w:trHeight w:val="1853"/>
        </w:trPr>
        <w:tc>
          <w:tcPr>
            <w:tcW w:w="1506" w:type="dxa"/>
          </w:tcPr>
          <w:p w14:paraId="14F8C04F" w14:textId="77777777"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Intent</w:t>
            </w:r>
          </w:p>
        </w:tc>
        <w:tc>
          <w:tcPr>
            <w:tcW w:w="3708" w:type="dxa"/>
          </w:tcPr>
          <w:p w14:paraId="25F660E1"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the skeleton of an algorithm in an operation, deferring some steps to subclasses. Template Method lets subclasses redefine certain steps of an algorithm without changing the algorithm's structure.</w:t>
            </w:r>
          </w:p>
        </w:tc>
        <w:tc>
          <w:tcPr>
            <w:tcW w:w="4028" w:type="dxa"/>
          </w:tcPr>
          <w:p w14:paraId="77EF6AD5"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a family of algorithms, encapsulate each one, and make them interchangeable.</w:t>
            </w:r>
          </w:p>
          <w:p w14:paraId="36E25814" w14:textId="77777777"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Strategy lets the algorithm vary independently from clients that use it.</w:t>
            </w:r>
          </w:p>
        </w:tc>
      </w:tr>
      <w:tr w:rsidR="000C152E" w:rsidRPr="000C152E" w14:paraId="3A813F8D" w14:textId="77777777" w:rsidTr="007A4C9C">
        <w:tc>
          <w:tcPr>
            <w:tcW w:w="1506" w:type="dxa"/>
          </w:tcPr>
          <w:p w14:paraId="22BDE13E" w14:textId="77777777"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Applicability</w:t>
            </w:r>
          </w:p>
        </w:tc>
        <w:tc>
          <w:tcPr>
            <w:tcW w:w="3708" w:type="dxa"/>
          </w:tcPr>
          <w:p w14:paraId="6976DD50"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implement the invariant parts of an algorithm once and leave it up to subclasses to implement the behavior that can vary.</w:t>
            </w:r>
          </w:p>
          <w:p w14:paraId="10154572"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When</w:t>
            </w:r>
            <w:r w:rsidRPr="000C152E">
              <w:rPr>
                <w:rFonts w:ascii="Times New Roman" w:hAnsi="Times New Roman" w:cs="Times New Roman"/>
                <w:sz w:val="24"/>
                <w:szCs w:val="24"/>
              </w:rPr>
              <w:t xml:space="preserve"> common behavior among subclasses should be factored and localized in a common class to avoid code duplication. This is a good example of "refactoring to generalize" as described by </w:t>
            </w:r>
            <w:proofErr w:type="spellStart"/>
            <w:r w:rsidRPr="000C152E">
              <w:rPr>
                <w:rFonts w:ascii="Times New Roman" w:hAnsi="Times New Roman" w:cs="Times New Roman"/>
                <w:sz w:val="24"/>
                <w:szCs w:val="24"/>
              </w:rPr>
              <w:t>Opdyke</w:t>
            </w:r>
            <w:proofErr w:type="spellEnd"/>
            <w:r w:rsidRPr="000C152E">
              <w:rPr>
                <w:rFonts w:ascii="Times New Roman" w:hAnsi="Times New Roman" w:cs="Times New Roman"/>
                <w:sz w:val="24"/>
                <w:szCs w:val="24"/>
              </w:rPr>
              <w:t xml:space="preserve"> and Johnson [OJ93].</w:t>
            </w:r>
          </w:p>
          <w:p w14:paraId="1B15D1CD" w14:textId="77777777" w:rsidR="000C152E" w:rsidRPr="000C152E" w:rsidRDefault="000C152E" w:rsidP="004C7BFF">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You first identify the differences in the existing code and then separate the differences into new operations. Finally, you replace the differing code with</w:t>
            </w:r>
            <w:r w:rsidR="004C7BFF">
              <w:rPr>
                <w:rFonts w:ascii="Times New Roman" w:hAnsi="Times New Roman" w:cs="Times New Roman"/>
                <w:sz w:val="24"/>
                <w:szCs w:val="24"/>
              </w:rPr>
              <w:t xml:space="preserve"> </w:t>
            </w:r>
            <w:r w:rsidRPr="000C152E">
              <w:rPr>
                <w:rFonts w:ascii="Times New Roman" w:hAnsi="Times New Roman" w:cs="Times New Roman"/>
                <w:sz w:val="24"/>
                <w:szCs w:val="24"/>
              </w:rPr>
              <w:t>a template method that calls one of these new operations.</w:t>
            </w:r>
          </w:p>
          <w:p w14:paraId="2F1E5F78"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control subclasses extensions. </w:t>
            </w:r>
            <w:proofErr w:type="gramStart"/>
            <w:r w:rsidRPr="000C152E">
              <w:rPr>
                <w:rFonts w:ascii="Times New Roman" w:hAnsi="Times New Roman" w:cs="Times New Roman"/>
                <w:sz w:val="24"/>
                <w:szCs w:val="24"/>
              </w:rPr>
              <w:t>You</w:t>
            </w:r>
            <w:proofErr w:type="gramEnd"/>
            <w:r w:rsidRPr="000C152E">
              <w:rPr>
                <w:rFonts w:ascii="Times New Roman" w:hAnsi="Times New Roman" w:cs="Times New Roman"/>
                <w:sz w:val="24"/>
                <w:szCs w:val="24"/>
              </w:rPr>
              <w:t xml:space="preserve"> ca n define a template method that calls</w:t>
            </w:r>
          </w:p>
          <w:p w14:paraId="3B4148B3"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"hook" operations (see Consequences) at specific points, thereby permitting extensions only at those points.</w:t>
            </w:r>
          </w:p>
        </w:tc>
        <w:tc>
          <w:tcPr>
            <w:tcW w:w="4028" w:type="dxa"/>
          </w:tcPr>
          <w:p w14:paraId="528EC727"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Many algorithms exist for breaking a stream of text in to lines. Hard-wiring all such</w:t>
            </w:r>
          </w:p>
          <w:p w14:paraId="4A7B11FD"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algorithms into the classes that require them isn't desirable for several reasons:</w:t>
            </w:r>
          </w:p>
          <w:p w14:paraId="6E6DE32F"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Clients that need line breaking get more complex if they include the line breaking code. That makes clients bigger and harder to maintain, especially if they support multiple line breaking algorithms.</w:t>
            </w:r>
          </w:p>
          <w:p w14:paraId="08B17ED5"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Different algorithms will be appropriate at different times. We don't want to support multiple line breaking algorithms if we don't use them all.</w:t>
            </w:r>
          </w:p>
          <w:p w14:paraId="1C5B757E"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It's difficult to add new algorithms and vary existing ones when line breaking is an integral part of a client.</w:t>
            </w:r>
          </w:p>
          <w:p w14:paraId="7BB71A84"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We can avoid these problems by defining cl asses that encapsulate different line breaking algorithms. An algorithm that's encapsulated in this way is called a strategy.</w:t>
            </w:r>
          </w:p>
        </w:tc>
      </w:tr>
      <w:tr w:rsidR="000C152E" w:rsidRPr="000C152E" w14:paraId="5BC3C420" w14:textId="77777777" w:rsidTr="007A4C9C">
        <w:tc>
          <w:tcPr>
            <w:tcW w:w="1506" w:type="dxa"/>
          </w:tcPr>
          <w:p w14:paraId="0B6FD8F8" w14:textId="77777777"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Aspect</w:t>
            </w:r>
          </w:p>
        </w:tc>
        <w:tc>
          <w:tcPr>
            <w:tcW w:w="3708" w:type="dxa"/>
          </w:tcPr>
          <w:p w14:paraId="5CE36647"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steps of an algorithm</w:t>
            </w:r>
          </w:p>
        </w:tc>
        <w:tc>
          <w:tcPr>
            <w:tcW w:w="4028" w:type="dxa"/>
          </w:tcPr>
          <w:p w14:paraId="1AD796E0" w14:textId="77777777" w:rsidR="000C152E" w:rsidRPr="000C152E" w:rsidRDefault="000C152E" w:rsidP="007A4C9C">
            <w:pPr>
              <w:rPr>
                <w:rFonts w:ascii="Times New Roman" w:hAnsi="Times New Roman" w:cs="Times New Roman"/>
                <w:sz w:val="24"/>
                <w:szCs w:val="24"/>
                <w:u w:val="single"/>
              </w:rPr>
            </w:pPr>
            <w:r w:rsidRPr="000C152E">
              <w:rPr>
                <w:rFonts w:ascii="Times New Roman" w:hAnsi="Times New Roman" w:cs="Times New Roman"/>
                <w:sz w:val="24"/>
                <w:szCs w:val="24"/>
              </w:rPr>
              <w:t>an algorithm</w:t>
            </w:r>
          </w:p>
        </w:tc>
      </w:tr>
      <w:tr w:rsidR="000C152E" w:rsidRPr="000C152E" w14:paraId="1AF9AD4F" w14:textId="77777777" w:rsidTr="007A4C9C">
        <w:tc>
          <w:tcPr>
            <w:tcW w:w="1506" w:type="dxa"/>
          </w:tcPr>
          <w:p w14:paraId="0047D4AC" w14:textId="77777777"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Decision</w:t>
            </w:r>
          </w:p>
        </w:tc>
        <w:tc>
          <w:tcPr>
            <w:tcW w:w="7736" w:type="dxa"/>
            <w:gridSpan w:val="2"/>
          </w:tcPr>
          <w:p w14:paraId="5EB6842D" w14:textId="77777777" w:rsidR="000C152E" w:rsidRPr="000C152E" w:rsidRDefault="000C152E" w:rsidP="007A4C9C">
            <w:pPr>
              <w:autoSpaceDE w:val="0"/>
              <w:autoSpaceDN w:val="0"/>
              <w:adjustRightInd w:val="0"/>
              <w:rPr>
                <w:rFonts w:ascii="Times New Roman" w:hAnsi="Times New Roman" w:cs="Times New Roman"/>
                <w:b/>
                <w:sz w:val="24"/>
                <w:szCs w:val="24"/>
              </w:rPr>
            </w:pPr>
            <w:r w:rsidRPr="000C152E">
              <w:rPr>
                <w:rFonts w:ascii="Times New Roman" w:hAnsi="Times New Roman" w:cs="Times New Roman"/>
                <w:b/>
                <w:sz w:val="24"/>
                <w:szCs w:val="24"/>
              </w:rPr>
              <w:t xml:space="preserve">After study the two candidate patterns, the decision is to use Template pattern. The reason for choosing Template pattern over Strategy pattern is because strategy pattern is more like to solve if else scenario, in this case both </w:t>
            </w:r>
            <w:proofErr w:type="spellStart"/>
            <w:r w:rsidRPr="000C152E">
              <w:rPr>
                <w:rFonts w:ascii="Times New Roman" w:hAnsi="Times New Roman" w:cs="Times New Roman"/>
                <w:b/>
                <w:sz w:val="24"/>
                <w:szCs w:val="24"/>
              </w:rPr>
              <w:t>CashStoreController</w:t>
            </w:r>
            <w:proofErr w:type="spellEnd"/>
            <w:r w:rsidRPr="000C152E">
              <w:rPr>
                <w:rFonts w:ascii="Times New Roman" w:hAnsi="Times New Roman" w:cs="Times New Roman"/>
                <w:b/>
                <w:sz w:val="24"/>
                <w:szCs w:val="24"/>
              </w:rPr>
              <w:t xml:space="preserve"> and </w:t>
            </w:r>
            <w:proofErr w:type="spellStart"/>
            <w:r w:rsidRPr="000C152E">
              <w:rPr>
                <w:rFonts w:ascii="Times New Roman" w:hAnsi="Times New Roman" w:cs="Times New Roman"/>
                <w:b/>
                <w:sz w:val="24"/>
                <w:szCs w:val="24"/>
              </w:rPr>
              <w:t>DrinkStoreController</w:t>
            </w:r>
            <w:proofErr w:type="spellEnd"/>
            <w:r w:rsidRPr="000C152E">
              <w:rPr>
                <w:rFonts w:ascii="Times New Roman" w:hAnsi="Times New Roman" w:cs="Times New Roman"/>
                <w:b/>
                <w:sz w:val="24"/>
                <w:szCs w:val="24"/>
              </w:rPr>
              <w:t xml:space="preserve"> to need </w:t>
            </w:r>
            <w:r w:rsidRPr="000C152E">
              <w:rPr>
                <w:rFonts w:ascii="Times New Roman" w:hAnsi="Times New Roman" w:cs="Times New Roman"/>
                <w:b/>
                <w:sz w:val="24"/>
                <w:szCs w:val="24"/>
              </w:rPr>
              <w:lastRenderedPageBreak/>
              <w:t xml:space="preserve">to be instantiated. </w:t>
            </w:r>
          </w:p>
        </w:tc>
      </w:tr>
    </w:tbl>
    <w:p w14:paraId="777A7455" w14:textId="77777777" w:rsidR="000C152E" w:rsidRDefault="000C152E" w:rsidP="000C152E">
      <w:pPr>
        <w:rPr>
          <w:rFonts w:cstheme="minorHAnsi"/>
        </w:rPr>
      </w:pPr>
    </w:p>
    <w:p w14:paraId="2FCDC968" w14:textId="77777777" w:rsidR="000C152E" w:rsidRDefault="000C152E" w:rsidP="000C152E"/>
    <w:p w14:paraId="04B45D3F" w14:textId="77777777" w:rsidR="001219BE" w:rsidRDefault="006E5251" w:rsidP="000927DE">
      <w:pPr>
        <w:pStyle w:val="Heading2"/>
        <w:ind w:left="0"/>
      </w:pPr>
      <w:r>
        <w:t>particpants</w:t>
      </w:r>
    </w:p>
    <w:p w14:paraId="1669F1C9" w14:textId="77777777" w:rsidR="001219BE" w:rsidRPr="00C67ADE" w:rsidRDefault="001219BE" w:rsidP="001219BE">
      <w:pPr>
        <w:shd w:val="clear" w:color="auto" w:fill="FFFFFF"/>
        <w:spacing w:after="150"/>
        <w:rPr>
          <w:rFonts w:ascii="Times New Roman" w:hAnsi="Times New Roman" w:cs="Times New Roman"/>
          <w:color w:val="333333"/>
          <w:sz w:val="24"/>
          <w:szCs w:val="24"/>
          <w:lang w:eastAsia="en-GB"/>
        </w:rPr>
      </w:pPr>
      <w:r w:rsidRPr="00C67ADE">
        <w:rPr>
          <w:rFonts w:ascii="Times New Roman" w:hAnsi="Times New Roman" w:cs="Times New Roman"/>
          <w:color w:val="333333"/>
          <w:sz w:val="24"/>
          <w:szCs w:val="24"/>
          <w:lang w:eastAsia="en-GB"/>
        </w:rPr>
        <w:t>  The classes and objects participating in this pattern are:</w:t>
      </w:r>
    </w:p>
    <w:p w14:paraId="796D72D3" w14:textId="77777777"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sz w:val="24"/>
          <w:szCs w:val="24"/>
          <w:lang w:eastAsia="en-GB"/>
        </w:rPr>
      </w:pPr>
      <w:proofErr w:type="spellStart"/>
      <w:r w:rsidRPr="00C67ADE">
        <w:rPr>
          <w:rFonts w:ascii="Times New Roman" w:eastAsia="Times New Roman" w:hAnsi="Times New Roman" w:cs="Times New Roman"/>
          <w:b/>
          <w:bCs/>
          <w:sz w:val="24"/>
          <w:szCs w:val="24"/>
          <w:lang w:eastAsia="en-GB"/>
        </w:rPr>
        <w:t>AbstractClass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StoreController</w:t>
      </w:r>
      <w:proofErr w:type="spellEnd"/>
      <w:r w:rsidRPr="00C67ADE">
        <w:rPr>
          <w:rFonts w:ascii="Times New Roman" w:eastAsia="Times New Roman" w:hAnsi="Times New Roman" w:cs="Times New Roman"/>
          <w:b/>
          <w:bCs/>
          <w:sz w:val="24"/>
          <w:szCs w:val="24"/>
          <w:lang w:eastAsia="en-GB"/>
        </w:rPr>
        <w:t>)</w:t>
      </w:r>
    </w:p>
    <w:p w14:paraId="76DAFB71" w14:textId="77777777" w:rsidR="001219BE" w:rsidRPr="00C67ADE" w:rsidRDefault="001219BE" w:rsidP="001219BE">
      <w:pPr>
        <w:pStyle w:val="ListParagraph"/>
        <w:shd w:val="clear" w:color="auto" w:fill="FFFFFF"/>
        <w:spacing w:before="100" w:beforeAutospacing="1" w:after="100" w:afterAutospacing="1"/>
        <w:rPr>
          <w:rFonts w:ascii="Times New Roman" w:eastAsia="Times New Roman" w:hAnsi="Times New Roman" w:cs="Times New Roman"/>
          <w:sz w:val="24"/>
          <w:szCs w:val="24"/>
          <w:lang w:eastAsia="en-GB"/>
        </w:rPr>
      </w:pPr>
      <w:r w:rsidRPr="00C67ADE">
        <w:rPr>
          <w:rFonts w:ascii="Times New Roman" w:eastAsia="Times New Roman" w:hAnsi="Times New Roman" w:cs="Times New Roman"/>
          <w:sz w:val="24"/>
          <w:szCs w:val="24"/>
          <w:lang w:eastAsia="en-GB"/>
        </w:rPr>
        <w:t xml:space="preserve">This class has been made as abstract class. Implements only common method across both Cash and Drink store </w:t>
      </w:r>
    </w:p>
    <w:p w14:paraId="49ED0261" w14:textId="77777777"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CashStoreController</w:t>
      </w:r>
      <w:proofErr w:type="spellEnd"/>
      <w:r w:rsidRPr="00C67ADE">
        <w:rPr>
          <w:rFonts w:ascii="Times New Roman" w:eastAsia="Times New Roman" w:hAnsi="Times New Roman" w:cs="Times New Roman"/>
          <w:b/>
          <w:bCs/>
          <w:sz w:val="24"/>
          <w:szCs w:val="24"/>
          <w:lang w:eastAsia="en-GB"/>
        </w:rPr>
        <w:t>)</w:t>
      </w:r>
    </w:p>
    <w:p w14:paraId="24812579" w14:textId="77777777"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cash store specific methods.</w:t>
      </w:r>
    </w:p>
    <w:p w14:paraId="09874B75" w14:textId="77777777"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DrinkStoreController</w:t>
      </w:r>
      <w:proofErr w:type="spellEnd"/>
      <w:r w:rsidRPr="00C67ADE">
        <w:rPr>
          <w:rFonts w:ascii="Times New Roman" w:eastAsia="Times New Roman" w:hAnsi="Times New Roman" w:cs="Times New Roman"/>
          <w:color w:val="333333"/>
          <w:sz w:val="24"/>
          <w:szCs w:val="24"/>
          <w:lang w:eastAsia="en-GB"/>
        </w:rPr>
        <w:t>)</w:t>
      </w:r>
    </w:p>
    <w:p w14:paraId="26667955" w14:textId="77777777"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drink store specific methods.</w:t>
      </w:r>
    </w:p>
    <w:p w14:paraId="444983B3" w14:textId="77777777" w:rsidR="0011787F" w:rsidRDefault="0011787F" w:rsidP="000927DE">
      <w:pPr>
        <w:pStyle w:val="Heading2"/>
        <w:ind w:left="0"/>
      </w:pPr>
    </w:p>
    <w:p w14:paraId="534E515A" w14:textId="77777777" w:rsidR="0011787F" w:rsidRDefault="0011787F" w:rsidP="0011787F">
      <w:pPr>
        <w:pStyle w:val="Heading2"/>
      </w:pPr>
      <w:r>
        <w:t>Current Design</w:t>
      </w:r>
    </w:p>
    <w:p w14:paraId="7E93D60A" w14:textId="77777777" w:rsidR="0011787F" w:rsidRDefault="0011787F" w:rsidP="0011787F">
      <w:pPr>
        <w:pStyle w:val="Heading3"/>
      </w:pPr>
      <w:r>
        <w:t>Class Diagram</w:t>
      </w:r>
    </w:p>
    <w:p w14:paraId="08873080" w14:textId="77777777" w:rsidR="006A2858" w:rsidRDefault="0011787F" w:rsidP="000927DE">
      <w:pPr>
        <w:pStyle w:val="Heading2"/>
        <w:ind w:left="0"/>
      </w:pPr>
      <w:r w:rsidRPr="00A9668A">
        <w:rPr>
          <w:rFonts w:ascii="Helvetica" w:hAnsi="Helvetica" w:cs="Helvetica"/>
          <w:noProof/>
          <w:lang w:eastAsia="en-US" w:bidi="ta-IN"/>
        </w:rPr>
        <w:drawing>
          <wp:inline distT="0" distB="0" distL="0" distR="0" wp14:anchorId="3C804C5B" wp14:editId="20FE2171">
            <wp:extent cx="5727700" cy="4112195"/>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112195"/>
                    </a:xfrm>
                    <a:prstGeom prst="rect">
                      <a:avLst/>
                    </a:prstGeom>
                    <a:noFill/>
                    <a:ln>
                      <a:noFill/>
                    </a:ln>
                  </pic:spPr>
                </pic:pic>
              </a:graphicData>
            </a:graphic>
          </wp:inline>
        </w:drawing>
      </w:r>
    </w:p>
    <w:p w14:paraId="455C6382" w14:textId="77777777" w:rsidR="00870327" w:rsidRDefault="00870327">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0462573C" w14:textId="77777777" w:rsidR="006A2858" w:rsidRDefault="006A2858" w:rsidP="006A2858">
      <w:pPr>
        <w:pStyle w:val="Heading3"/>
      </w:pPr>
      <w:r>
        <w:lastRenderedPageBreak/>
        <w:t>sequence diagram</w:t>
      </w:r>
      <w:r w:rsidR="0048191A">
        <w:rPr>
          <w:noProof/>
          <w:lang w:val="en-SG" w:eastAsia="en-SG"/>
        </w:rPr>
        <w:pict w14:anchorId="5055B27C">
          <v:shape id="Straight Arrow Connector 61" o:spid="_x0000_s1064" type="#_x0000_t32" style="position:absolute;left:0;text-align:left;margin-left:233.25pt;margin-top:66.5pt;width:39pt;height:16.5pt;flip:x;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" strokecolor="#94b6d2 [3204]" strokeweight=".5pt">
            <v:stroke endarrow="block" joinstyle="miter"/>
          </v:shape>
        </w:pict>
      </w:r>
      <w:r w:rsidR="0048191A">
        <w:rPr>
          <w:noProof/>
          <w:lang w:val="en-SG" w:eastAsia="en-SG"/>
        </w:rPr>
        <w:pict w14:anchorId="02AD0F00">
          <v:shape id="Text Box 2" o:spid="_x0000_s1059" type="#_x0000_t202" style="position:absolute;left:0;text-align:left;margin-left:217.5pt;margin-top:13.1pt;width:185.9pt;height:110.6pt;z-index:251666432;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">
            <v:textbox style="mso-next-textbox:#Text Box 2;mso-fit-shape-to-text:t">
              <w:txbxContent>
                <w:p w14:paraId="68BCC596" w14:textId="77777777" w:rsidR="0048191A" w:rsidRDefault="0048191A" w:rsidP="007A77DE">
                  <w:proofErr w:type="spellStart"/>
                  <w:r>
                    <w:t>StoreController</w:t>
                  </w:r>
                  <w:proofErr w:type="spellEnd"/>
                  <w:r>
                    <w:t xml:space="preserve"> has tight dependency with both Cash and Drink related classes</w:t>
                  </w:r>
                </w:p>
              </w:txbxContent>
            </v:textbox>
            <w10:wrap type="square"/>
          </v:shape>
        </w:pict>
      </w:r>
    </w:p>
    <w:p w14:paraId="4BB94694" w14:textId="77777777" w:rsidR="00076EF2" w:rsidRDefault="0048191A" w:rsidP="006A2858">
      <w:pPr>
        <w:pStyle w:val="Heading3"/>
      </w:pPr>
      <w:r>
        <w:rPr>
          <w:noProof/>
          <w:lang w:val="en-SG" w:eastAsia="en-SG"/>
        </w:rPr>
        <w:pict w14:anchorId="44251F35">
          <v:rect id="Rectangle 60" o:spid="_x0000_s1063" style="position:absolute;left:0;text-align:left;margin-left:164.25pt;margin-top:13.95pt;width:141.75pt;height:50.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aEnQIAAJE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" filled="f" strokecolor="yellow" strokeweight="3pt"/>
        </w:pict>
      </w:r>
      <w:r w:rsidR="00870327" w:rsidRPr="005D5EC0">
        <w:rPr>
          <w:noProof/>
          <w:lang w:eastAsia="en-US" w:bidi="ta-IN"/>
        </w:rPr>
        <w:drawing>
          <wp:inline distT="0" distB="0" distL="0" distR="0" wp14:anchorId="5F2B148A" wp14:editId="12BFCC46">
            <wp:extent cx="5727700" cy="599328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993281"/>
                    </a:xfrm>
                    <a:prstGeom prst="rect">
                      <a:avLst/>
                    </a:prstGeom>
                    <a:noFill/>
                    <a:ln>
                      <a:noFill/>
                    </a:ln>
                  </pic:spPr>
                </pic:pic>
              </a:graphicData>
            </a:graphic>
          </wp:inline>
        </w:drawing>
      </w:r>
      <w:r w:rsidR="00076EF2">
        <w:br w:type="page"/>
      </w:r>
    </w:p>
    <w:p w14:paraId="1DD574EF" w14:textId="77777777" w:rsidR="005264FC" w:rsidRDefault="005264FC" w:rsidP="005264FC">
      <w:pPr>
        <w:pStyle w:val="Heading2"/>
      </w:pPr>
      <w:r>
        <w:lastRenderedPageBreak/>
        <w:t>Revised Design</w:t>
      </w:r>
    </w:p>
    <w:p w14:paraId="20F3AE26" w14:textId="77777777" w:rsidR="005264FC" w:rsidRDefault="005264FC" w:rsidP="005264FC">
      <w:pPr>
        <w:pStyle w:val="Heading3"/>
      </w:pPr>
      <w:r>
        <w:t>Class Diagram</w:t>
      </w:r>
    </w:p>
    <w:p w14:paraId="3F6C998F" w14:textId="77777777" w:rsidR="00A87433" w:rsidRDefault="003A005B">
      <w:pPr>
        <w:spacing w:after="240" w:line="252" w:lineRule="auto"/>
        <w:ind w:left="0" w:right="0"/>
      </w:pPr>
      <w:r w:rsidRPr="00871848">
        <w:rPr>
          <w:noProof/>
          <w:lang w:eastAsia="en-US" w:bidi="ta-IN"/>
        </w:rPr>
        <w:drawing>
          <wp:inline distT="0" distB="0" distL="0" distR="0" wp14:anchorId="630C609C" wp14:editId="6CE32FF0">
            <wp:extent cx="5727700" cy="462923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629237"/>
                    </a:xfrm>
                    <a:prstGeom prst="rect">
                      <a:avLst/>
                    </a:prstGeom>
                    <a:noFill/>
                    <a:ln>
                      <a:noFill/>
                    </a:ln>
                  </pic:spPr>
                </pic:pic>
              </a:graphicData>
            </a:graphic>
          </wp:inline>
        </w:drawing>
      </w:r>
    </w:p>
    <w:p w14:paraId="444BCDCD" w14:textId="77777777" w:rsidR="00A87433" w:rsidRDefault="00A87433">
      <w:pPr>
        <w:spacing w:after="240" w:line="252" w:lineRule="auto"/>
        <w:ind w:left="0" w:right="0"/>
      </w:pPr>
      <w:r>
        <w:br w:type="page"/>
      </w:r>
    </w:p>
    <w:p w14:paraId="2B231CEC" w14:textId="77777777" w:rsidR="00A87433" w:rsidRDefault="00A87433" w:rsidP="00A87433">
      <w:pPr>
        <w:pStyle w:val="Heading3"/>
      </w:pPr>
      <w:r>
        <w:lastRenderedPageBreak/>
        <w:t>sequence diagram</w:t>
      </w:r>
    </w:p>
    <w:p w14:paraId="7D194F57" w14:textId="77777777" w:rsidR="00640145" w:rsidRPr="00640145" w:rsidRDefault="0048191A" w:rsidP="00640145">
      <w:r>
        <w:rPr>
          <w:noProof/>
          <w:lang w:val="en-SG" w:eastAsia="en-SG"/>
        </w:rPr>
        <w:pict w14:anchorId="62B30046">
          <v:shape id="_x0000_s1060" type="#_x0000_t202" style="position:absolute;left:0;text-align:left;margin-left:213.75pt;margin-top:-6.9pt;width:185.9pt;height:110.6pt;z-index:25167052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Yp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">
            <v:textbox style="mso-next-textbox:#_x0000_s1060;mso-fit-shape-to-text:t">
              <w:txbxContent>
                <w:p w14:paraId="4F55C2C4" w14:textId="77777777" w:rsidR="0048191A" w:rsidRDefault="0048191A" w:rsidP="00640145">
                  <w:proofErr w:type="spellStart"/>
                  <w:r>
                    <w:t>CashStoreController</w:t>
                  </w:r>
                  <w:proofErr w:type="spellEnd"/>
                  <w:r>
                    <w:t xml:space="preserve"> has dependency with both Cash related classes only</w:t>
                  </w:r>
                </w:p>
              </w:txbxContent>
            </v:textbox>
            <w10:wrap type="square"/>
          </v:shape>
        </w:pict>
      </w:r>
      <w:r>
        <w:rPr>
          <w:noProof/>
          <w:lang w:val="en-SG" w:eastAsia="en-SG"/>
        </w:rPr>
        <w:pict w14:anchorId="081E6176">
          <v:shape id="Straight Arrow Connector 195" o:spid="_x0000_s1062" type="#_x0000_t32" style="position:absolute;left:0;text-align:left;margin-left:211.45pt;margin-top:44.3pt;width:18.75pt;height:21.75pt;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" strokecolor="#94b6d2 [3204]" strokeweight=".5pt">
            <v:stroke endarrow="block" joinstyle="miter"/>
          </v:shape>
        </w:pict>
      </w:r>
    </w:p>
    <w:p w14:paraId="4F05B2FE" w14:textId="77777777" w:rsidR="0031641F" w:rsidRDefault="0048191A" w:rsidP="00A87433">
      <w:pPr>
        <w:pStyle w:val="Heading3"/>
      </w:pPr>
      <w:r>
        <w:rPr>
          <w:noProof/>
          <w:lang w:val="en-SG" w:eastAsia="en-SG"/>
        </w:rPr>
        <w:pict w14:anchorId="108DB227">
          <v:rect id="Rectangle 193" o:spid="_x0000_s1061" style="position:absolute;left:0;text-align:left;margin-left:152.25pt;margin-top:13pt;width:87.75pt;height:47.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4TtngIAAJM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" filled="f" strokecolor="yellow" strokeweight="3pt"/>
        </w:pict>
      </w:r>
      <w:r w:rsidR="006E4306" w:rsidRPr="00C51E06">
        <w:rPr>
          <w:noProof/>
          <w:lang w:eastAsia="en-US" w:bidi="ta-IN"/>
        </w:rPr>
        <w:drawing>
          <wp:inline distT="0" distB="0" distL="0" distR="0" wp14:anchorId="26F8442F" wp14:editId="1D5C7387">
            <wp:extent cx="5727700" cy="6201128"/>
            <wp:effectExtent l="0" t="0" r="635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6201128"/>
                    </a:xfrm>
                    <a:prstGeom prst="rect">
                      <a:avLst/>
                    </a:prstGeom>
                    <a:noFill/>
                    <a:ln>
                      <a:noFill/>
                    </a:ln>
                  </pic:spPr>
                </pic:pic>
              </a:graphicData>
            </a:graphic>
          </wp:inline>
        </w:drawing>
      </w:r>
      <w:r w:rsidR="0031641F">
        <w:br w:type="page"/>
      </w:r>
    </w:p>
    <w:p w14:paraId="28B093D1" w14:textId="77777777" w:rsidR="000975F2" w:rsidRDefault="00583DE1" w:rsidP="00583DE1">
      <w:pPr>
        <w:pStyle w:val="Heading2"/>
      </w:pPr>
      <w:r>
        <w:lastRenderedPageBreak/>
        <w:t>implementation</w:t>
      </w:r>
    </w:p>
    <w:p w14:paraId="19236EBA" w14:textId="77777777" w:rsidR="009358B3" w:rsidRPr="00740D24" w:rsidRDefault="009358B3" w:rsidP="009358B3">
      <w:pPr>
        <w:rPr>
          <w:rFonts w:ascii="Times New Roman" w:hAnsi="Times New Roman" w:cs="Times New Roman"/>
          <w:sz w:val="24"/>
          <w:szCs w:val="24"/>
        </w:rPr>
      </w:pPr>
      <w:r w:rsidRPr="00740D24">
        <w:rPr>
          <w:rFonts w:ascii="Times New Roman" w:hAnsi="Times New Roman" w:cs="Times New Roman"/>
          <w:sz w:val="24"/>
          <w:szCs w:val="24"/>
        </w:rPr>
        <w:t>There are several issues that were considered when applying the Template</w:t>
      </w:r>
      <w:r w:rsidR="00F174EF">
        <w:rPr>
          <w:rFonts w:ascii="Times New Roman" w:hAnsi="Times New Roman" w:cs="Times New Roman"/>
          <w:sz w:val="24"/>
          <w:szCs w:val="24"/>
        </w:rPr>
        <w:t xml:space="preserve"> </w:t>
      </w:r>
      <w:r w:rsidRPr="00740D24">
        <w:rPr>
          <w:rFonts w:ascii="Times New Roman" w:hAnsi="Times New Roman" w:cs="Times New Roman"/>
          <w:sz w:val="24"/>
          <w:szCs w:val="24"/>
        </w:rPr>
        <w:t>pattern.</w:t>
      </w:r>
    </w:p>
    <w:tbl>
      <w:tblPr>
        <w:tblStyle w:val="GridTable4-Accent61"/>
        <w:tblW w:w="0" w:type="auto"/>
        <w:tblLook w:val="04A0" w:firstRow="1" w:lastRow="0" w:firstColumn="1" w:lastColumn="0" w:noHBand="0" w:noVBand="1"/>
      </w:tblPr>
      <w:tblGrid>
        <w:gridCol w:w="2893"/>
        <w:gridCol w:w="6117"/>
      </w:tblGrid>
      <w:tr w:rsidR="009358B3" w:rsidRPr="00740D24" w14:paraId="13B187E7" w14:textId="77777777" w:rsidTr="00835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14:paraId="7F5B9914" w14:textId="77777777" w:rsidR="009358B3" w:rsidRPr="00740D24" w:rsidRDefault="009358B3" w:rsidP="007A4C9C">
            <w:pPr>
              <w:rPr>
                <w:rFonts w:ascii="Times New Roman" w:hAnsi="Times New Roman" w:cs="Times New Roman"/>
                <w:b w:val="0"/>
                <w:sz w:val="24"/>
                <w:szCs w:val="24"/>
              </w:rPr>
            </w:pPr>
            <w:r w:rsidRPr="00740D24">
              <w:rPr>
                <w:rFonts w:ascii="Times New Roman" w:hAnsi="Times New Roman" w:cs="Times New Roman"/>
                <w:sz w:val="24"/>
                <w:szCs w:val="24"/>
              </w:rPr>
              <w:t>Issue</w:t>
            </w:r>
          </w:p>
        </w:tc>
        <w:tc>
          <w:tcPr>
            <w:tcW w:w="6117" w:type="dxa"/>
          </w:tcPr>
          <w:p w14:paraId="780C875A" w14:textId="77777777" w:rsidR="009358B3" w:rsidRPr="00740D24" w:rsidRDefault="009358B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0D24">
              <w:rPr>
                <w:rFonts w:ascii="Times New Roman" w:hAnsi="Times New Roman" w:cs="Times New Roman"/>
                <w:sz w:val="24"/>
                <w:szCs w:val="24"/>
              </w:rPr>
              <w:t>Rationale</w:t>
            </w:r>
          </w:p>
        </w:tc>
      </w:tr>
      <w:tr w:rsidR="009358B3" w:rsidRPr="00740D24" w14:paraId="24FE1BAD" w14:textId="77777777" w:rsidTr="00835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14:paraId="1CB7544E" w14:textId="77777777"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Minimizing primitive operations</w:t>
            </w:r>
          </w:p>
        </w:tc>
        <w:tc>
          <w:tcPr>
            <w:tcW w:w="6117" w:type="dxa"/>
          </w:tcPr>
          <w:p w14:paraId="4029EE55" w14:textId="77777777" w:rsidR="009358B3" w:rsidRPr="00740D24" w:rsidRDefault="009358B3"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An important goal in designing template methods is to minimize the number of primitive operations that a subclass must override to flesh out the algorithm. The more operations that need overriding, the more tedious things get for clients.</w:t>
            </w:r>
          </w:p>
          <w:p w14:paraId="23A8FCFC" w14:textId="77777777" w:rsidR="009358B3" w:rsidRPr="00740D24" w:rsidRDefault="009358B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After consider the two options, the decision is to make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as abstract class, because in the event current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class has many methods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do not need to customize. </w:t>
            </w:r>
          </w:p>
        </w:tc>
      </w:tr>
      <w:tr w:rsidR="009358B3" w:rsidRPr="00740D24" w14:paraId="04850D6E" w14:textId="77777777" w:rsidTr="00835B77">
        <w:tc>
          <w:tcPr>
            <w:cnfStyle w:val="001000000000" w:firstRow="0" w:lastRow="0" w:firstColumn="1" w:lastColumn="0" w:oddVBand="0" w:evenVBand="0" w:oddHBand="0" w:evenHBand="0" w:firstRowFirstColumn="0" w:firstRowLastColumn="0" w:lastRowFirstColumn="0" w:lastRowLastColumn="0"/>
            <w:tcW w:w="2893" w:type="dxa"/>
          </w:tcPr>
          <w:p w14:paraId="4378844E" w14:textId="77777777"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Single responsibility</w:t>
            </w:r>
          </w:p>
        </w:tc>
        <w:tc>
          <w:tcPr>
            <w:tcW w:w="6117" w:type="dxa"/>
          </w:tcPr>
          <w:p w14:paraId="0178709E" w14:textId="77777777" w:rsidR="009358B3" w:rsidRPr="00740D24" w:rsidRDefault="009358B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Moved Drink related dependencies into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 xml:space="preserve">, and Cash related dependencies into </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Therefore, any changes in </w:t>
            </w:r>
            <w:proofErr w:type="spellStart"/>
            <w:r w:rsidRPr="00740D24">
              <w:rPr>
                <w:rFonts w:ascii="Times New Roman" w:hAnsi="Times New Roman" w:cs="Times New Roman"/>
                <w:sz w:val="24"/>
                <w:szCs w:val="24"/>
              </w:rPr>
              <w:t>DrinkStore</w:t>
            </w:r>
            <w:proofErr w:type="spellEnd"/>
            <w:r w:rsidRPr="00740D24">
              <w:rPr>
                <w:rFonts w:ascii="Times New Roman" w:hAnsi="Times New Roman" w:cs="Times New Roman"/>
                <w:sz w:val="24"/>
                <w:szCs w:val="24"/>
              </w:rPr>
              <w:t xml:space="preserve"> will not have impact to </w:t>
            </w:r>
            <w:proofErr w:type="spellStart"/>
            <w:r w:rsidRPr="00740D24">
              <w:rPr>
                <w:rFonts w:ascii="Times New Roman" w:hAnsi="Times New Roman" w:cs="Times New Roman"/>
                <w:sz w:val="24"/>
                <w:szCs w:val="24"/>
              </w:rPr>
              <w:t>CashStore</w:t>
            </w:r>
            <w:proofErr w:type="spellEnd"/>
            <w:r w:rsidRPr="00740D24">
              <w:rPr>
                <w:rFonts w:ascii="Times New Roman" w:hAnsi="Times New Roman" w:cs="Times New Roman"/>
                <w:sz w:val="24"/>
                <w:szCs w:val="24"/>
              </w:rPr>
              <w:t xml:space="preserve"> and vis-à-vis.</w:t>
            </w:r>
          </w:p>
        </w:tc>
      </w:tr>
    </w:tbl>
    <w:p w14:paraId="7F60F8FE" w14:textId="77777777" w:rsidR="009358B3" w:rsidRPr="00AA27F3" w:rsidRDefault="009358B3" w:rsidP="009358B3">
      <w:pPr>
        <w:rPr>
          <w:b/>
        </w:rPr>
      </w:pPr>
    </w:p>
    <w:p w14:paraId="463D3146" w14:textId="77777777" w:rsidR="009358B3" w:rsidRDefault="009358B3" w:rsidP="009358B3"/>
    <w:p w14:paraId="349834E7" w14:textId="77777777" w:rsidR="00583DE1" w:rsidRPr="00583DE1" w:rsidRDefault="00583DE1" w:rsidP="00583DE1"/>
    <w:p w14:paraId="4E326007" w14:textId="77777777" w:rsidR="00C31B27" w:rsidRDefault="00C31B27">
      <w:pPr>
        <w:spacing w:after="240" w:line="252" w:lineRule="auto"/>
        <w:ind w:left="0" w:right="0"/>
      </w:pPr>
      <w:r>
        <w:br w:type="page"/>
      </w:r>
    </w:p>
    <w:p w14:paraId="7D9ACBC6" w14:textId="77777777" w:rsidR="000975F2" w:rsidRDefault="000975F2" w:rsidP="005A6BFA"/>
    <w:p w14:paraId="368865F6" w14:textId="77777777" w:rsidR="000975F2" w:rsidRDefault="00B55580" w:rsidP="00B55580">
      <w:pPr>
        <w:pStyle w:val="Heading1"/>
      </w:pPr>
      <w:r>
        <w:t>individual contribution</w:t>
      </w:r>
    </w:p>
    <w:tbl>
      <w:tblPr>
        <w:tblStyle w:val="GridTable4-Accent61"/>
        <w:tblW w:w="0" w:type="auto"/>
        <w:tblLook w:val="04A0" w:firstRow="1" w:lastRow="0" w:firstColumn="1" w:lastColumn="0" w:noHBand="0" w:noVBand="1"/>
      </w:tblPr>
      <w:tblGrid>
        <w:gridCol w:w="4788"/>
        <w:gridCol w:w="4788"/>
      </w:tblGrid>
      <w:tr w:rsidR="00971DA0" w14:paraId="588B190E" w14:textId="77777777"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9BC7219" w14:textId="77777777" w:rsidR="00971DA0" w:rsidRPr="004F3407" w:rsidRDefault="00971DA0" w:rsidP="00B55580">
            <w:pPr>
              <w:ind w:left="0"/>
              <w:rPr>
                <w:b w:val="0"/>
              </w:rPr>
            </w:pPr>
            <w:r w:rsidRPr="004F3407">
              <w:t>Name</w:t>
            </w:r>
          </w:p>
        </w:tc>
        <w:tc>
          <w:tcPr>
            <w:tcW w:w="4788" w:type="dxa"/>
          </w:tcPr>
          <w:p w14:paraId="3D71F9DB" w14:textId="77777777"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14:paraId="7B0FD9CB" w14:textId="77777777"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B4D0766" w14:textId="77777777" w:rsidR="00971DA0" w:rsidRDefault="00031A95" w:rsidP="00B55580">
            <w:pPr>
              <w:ind w:left="0"/>
            </w:pPr>
            <w:r>
              <w:t>Ng Shen Soon Benjamin</w:t>
            </w:r>
          </w:p>
        </w:tc>
        <w:tc>
          <w:tcPr>
            <w:tcW w:w="4788" w:type="dxa"/>
          </w:tcPr>
          <w:p w14:paraId="0521C1AE" w14:textId="77777777"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14:paraId="5E1A9303" w14:textId="77777777" w:rsidTr="00A35307">
        <w:tc>
          <w:tcPr>
            <w:cnfStyle w:val="001000000000" w:firstRow="0" w:lastRow="0" w:firstColumn="1" w:lastColumn="0" w:oddVBand="0" w:evenVBand="0" w:oddHBand="0" w:evenHBand="0" w:firstRowFirstColumn="0" w:firstRowLastColumn="0" w:lastRowFirstColumn="0" w:lastRowLastColumn="0"/>
            <w:tcW w:w="4788" w:type="dxa"/>
          </w:tcPr>
          <w:p w14:paraId="2A2339AF" w14:textId="77777777" w:rsidR="00971DA0" w:rsidRDefault="003F4622" w:rsidP="00B55580">
            <w:pPr>
              <w:ind w:left="0"/>
            </w:pPr>
            <w:r>
              <w:t xml:space="preserve">Koo Sheng </w:t>
            </w:r>
            <w:proofErr w:type="spellStart"/>
            <w:r>
              <w:t>Kiat</w:t>
            </w:r>
            <w:proofErr w:type="spellEnd"/>
          </w:p>
        </w:tc>
        <w:tc>
          <w:tcPr>
            <w:tcW w:w="4788" w:type="dxa"/>
          </w:tcPr>
          <w:p w14:paraId="2468A8A5" w14:textId="77777777" w:rsidR="00971DA0" w:rsidRDefault="003F4622" w:rsidP="00B55580">
            <w:pPr>
              <w:ind w:left="0"/>
              <w:cnfStyle w:val="000000000000" w:firstRow="0" w:lastRow="0" w:firstColumn="0" w:lastColumn="0" w:oddVBand="0" w:evenVBand="0" w:oddHBand="0" w:evenHBand="0" w:firstRowFirstColumn="0" w:firstRowLastColumn="0" w:lastRowFirstColumn="0" w:lastRowLastColumn="0"/>
            </w:pPr>
            <w:r>
              <w:t>Factory Method</w:t>
            </w:r>
          </w:p>
        </w:tc>
      </w:tr>
      <w:tr w:rsidR="00971DA0" w14:paraId="3A5DDEC9" w14:textId="77777777"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C86C876" w14:textId="77777777" w:rsidR="00971DA0" w:rsidRDefault="00971DA0" w:rsidP="00B55580">
            <w:pPr>
              <w:ind w:left="0"/>
            </w:pPr>
          </w:p>
        </w:tc>
        <w:tc>
          <w:tcPr>
            <w:tcW w:w="4788" w:type="dxa"/>
          </w:tcPr>
          <w:p w14:paraId="19C51FB3" w14:textId="77777777"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14:paraId="096AECB6" w14:textId="77777777" w:rsidTr="00A35307">
        <w:tc>
          <w:tcPr>
            <w:cnfStyle w:val="001000000000" w:firstRow="0" w:lastRow="0" w:firstColumn="1" w:lastColumn="0" w:oddVBand="0" w:evenVBand="0" w:oddHBand="0" w:evenHBand="0" w:firstRowFirstColumn="0" w:firstRowLastColumn="0" w:lastRowFirstColumn="0" w:lastRowLastColumn="0"/>
            <w:tcW w:w="4788" w:type="dxa"/>
          </w:tcPr>
          <w:p w14:paraId="3E3886CF" w14:textId="77777777" w:rsidR="00971DA0" w:rsidRDefault="00971DA0" w:rsidP="00B55580">
            <w:pPr>
              <w:ind w:left="0"/>
            </w:pPr>
          </w:p>
        </w:tc>
        <w:tc>
          <w:tcPr>
            <w:tcW w:w="4788" w:type="dxa"/>
          </w:tcPr>
          <w:p w14:paraId="1998791C" w14:textId="77777777"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14:paraId="19BEB1B6" w14:textId="77777777"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607A4CF" w14:textId="77777777" w:rsidR="009A4D26" w:rsidRDefault="009A4D26" w:rsidP="00B55580">
            <w:pPr>
              <w:ind w:left="0"/>
            </w:pPr>
          </w:p>
        </w:tc>
        <w:tc>
          <w:tcPr>
            <w:tcW w:w="4788" w:type="dxa"/>
          </w:tcPr>
          <w:p w14:paraId="4E4A76DC" w14:textId="77777777"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14:paraId="27B027AF" w14:textId="77777777" w:rsidTr="00A35307">
        <w:tc>
          <w:tcPr>
            <w:cnfStyle w:val="001000000000" w:firstRow="0" w:lastRow="0" w:firstColumn="1" w:lastColumn="0" w:oddVBand="0" w:evenVBand="0" w:oddHBand="0" w:evenHBand="0" w:firstRowFirstColumn="0" w:firstRowLastColumn="0" w:lastRowFirstColumn="0" w:lastRowLastColumn="0"/>
            <w:tcW w:w="4788" w:type="dxa"/>
          </w:tcPr>
          <w:p w14:paraId="43B45A26" w14:textId="77777777" w:rsidR="009A4D26" w:rsidRDefault="009A4D26" w:rsidP="00B55580">
            <w:pPr>
              <w:ind w:left="0"/>
            </w:pPr>
          </w:p>
        </w:tc>
        <w:tc>
          <w:tcPr>
            <w:tcW w:w="4788" w:type="dxa"/>
          </w:tcPr>
          <w:p w14:paraId="78F34522" w14:textId="77777777"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14:paraId="2BEF21A4" w14:textId="77777777" w:rsidR="00B55580" w:rsidRPr="00B55580" w:rsidRDefault="00B55580" w:rsidP="00B55580"/>
    <w:p w14:paraId="0FEA6BD8" w14:textId="77777777" w:rsidR="000975F2" w:rsidRDefault="000975F2" w:rsidP="0098177E">
      <w:pPr>
        <w:ind w:left="0"/>
      </w:pPr>
    </w:p>
    <w:p w14:paraId="2F37FA16" w14:textId="77777777" w:rsidR="000975F2" w:rsidRDefault="000975F2" w:rsidP="000975F2">
      <w:pPr>
        <w:pStyle w:val="Heading1"/>
      </w:pPr>
      <w:r>
        <w:t>Reference List</w:t>
      </w:r>
    </w:p>
    <w:p w14:paraId="1181F5D0" w14:textId="77777777" w:rsidR="000975F2" w:rsidRDefault="000975F2" w:rsidP="005A6BFA"/>
    <w:p w14:paraId="41BFDB8B" w14:textId="77777777"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1 Edition. Addison-Wesley Professional.</w:t>
      </w:r>
    </w:p>
    <w:p w14:paraId="78563910" w14:textId="77777777" w:rsidR="000975F2" w:rsidRPr="005A6BFA" w:rsidRDefault="000975F2" w:rsidP="005A6BFA"/>
    <w:sectPr w:rsidR="000975F2" w:rsidRPr="005A6BFA" w:rsidSect="005152F2">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5413872" w14:textId="77777777" w:rsidR="00D91393" w:rsidRDefault="00D91393">
      <w:r>
        <w:separator/>
      </w:r>
    </w:p>
    <w:p w14:paraId="021F21B8" w14:textId="77777777" w:rsidR="00D91393" w:rsidRDefault="00D91393"/>
  </w:endnote>
  <w:endnote w:type="continuationSeparator" w:id="0">
    <w:p w14:paraId="36B040B1" w14:textId="77777777" w:rsidR="00D91393" w:rsidRDefault="00D91393">
      <w:r>
        <w:continuationSeparator/>
      </w:r>
    </w:p>
    <w:p w14:paraId="22AE895D" w14:textId="77777777" w:rsidR="00D91393" w:rsidRDefault="00D913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Latha">
    <w:panose1 w:val="020B0604020202020204"/>
    <w:charset w:val="00"/>
    <w:family w:val="auto"/>
    <w:pitch w:val="variable"/>
    <w:sig w:usb0="00100003" w:usb1="00000000" w:usb2="00000000" w:usb3="00000000" w:csb0="00000001" w:csb1="00000000"/>
  </w:font>
  <w:font w:name="Segoe UI">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1404"/>
      <w:gridCol w:w="6552"/>
      <w:gridCol w:w="1404"/>
    </w:tblGrid>
    <w:tr w:rsidR="0048191A" w14:paraId="1FC11B61" w14:textId="77777777">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Content>
          <w:tc>
            <w:tcPr>
              <w:tcW w:w="750" w:type="pct"/>
            </w:tcPr>
            <w:p w14:paraId="1285D086" w14:textId="77777777" w:rsidR="0048191A" w:rsidRDefault="0048191A">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329D6100" w14:textId="77777777" w:rsidR="0048191A" w:rsidRDefault="0048191A">
              <w:pPr>
                <w:pStyle w:val="Footer"/>
                <w:jc w:val="center"/>
              </w:pPr>
              <w:r>
                <w:rPr>
                  <w:lang w:val="en-SG"/>
                </w:rPr>
                <w:t>VMCS: A New Perspective</w:t>
              </w:r>
            </w:p>
          </w:tc>
        </w:sdtContent>
      </w:sdt>
      <w:tc>
        <w:tcPr>
          <w:tcW w:w="750" w:type="pct"/>
        </w:tcPr>
        <w:p w14:paraId="5A9EF8F1" w14:textId="77777777" w:rsidR="0048191A" w:rsidRDefault="0048191A">
          <w:pPr>
            <w:pStyle w:val="Footer"/>
            <w:jc w:val="right"/>
          </w:pPr>
          <w:r>
            <w:fldChar w:fldCharType="begin"/>
          </w:r>
          <w:r>
            <w:instrText xml:space="preserve"> PAGE  \* Arabic </w:instrText>
          </w:r>
          <w:r>
            <w:fldChar w:fldCharType="separate"/>
          </w:r>
          <w:r w:rsidR="00115531">
            <w:rPr>
              <w:noProof/>
            </w:rPr>
            <w:t>17</w:t>
          </w:r>
          <w:r>
            <w:rPr>
              <w:noProof/>
            </w:rPr>
            <w:fldChar w:fldCharType="end"/>
          </w:r>
        </w:p>
      </w:tc>
    </w:tr>
  </w:tbl>
  <w:p w14:paraId="4E442C4F" w14:textId="77777777" w:rsidR="0048191A" w:rsidRDefault="004819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CC5FFF4" w14:textId="77777777" w:rsidR="00D91393" w:rsidRDefault="00D91393">
      <w:r>
        <w:separator/>
      </w:r>
    </w:p>
    <w:p w14:paraId="42F909E2" w14:textId="77777777" w:rsidR="00D91393" w:rsidRDefault="00D91393"/>
  </w:footnote>
  <w:footnote w:type="continuationSeparator" w:id="0">
    <w:p w14:paraId="12E516B3" w14:textId="77777777" w:rsidR="00D91393" w:rsidRDefault="00D91393">
      <w:r>
        <w:continuationSeparator/>
      </w:r>
    </w:p>
    <w:p w14:paraId="79A48D44" w14:textId="77777777" w:rsidR="00D91393" w:rsidRDefault="00D9139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0F013" w14:textId="77777777" w:rsidR="0048191A" w:rsidRDefault="0048191A">
    <w:pPr>
      <w:pStyle w:val="Header"/>
    </w:pPr>
    <w:r>
      <w:t>Confidential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54964628"/>
    <w:multiLevelType w:val="hybridMultilevel"/>
    <w:tmpl w:val="E376E586"/>
    <w:lvl w:ilvl="0" w:tplc="56DA50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6">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5"/>
  </w:num>
  <w:num w:numId="4">
    <w:abstractNumId w:val="23"/>
  </w:num>
  <w:num w:numId="5">
    <w:abstractNumId w:val="24"/>
  </w:num>
  <w:num w:numId="6">
    <w:abstractNumId w:val="9"/>
  </w:num>
  <w:num w:numId="7">
    <w:abstractNumId w:val="4"/>
  </w:num>
  <w:num w:numId="8">
    <w:abstractNumId w:val="22"/>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6"/>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1CFD"/>
    <w:rsid w:val="0000525E"/>
    <w:rsid w:val="000160C0"/>
    <w:rsid w:val="00031A95"/>
    <w:rsid w:val="00044F77"/>
    <w:rsid w:val="00060661"/>
    <w:rsid w:val="000752B0"/>
    <w:rsid w:val="00076EF2"/>
    <w:rsid w:val="0007765F"/>
    <w:rsid w:val="00083670"/>
    <w:rsid w:val="00085B76"/>
    <w:rsid w:val="000927DE"/>
    <w:rsid w:val="000975F2"/>
    <w:rsid w:val="000B4B7D"/>
    <w:rsid w:val="000C152E"/>
    <w:rsid w:val="000D6FDA"/>
    <w:rsid w:val="000F064C"/>
    <w:rsid w:val="000F296E"/>
    <w:rsid w:val="001056BC"/>
    <w:rsid w:val="0011378E"/>
    <w:rsid w:val="00115531"/>
    <w:rsid w:val="0011787F"/>
    <w:rsid w:val="001219BE"/>
    <w:rsid w:val="00126F4B"/>
    <w:rsid w:val="00144453"/>
    <w:rsid w:val="0015138A"/>
    <w:rsid w:val="00156AB1"/>
    <w:rsid w:val="001679D6"/>
    <w:rsid w:val="00174F6A"/>
    <w:rsid w:val="00182CFC"/>
    <w:rsid w:val="001849D3"/>
    <w:rsid w:val="0018525A"/>
    <w:rsid w:val="00185300"/>
    <w:rsid w:val="00186CEF"/>
    <w:rsid w:val="0019524B"/>
    <w:rsid w:val="001A44F4"/>
    <w:rsid w:val="001B45F4"/>
    <w:rsid w:val="001C492E"/>
    <w:rsid w:val="001C5AC7"/>
    <w:rsid w:val="001D6ABC"/>
    <w:rsid w:val="001F027D"/>
    <w:rsid w:val="00224811"/>
    <w:rsid w:val="00230C6D"/>
    <w:rsid w:val="002359EA"/>
    <w:rsid w:val="0025185F"/>
    <w:rsid w:val="00261113"/>
    <w:rsid w:val="002624B7"/>
    <w:rsid w:val="00271282"/>
    <w:rsid w:val="002A0B42"/>
    <w:rsid w:val="002A4FE7"/>
    <w:rsid w:val="002C4191"/>
    <w:rsid w:val="002C5202"/>
    <w:rsid w:val="002C66A6"/>
    <w:rsid w:val="002F2C9C"/>
    <w:rsid w:val="00312303"/>
    <w:rsid w:val="00313AA3"/>
    <w:rsid w:val="0031641F"/>
    <w:rsid w:val="00323CC5"/>
    <w:rsid w:val="00326388"/>
    <w:rsid w:val="00332F09"/>
    <w:rsid w:val="00342BEA"/>
    <w:rsid w:val="00352F5C"/>
    <w:rsid w:val="0036155A"/>
    <w:rsid w:val="00365701"/>
    <w:rsid w:val="00367678"/>
    <w:rsid w:val="00370E04"/>
    <w:rsid w:val="00376ACC"/>
    <w:rsid w:val="003842B8"/>
    <w:rsid w:val="00384928"/>
    <w:rsid w:val="0038744D"/>
    <w:rsid w:val="00392B6D"/>
    <w:rsid w:val="003A005B"/>
    <w:rsid w:val="003B6A24"/>
    <w:rsid w:val="003F2023"/>
    <w:rsid w:val="003F4622"/>
    <w:rsid w:val="0040041C"/>
    <w:rsid w:val="00425A1F"/>
    <w:rsid w:val="004359C1"/>
    <w:rsid w:val="00445139"/>
    <w:rsid w:val="00452B47"/>
    <w:rsid w:val="00472F69"/>
    <w:rsid w:val="0048191A"/>
    <w:rsid w:val="0048341C"/>
    <w:rsid w:val="00483873"/>
    <w:rsid w:val="0048560F"/>
    <w:rsid w:val="00485D3A"/>
    <w:rsid w:val="004917C2"/>
    <w:rsid w:val="00497279"/>
    <w:rsid w:val="004A0F0A"/>
    <w:rsid w:val="004B2C69"/>
    <w:rsid w:val="004B71F8"/>
    <w:rsid w:val="004C06B3"/>
    <w:rsid w:val="004C4308"/>
    <w:rsid w:val="004C7BFF"/>
    <w:rsid w:val="004D2C60"/>
    <w:rsid w:val="004E7798"/>
    <w:rsid w:val="004F3407"/>
    <w:rsid w:val="00501A42"/>
    <w:rsid w:val="0050790D"/>
    <w:rsid w:val="005152F2"/>
    <w:rsid w:val="0051751C"/>
    <w:rsid w:val="005264FC"/>
    <w:rsid w:val="00533050"/>
    <w:rsid w:val="00533589"/>
    <w:rsid w:val="00534D54"/>
    <w:rsid w:val="005359D4"/>
    <w:rsid w:val="00552157"/>
    <w:rsid w:val="005556CC"/>
    <w:rsid w:val="00557E9A"/>
    <w:rsid w:val="00574FD7"/>
    <w:rsid w:val="00583DE1"/>
    <w:rsid w:val="00584CB5"/>
    <w:rsid w:val="005A66AF"/>
    <w:rsid w:val="005A6BFA"/>
    <w:rsid w:val="005A7705"/>
    <w:rsid w:val="005D0CBB"/>
    <w:rsid w:val="005D4EAF"/>
    <w:rsid w:val="005E49F2"/>
    <w:rsid w:val="00613055"/>
    <w:rsid w:val="006271EB"/>
    <w:rsid w:val="00632B6E"/>
    <w:rsid w:val="006365B6"/>
    <w:rsid w:val="00640145"/>
    <w:rsid w:val="0064212F"/>
    <w:rsid w:val="00667CBE"/>
    <w:rsid w:val="00672366"/>
    <w:rsid w:val="00676220"/>
    <w:rsid w:val="006807CC"/>
    <w:rsid w:val="006A2858"/>
    <w:rsid w:val="006C10B3"/>
    <w:rsid w:val="006C5095"/>
    <w:rsid w:val="006C5F04"/>
    <w:rsid w:val="006C7DA8"/>
    <w:rsid w:val="006D46ED"/>
    <w:rsid w:val="006E02F4"/>
    <w:rsid w:val="006E4306"/>
    <w:rsid w:val="006E4868"/>
    <w:rsid w:val="006E5251"/>
    <w:rsid w:val="006F5175"/>
    <w:rsid w:val="00706713"/>
    <w:rsid w:val="00713A28"/>
    <w:rsid w:val="007356ED"/>
    <w:rsid w:val="00740D24"/>
    <w:rsid w:val="007472C3"/>
    <w:rsid w:val="007614F6"/>
    <w:rsid w:val="00761D9B"/>
    <w:rsid w:val="00764799"/>
    <w:rsid w:val="00780B4E"/>
    <w:rsid w:val="007846DD"/>
    <w:rsid w:val="007A4C9C"/>
    <w:rsid w:val="007A77DE"/>
    <w:rsid w:val="007A7EA5"/>
    <w:rsid w:val="007B737A"/>
    <w:rsid w:val="007C28B9"/>
    <w:rsid w:val="007D2798"/>
    <w:rsid w:val="007E3DCB"/>
    <w:rsid w:val="00805100"/>
    <w:rsid w:val="008077DB"/>
    <w:rsid w:val="00810994"/>
    <w:rsid w:val="00832F73"/>
    <w:rsid w:val="00835B77"/>
    <w:rsid w:val="008508CE"/>
    <w:rsid w:val="00867D71"/>
    <w:rsid w:val="00870327"/>
    <w:rsid w:val="008736D4"/>
    <w:rsid w:val="00874E2B"/>
    <w:rsid w:val="0088735D"/>
    <w:rsid w:val="008A3914"/>
    <w:rsid w:val="008B2AD6"/>
    <w:rsid w:val="008B4AC2"/>
    <w:rsid w:val="008C5EDD"/>
    <w:rsid w:val="008D31E7"/>
    <w:rsid w:val="008D7AA9"/>
    <w:rsid w:val="008E057C"/>
    <w:rsid w:val="008F4FEA"/>
    <w:rsid w:val="00905816"/>
    <w:rsid w:val="009358B3"/>
    <w:rsid w:val="009410C7"/>
    <w:rsid w:val="009428AE"/>
    <w:rsid w:val="00952296"/>
    <w:rsid w:val="00954728"/>
    <w:rsid w:val="00954A11"/>
    <w:rsid w:val="009555BD"/>
    <w:rsid w:val="00971DA0"/>
    <w:rsid w:val="0098177E"/>
    <w:rsid w:val="0099041F"/>
    <w:rsid w:val="009A0BC2"/>
    <w:rsid w:val="009A4028"/>
    <w:rsid w:val="009A4D26"/>
    <w:rsid w:val="009A7635"/>
    <w:rsid w:val="009B0649"/>
    <w:rsid w:val="009B65A1"/>
    <w:rsid w:val="009C70D9"/>
    <w:rsid w:val="009D3521"/>
    <w:rsid w:val="009E660C"/>
    <w:rsid w:val="009E6775"/>
    <w:rsid w:val="009E73EB"/>
    <w:rsid w:val="00A15D1A"/>
    <w:rsid w:val="00A20241"/>
    <w:rsid w:val="00A35307"/>
    <w:rsid w:val="00A459B1"/>
    <w:rsid w:val="00A619F3"/>
    <w:rsid w:val="00A66E5D"/>
    <w:rsid w:val="00A76551"/>
    <w:rsid w:val="00A8128C"/>
    <w:rsid w:val="00A828E2"/>
    <w:rsid w:val="00A87433"/>
    <w:rsid w:val="00AA2A07"/>
    <w:rsid w:val="00AB5731"/>
    <w:rsid w:val="00AC5AD0"/>
    <w:rsid w:val="00AC7F2A"/>
    <w:rsid w:val="00AD6F8C"/>
    <w:rsid w:val="00AF5E01"/>
    <w:rsid w:val="00B01CFD"/>
    <w:rsid w:val="00B073D1"/>
    <w:rsid w:val="00B231AC"/>
    <w:rsid w:val="00B45427"/>
    <w:rsid w:val="00B502C5"/>
    <w:rsid w:val="00B511C5"/>
    <w:rsid w:val="00B55580"/>
    <w:rsid w:val="00B63A0F"/>
    <w:rsid w:val="00BA17C7"/>
    <w:rsid w:val="00BA3128"/>
    <w:rsid w:val="00BB20D4"/>
    <w:rsid w:val="00BD5DC5"/>
    <w:rsid w:val="00BD78EF"/>
    <w:rsid w:val="00BE13D2"/>
    <w:rsid w:val="00BE2041"/>
    <w:rsid w:val="00BF3A34"/>
    <w:rsid w:val="00C0578E"/>
    <w:rsid w:val="00C075F9"/>
    <w:rsid w:val="00C14084"/>
    <w:rsid w:val="00C17788"/>
    <w:rsid w:val="00C237C8"/>
    <w:rsid w:val="00C31B27"/>
    <w:rsid w:val="00C35E60"/>
    <w:rsid w:val="00C52A8D"/>
    <w:rsid w:val="00C57FED"/>
    <w:rsid w:val="00C6200E"/>
    <w:rsid w:val="00C67ADE"/>
    <w:rsid w:val="00C81F29"/>
    <w:rsid w:val="00C94C29"/>
    <w:rsid w:val="00CA7BBC"/>
    <w:rsid w:val="00CB034B"/>
    <w:rsid w:val="00CB1CC4"/>
    <w:rsid w:val="00CD46AD"/>
    <w:rsid w:val="00D36A35"/>
    <w:rsid w:val="00D377CE"/>
    <w:rsid w:val="00D622C6"/>
    <w:rsid w:val="00D65D34"/>
    <w:rsid w:val="00D74A6C"/>
    <w:rsid w:val="00D757CF"/>
    <w:rsid w:val="00D84B03"/>
    <w:rsid w:val="00D86B6D"/>
    <w:rsid w:val="00D86DED"/>
    <w:rsid w:val="00D87921"/>
    <w:rsid w:val="00D91393"/>
    <w:rsid w:val="00D9720D"/>
    <w:rsid w:val="00DA478B"/>
    <w:rsid w:val="00DB5CB1"/>
    <w:rsid w:val="00DD5C0F"/>
    <w:rsid w:val="00E15DB7"/>
    <w:rsid w:val="00E21D77"/>
    <w:rsid w:val="00E31BAC"/>
    <w:rsid w:val="00E33B1E"/>
    <w:rsid w:val="00E425E9"/>
    <w:rsid w:val="00E43D06"/>
    <w:rsid w:val="00E46198"/>
    <w:rsid w:val="00E47A25"/>
    <w:rsid w:val="00E52AF8"/>
    <w:rsid w:val="00E6086C"/>
    <w:rsid w:val="00E64705"/>
    <w:rsid w:val="00E66A69"/>
    <w:rsid w:val="00EB0023"/>
    <w:rsid w:val="00EC5559"/>
    <w:rsid w:val="00EC7AB9"/>
    <w:rsid w:val="00EC7FDA"/>
    <w:rsid w:val="00EE5DE4"/>
    <w:rsid w:val="00F035F9"/>
    <w:rsid w:val="00F0582B"/>
    <w:rsid w:val="00F07DD3"/>
    <w:rsid w:val="00F174EF"/>
    <w:rsid w:val="00F22BBC"/>
    <w:rsid w:val="00F34E5F"/>
    <w:rsid w:val="00F3723D"/>
    <w:rsid w:val="00F41E7E"/>
    <w:rsid w:val="00F433F8"/>
    <w:rsid w:val="00F8063F"/>
    <w:rsid w:val="00F84A15"/>
    <w:rsid w:val="00F9243E"/>
    <w:rsid w:val="00FA5C44"/>
    <w:rsid w:val="00FB1FC2"/>
    <w:rsid w:val="00FC1B16"/>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allout" idref="#Rectangular Callout 34"/>
        <o:r id="V:Rule2" type="callout" idref="#Rectangular Callout 35"/>
        <o:r id="V:Rule3" type="callout" idref="#Rectangular Callout 32"/>
        <o:r id="V:Rule4" type="callout" idref="#Rectangular Callout 36"/>
        <o:r id="V:Rule5" type="callout" idref="#Rectangular Callout 31"/>
        <o:r id="V:Rule6" type="callout" idref="#Rectangular Callout 202"/>
        <o:r id="V:Rule7" type="callout" idref="#Rectangular Callout 201"/>
        <o:r id="V:Rule8" type="callout" idref="#Rectangular Callout 200"/>
        <o:r id="V:Rule9" type="callout" idref="#Rectangular Callout 199"/>
        <o:r id="V:Rule10" type="callout" idref="#Rectangular Callout 43"/>
        <o:r id="V:Rule11" type="callout" idref="#Rectangular Callout 42"/>
        <o:r id="V:Rule12" type="callout" idref="#Rectangular Callout 16"/>
        <o:r id="V:Rule13" type="callout" idref="#Rectangular Callout 15"/>
        <o:r id="V:Rule14" type="callout" idref="#Rectangular Callout 11"/>
        <o:r id="V:Rule15" type="callout" idref="#Rectangular Callout 41"/>
        <o:r id="V:Rule16" type="callout" idref="#Rectangular Callout 10"/>
        <o:r id="V:Rule17" type="connector" idref="#Straight Arrow Connector 54"/>
        <o:r id="V:Rule18" type="connector" idref="#Straight Arrow Connector 197"/>
        <o:r id="V:Rule19" type="connector" idref="#Straight Arrow Connector 7"/>
        <o:r id="V:Rule20" type="connector" idref="#Straight Arrow Connector 47"/>
        <o:r id="V:Rule21" type="connector" idref="#Straight Arrow Connector 24"/>
        <o:r id="V:Rule22" type="connector" idref="#Straight Arrow Connector 51"/>
        <o:r id="V:Rule23" type="connector" idref="#Straight Arrow Connector 56"/>
        <o:r id="V:Rule24" type="connector" idref="#Straight Arrow Connector 195"/>
        <o:r id="V:Rule25" type="connector" idref="#Straight Arrow Connector 61"/>
      </o:rules>
    </o:shapelayout>
  </w:shapeDefaults>
  <w:decimalSymbol w:val="."/>
  <w:listSeparator w:val=","/>
  <w14:docId w14:val="635446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52F2"/>
    <w:pPr>
      <w:spacing w:after="120" w:line="240" w:lineRule="auto"/>
      <w:ind w:left="72" w:right="72"/>
    </w:pPr>
  </w:style>
  <w:style w:type="paragraph" w:styleId="Heading1">
    <w:name w:val="heading 1"/>
    <w:basedOn w:val="Normal"/>
    <w:next w:val="Normal"/>
    <w:link w:val="Heading1Char"/>
    <w:uiPriority w:val="1"/>
    <w:qFormat/>
    <w:rsid w:val="005152F2"/>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5152F2"/>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5152F2"/>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rsid w:val="005152F2"/>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rsid w:val="005152F2"/>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rsid w:val="005152F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152F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152F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152F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52F2"/>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5152F2"/>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5152F2"/>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sid w:val="005152F2"/>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sid w:val="005152F2"/>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sid w:val="005152F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152F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152F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152F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5152F2"/>
    <w:rPr>
      <w:b/>
      <w:bCs/>
      <w:smallCaps/>
      <w:color w:val="595959" w:themeColor="text1" w:themeTint="A6"/>
    </w:rPr>
  </w:style>
  <w:style w:type="paragraph" w:styleId="Title">
    <w:name w:val="Title"/>
    <w:basedOn w:val="Normal"/>
    <w:next w:val="Normal"/>
    <w:link w:val="TitleChar"/>
    <w:uiPriority w:val="1"/>
    <w:qFormat/>
    <w:rsid w:val="005152F2"/>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sid w:val="005152F2"/>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rsid w:val="005152F2"/>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5152F2"/>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rsid w:val="005152F2"/>
    <w:pPr>
      <w:outlineLvl w:val="9"/>
    </w:pPr>
  </w:style>
  <w:style w:type="table" w:styleId="TableGrid">
    <w:name w:val="Table Grid"/>
    <w:basedOn w:val="TableNormal"/>
    <w:uiPriority w:val="59"/>
    <w:rsid w:val="005152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rsid w:val="005152F2"/>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rsid w:val="005152F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rsid w:val="005152F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rsid w:val="005152F2"/>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rsid w:val="005152F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rsid w:val="005152F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rsid w:val="005152F2"/>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5152F2"/>
    <w:rPr>
      <w:color w:val="808080"/>
    </w:rPr>
  </w:style>
  <w:style w:type="table" w:customStyle="1" w:styleId="GridTable4-Accent11">
    <w:name w:val="Grid Table 4 - Accent 11"/>
    <w:basedOn w:val="TableNormal"/>
    <w:uiPriority w:val="49"/>
    <w:rsid w:val="005152F2"/>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rsid w:val="005152F2"/>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rsid w:val="005152F2"/>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rsid w:val="005152F2"/>
    <w:pPr>
      <w:spacing w:after="0"/>
      <w:jc w:val="right"/>
    </w:pPr>
  </w:style>
  <w:style w:type="character" w:customStyle="1" w:styleId="HeaderChar">
    <w:name w:val="Header Char"/>
    <w:basedOn w:val="DefaultParagraphFont"/>
    <w:link w:val="Header"/>
    <w:uiPriority w:val="2"/>
    <w:rsid w:val="005152F2"/>
  </w:style>
  <w:style w:type="paragraph" w:styleId="Footer">
    <w:name w:val="footer"/>
    <w:basedOn w:val="Normal"/>
    <w:link w:val="FooterChar"/>
    <w:uiPriority w:val="2"/>
    <w:unhideWhenUsed/>
    <w:rsid w:val="005152F2"/>
    <w:pPr>
      <w:spacing w:after="0"/>
    </w:pPr>
  </w:style>
  <w:style w:type="character" w:customStyle="1" w:styleId="FooterChar">
    <w:name w:val="Footer Char"/>
    <w:basedOn w:val="DefaultParagraphFont"/>
    <w:link w:val="Footer"/>
    <w:uiPriority w:val="2"/>
    <w:rsid w:val="005152F2"/>
  </w:style>
  <w:style w:type="table" w:customStyle="1" w:styleId="Noborders">
    <w:name w:val="No borders"/>
    <w:basedOn w:val="TableNormal"/>
    <w:uiPriority w:val="99"/>
    <w:rsid w:val="005152F2"/>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rsid w:val="005152F2"/>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rsid w:val="005152F2"/>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5152F2"/>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rsid w:val="005152F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152F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152F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152F2"/>
    <w:rPr>
      <w:rFonts w:ascii="Arial" w:hAnsi="Arial" w:cs="Arial"/>
      <w:vanish/>
      <w:sz w:val="16"/>
      <w:szCs w:val="16"/>
    </w:rPr>
  </w:style>
  <w:style w:type="paragraph" w:customStyle="1" w:styleId="Contactinfo">
    <w:name w:val="Contact info"/>
    <w:basedOn w:val="Normal"/>
    <w:uiPriority w:val="1"/>
    <w:qFormat/>
    <w:rsid w:val="005152F2"/>
    <w:pPr>
      <w:spacing w:after="0"/>
      <w:jc w:val="right"/>
    </w:pPr>
    <w:rPr>
      <w:caps/>
    </w:rPr>
  </w:style>
  <w:style w:type="table" w:customStyle="1" w:styleId="GridTable3-Accent31">
    <w:name w:val="Grid Table 3 - Accent 31"/>
    <w:basedOn w:val="TableNormal"/>
    <w:uiPriority w:val="48"/>
    <w:rsid w:val="005152F2"/>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rsid w:val="005152F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rsid w:val="005152F2"/>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152F2"/>
    <w:rPr>
      <w:b/>
      <w:bCs/>
    </w:rPr>
  </w:style>
  <w:style w:type="paragraph" w:customStyle="1" w:styleId="Tabletext">
    <w:name w:val="Table text"/>
    <w:basedOn w:val="Normal"/>
    <w:uiPriority w:val="1"/>
    <w:qFormat/>
    <w:rsid w:val="005152F2"/>
    <w:pPr>
      <w:spacing w:before="120" w:after="0"/>
    </w:pPr>
  </w:style>
  <w:style w:type="table" w:customStyle="1" w:styleId="ListTable6Colorful-Accent21">
    <w:name w:val="List Table 6 Colorful - Accent 21"/>
    <w:basedOn w:val="TableNormal"/>
    <w:uiPriority w:val="51"/>
    <w:rsid w:val="005152F2"/>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rsid w:val="005152F2"/>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5152F2"/>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 w:type="paragraph" w:styleId="TOC1">
    <w:name w:val="toc 1"/>
    <w:basedOn w:val="Normal"/>
    <w:next w:val="Normal"/>
    <w:autoRedefine/>
    <w:uiPriority w:val="39"/>
    <w:unhideWhenUsed/>
    <w:rsid w:val="00552157"/>
    <w:pPr>
      <w:spacing w:before="120" w:after="0"/>
      <w:ind w:left="0"/>
    </w:pPr>
    <w:rPr>
      <w:b/>
      <w:bCs/>
      <w:caps/>
    </w:rPr>
  </w:style>
  <w:style w:type="paragraph" w:styleId="TOC2">
    <w:name w:val="toc 2"/>
    <w:basedOn w:val="Normal"/>
    <w:next w:val="Normal"/>
    <w:autoRedefine/>
    <w:uiPriority w:val="39"/>
    <w:unhideWhenUsed/>
    <w:rsid w:val="00552157"/>
    <w:pPr>
      <w:spacing w:after="0"/>
      <w:ind w:left="220"/>
    </w:pPr>
    <w:rPr>
      <w:smallCaps/>
    </w:rPr>
  </w:style>
  <w:style w:type="paragraph" w:styleId="TOC3">
    <w:name w:val="toc 3"/>
    <w:basedOn w:val="Normal"/>
    <w:next w:val="Normal"/>
    <w:autoRedefine/>
    <w:uiPriority w:val="39"/>
    <w:unhideWhenUsed/>
    <w:rsid w:val="00552157"/>
    <w:pPr>
      <w:spacing w:after="0"/>
      <w:ind w:left="440"/>
    </w:pPr>
    <w:rPr>
      <w:i/>
      <w:iCs/>
    </w:rPr>
  </w:style>
  <w:style w:type="character" w:styleId="Hyperlink">
    <w:name w:val="Hyperlink"/>
    <w:basedOn w:val="DefaultParagraphFont"/>
    <w:uiPriority w:val="99"/>
    <w:unhideWhenUsed/>
    <w:rsid w:val="00552157"/>
    <w:rPr>
      <w:color w:val="F7B615" w:themeColor="hyperlink"/>
      <w:u w:val="single"/>
    </w:rPr>
  </w:style>
  <w:style w:type="paragraph" w:styleId="TOC4">
    <w:name w:val="toc 4"/>
    <w:basedOn w:val="Normal"/>
    <w:next w:val="Normal"/>
    <w:autoRedefine/>
    <w:uiPriority w:val="39"/>
    <w:semiHidden/>
    <w:unhideWhenUsed/>
    <w:rsid w:val="00552157"/>
    <w:pPr>
      <w:spacing w:after="0"/>
      <w:ind w:left="660"/>
    </w:pPr>
    <w:rPr>
      <w:sz w:val="18"/>
      <w:szCs w:val="18"/>
    </w:rPr>
  </w:style>
  <w:style w:type="paragraph" w:styleId="TOC5">
    <w:name w:val="toc 5"/>
    <w:basedOn w:val="Normal"/>
    <w:next w:val="Normal"/>
    <w:autoRedefine/>
    <w:uiPriority w:val="39"/>
    <w:semiHidden/>
    <w:unhideWhenUsed/>
    <w:rsid w:val="00552157"/>
    <w:pPr>
      <w:spacing w:after="0"/>
      <w:ind w:left="880"/>
    </w:pPr>
    <w:rPr>
      <w:sz w:val="18"/>
      <w:szCs w:val="18"/>
    </w:rPr>
  </w:style>
  <w:style w:type="paragraph" w:styleId="TOC6">
    <w:name w:val="toc 6"/>
    <w:basedOn w:val="Normal"/>
    <w:next w:val="Normal"/>
    <w:autoRedefine/>
    <w:uiPriority w:val="39"/>
    <w:semiHidden/>
    <w:unhideWhenUsed/>
    <w:rsid w:val="00552157"/>
    <w:pPr>
      <w:spacing w:after="0"/>
      <w:ind w:left="1100"/>
    </w:pPr>
    <w:rPr>
      <w:sz w:val="18"/>
      <w:szCs w:val="18"/>
    </w:rPr>
  </w:style>
  <w:style w:type="paragraph" w:styleId="TOC7">
    <w:name w:val="toc 7"/>
    <w:basedOn w:val="Normal"/>
    <w:next w:val="Normal"/>
    <w:autoRedefine/>
    <w:uiPriority w:val="39"/>
    <w:semiHidden/>
    <w:unhideWhenUsed/>
    <w:rsid w:val="00552157"/>
    <w:pPr>
      <w:spacing w:after="0"/>
      <w:ind w:left="1320"/>
    </w:pPr>
    <w:rPr>
      <w:sz w:val="18"/>
      <w:szCs w:val="18"/>
    </w:rPr>
  </w:style>
  <w:style w:type="paragraph" w:styleId="TOC8">
    <w:name w:val="toc 8"/>
    <w:basedOn w:val="Normal"/>
    <w:next w:val="Normal"/>
    <w:autoRedefine/>
    <w:uiPriority w:val="39"/>
    <w:semiHidden/>
    <w:unhideWhenUsed/>
    <w:rsid w:val="00552157"/>
    <w:pPr>
      <w:spacing w:after="0"/>
      <w:ind w:left="1540"/>
    </w:pPr>
    <w:rPr>
      <w:sz w:val="18"/>
      <w:szCs w:val="18"/>
    </w:rPr>
  </w:style>
  <w:style w:type="paragraph" w:styleId="TOC9">
    <w:name w:val="toc 9"/>
    <w:basedOn w:val="Normal"/>
    <w:next w:val="Normal"/>
    <w:autoRedefine/>
    <w:uiPriority w:val="39"/>
    <w:semiHidden/>
    <w:unhideWhenUsed/>
    <w:rsid w:val="00552157"/>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oleObject" Target="embeddings/oleObject1.bin"/><Relationship Id="rId26" Type="http://schemas.openxmlformats.org/officeDocument/2006/relationships/image" Target="media/image16.png"/><Relationship Id="rId27" Type="http://schemas.openxmlformats.org/officeDocument/2006/relationships/oleObject" Target="embeddings/oleObject2.bin"/><Relationship Id="rId28" Type="http://schemas.openxmlformats.org/officeDocument/2006/relationships/image" Target="media/image17.png"/><Relationship Id="rId29" Type="http://schemas.openxmlformats.org/officeDocument/2006/relationships/oleObject" Target="embeddings/oleObject3.bin"/><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emf"/><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tiff"/><Relationship Id="rId19" Type="http://schemas.openxmlformats.org/officeDocument/2006/relationships/image" Target="media/image10.jpeg"/><Relationship Id="rId37" Type="http://schemas.openxmlformats.org/officeDocument/2006/relationships/image" Target="media/image25.emf"/><Relationship Id="rId38" Type="http://schemas.openxmlformats.org/officeDocument/2006/relationships/image" Target="media/image26.emf"/><Relationship Id="rId39" Type="http://schemas.openxmlformats.org/officeDocument/2006/relationships/image" Target="media/image27.emf"/><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A02447DB-C5D9-6948-BA6A-D9E738039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C:\Users\SIVASANKARI\AppData\Roaming\Microsoft\Templates\Project communication plan.dotx</Template>
  <TotalTime>24</TotalTime>
  <Pages>52</Pages>
  <Words>4539</Words>
  <Characters>25874</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30353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Sivasankari Subramaniam</cp:lastModifiedBy>
  <cp:revision>254</cp:revision>
  <dcterms:created xsi:type="dcterms:W3CDTF">2016-10-18T15:25:00Z</dcterms:created>
  <dcterms:modified xsi:type="dcterms:W3CDTF">2016-10-24T14:32:00Z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