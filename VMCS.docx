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14:paraId="13919CEA" w14:textId="77777777"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eastAsia="en-US" w:bidi="ta-IN"/>
            </w:rPr>
            <mc:AlternateContent>
              <mc:Choice Requires="wps">
                <w:drawing>
                  <wp:anchor distT="0" distB="0" distL="114300" distR="114300" simplePos="0" relativeHeight="251665408"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F285B" w14:textId="77777777" w:rsidR="000975F2" w:rsidRDefault="000975F2">
                                <w:pPr>
                                  <w:ind w:left="0"/>
                                  <w:rPr>
                                    <w:lang w:val="en-SG"/>
                                  </w:rPr>
                                </w:pPr>
                                <w:r>
                                  <w:rPr>
                                    <w:lang w:val="en-SG"/>
                                  </w:rPr>
                                  <w:t xml:space="preserve">AUTHTORS: </w:t>
                                </w:r>
                              </w:p>
                              <w:p w14:paraId="244BD7CB" w14:textId="77777777" w:rsidR="000975F2" w:rsidRDefault="000975F2">
                                <w:pPr>
                                  <w:ind w:left="0"/>
                                  <w:rPr>
                                    <w:lang w:val="en-SG"/>
                                  </w:rPr>
                                </w:pPr>
                                <w:r>
                                  <w:rPr>
                                    <w:lang w:val="en-SG"/>
                                  </w:rPr>
                                  <w:t>SIVASANKARI D/O SUBRAMANIAM</w:t>
                                </w:r>
                              </w:p>
                              <w:p w14:paraId="0CA24B16" w14:textId="77777777" w:rsidR="000975F2" w:rsidRDefault="000975F2">
                                <w:pPr>
                                  <w:ind w:left="0"/>
                                  <w:rPr>
                                    <w:lang w:val="en-SG"/>
                                  </w:rPr>
                                </w:pPr>
                                <w:r>
                                  <w:rPr>
                                    <w:lang w:val="en-SG"/>
                                  </w:rPr>
                                  <w:t>TEAM MEMBER 2</w:t>
                                </w:r>
                              </w:p>
                              <w:p w14:paraId="49273148" w14:textId="77777777" w:rsidR="000975F2" w:rsidRDefault="000975F2">
                                <w:pPr>
                                  <w:ind w:left="0"/>
                                  <w:rPr>
                                    <w:lang w:val="en-SG"/>
                                  </w:rPr>
                                </w:pPr>
                                <w:r>
                                  <w:rPr>
                                    <w:lang w:val="en-SG"/>
                                  </w:rPr>
                                  <w:t>TEAM MEMBER 3</w:t>
                                </w:r>
                              </w:p>
                              <w:p w14:paraId="7F9A6A06" w14:textId="77777777" w:rsidR="000975F2" w:rsidRDefault="000975F2">
                                <w:pPr>
                                  <w:ind w:left="0"/>
                                  <w:rPr>
                                    <w:lang w:val="en-SG"/>
                                  </w:rPr>
                                </w:pPr>
                                <w:r>
                                  <w:rPr>
                                    <w:lang w:val="en-SG"/>
                                  </w:rPr>
                                  <w:t>TEAM MEMBER 4</w:t>
                                </w:r>
                              </w:p>
                              <w:p w14:paraId="61E26456" w14:textId="77777777" w:rsidR="000975F2" w:rsidRDefault="000975F2">
                                <w:pPr>
                                  <w:ind w:left="0"/>
                                  <w:rPr>
                                    <w:lang w:val="en-SG"/>
                                  </w:rPr>
                                </w:pPr>
                                <w:r>
                                  <w:rPr>
                                    <w:lang w:val="en-SG"/>
                                  </w:rPr>
                                  <w:t>TEAM MEMBER 5</w:t>
                                </w:r>
                              </w:p>
                              <w:p w14:paraId="45301055" w14:textId="77777777" w:rsidR="000975F2" w:rsidRPr="000975F2" w:rsidRDefault="000975F2" w:rsidP="000975F2">
                                <w:pPr>
                                  <w:ind w:left="0"/>
                                  <w:rPr>
                                    <w:lang w:val="en-SG"/>
                                  </w:rPr>
                                </w:pPr>
                                <w:r>
                                  <w:rPr>
                                    <w:lang w:val="en-SG"/>
                                  </w:rPr>
                                  <w:t>TEAM MEMBER 6</w:t>
                                </w:r>
                              </w:p>
                              <w:p w14:paraId="5FEF6598" w14:textId="77777777" w:rsidR="000975F2" w:rsidRPr="000975F2" w:rsidRDefault="000975F2">
                                <w:pPr>
                                  <w:ind w:left="0"/>
                                  <w:rPr>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2984C" id="_x0000_t202" coordsize="21600,21600" o:spt="202" path="m0,0l0,21600,21600,21600,21600,0xe">
                    <v:stroke joinstyle="miter"/>
                    <v:path gradientshapeok="t" o:connecttype="rect"/>
                  </v:shapetype>
                  <v:shape id="Text Box 30" o:spid="_x0000_s1026" type="#_x0000_t202" style="position:absolute;left:0;text-align:left;margin-left:202.5pt;margin-top:481.5pt;width:268.5pt;height:19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" fillcolor="white [3201]" stroked="f" strokeweight=".5pt">
                    <v:textbox>
                      <w:txbxContent>
                        <w:p w14:paraId="16CF285B" w14:textId="77777777" w:rsidR="000975F2" w:rsidRDefault="000975F2">
                          <w:pPr>
                            <w:ind w:left="0"/>
                            <w:rPr>
                              <w:lang w:val="en-SG"/>
                            </w:rPr>
                          </w:pPr>
                          <w:r>
                            <w:rPr>
                              <w:lang w:val="en-SG"/>
                            </w:rPr>
                            <w:t xml:space="preserve">AUTHTORS: </w:t>
                          </w:r>
                        </w:p>
                        <w:p w14:paraId="244BD7CB" w14:textId="77777777" w:rsidR="000975F2" w:rsidRDefault="000975F2">
                          <w:pPr>
                            <w:ind w:left="0"/>
                            <w:rPr>
                              <w:lang w:val="en-SG"/>
                            </w:rPr>
                          </w:pPr>
                          <w:r>
                            <w:rPr>
                              <w:lang w:val="en-SG"/>
                            </w:rPr>
                            <w:t>SIVASANKARI D/O SUBRAMANIAM</w:t>
                          </w:r>
                        </w:p>
                        <w:p w14:paraId="0CA24B16" w14:textId="77777777" w:rsidR="000975F2" w:rsidRDefault="000975F2">
                          <w:pPr>
                            <w:ind w:left="0"/>
                            <w:rPr>
                              <w:lang w:val="en-SG"/>
                            </w:rPr>
                          </w:pPr>
                          <w:r>
                            <w:rPr>
                              <w:lang w:val="en-SG"/>
                            </w:rPr>
                            <w:t>TEAM MEMBER 2</w:t>
                          </w:r>
                        </w:p>
                        <w:p w14:paraId="49273148" w14:textId="77777777" w:rsidR="000975F2" w:rsidRDefault="000975F2">
                          <w:pPr>
                            <w:ind w:left="0"/>
                            <w:rPr>
                              <w:lang w:val="en-SG"/>
                            </w:rPr>
                          </w:pPr>
                          <w:r>
                            <w:rPr>
                              <w:lang w:val="en-SG"/>
                            </w:rPr>
                            <w:t>TEAM MEMBER 3</w:t>
                          </w:r>
                        </w:p>
                        <w:p w14:paraId="7F9A6A06" w14:textId="77777777" w:rsidR="000975F2" w:rsidRDefault="000975F2">
                          <w:pPr>
                            <w:ind w:left="0"/>
                            <w:rPr>
                              <w:lang w:val="en-SG"/>
                            </w:rPr>
                          </w:pPr>
                          <w:r>
                            <w:rPr>
                              <w:lang w:val="en-SG"/>
                            </w:rPr>
                            <w:t>TEAM MEMBER 4</w:t>
                          </w:r>
                        </w:p>
                        <w:p w14:paraId="61E26456" w14:textId="77777777" w:rsidR="000975F2" w:rsidRDefault="000975F2">
                          <w:pPr>
                            <w:ind w:left="0"/>
                            <w:rPr>
                              <w:lang w:val="en-SG"/>
                            </w:rPr>
                          </w:pPr>
                          <w:r>
                            <w:rPr>
                              <w:lang w:val="en-SG"/>
                            </w:rPr>
                            <w:t>TEAM MEMBER 5</w:t>
                          </w:r>
                        </w:p>
                        <w:p w14:paraId="45301055" w14:textId="77777777" w:rsidR="000975F2" w:rsidRPr="000975F2" w:rsidRDefault="000975F2" w:rsidP="000975F2">
                          <w:pPr>
                            <w:ind w:left="0"/>
                            <w:rPr>
                              <w:lang w:val="en-SG"/>
                            </w:rPr>
                          </w:pPr>
                          <w:r>
                            <w:rPr>
                              <w:lang w:val="en-SG"/>
                            </w:rPr>
                            <w:t>TEAM MEMBER 6</w:t>
                          </w:r>
                        </w:p>
                        <w:p w14:paraId="5FEF6598" w14:textId="77777777" w:rsidR="000975F2" w:rsidRPr="000975F2" w:rsidRDefault="000975F2">
                          <w:pPr>
                            <w:ind w:left="0"/>
                            <w:rPr>
                              <w:lang w:val="en-SG"/>
                            </w:rPr>
                          </w:pPr>
                        </w:p>
                      </w:txbxContent>
                    </v:textbox>
                    <w10:wrap anchorx="margin"/>
                  </v:shape>
                </w:pict>
              </mc:Fallback>
            </mc:AlternateContent>
          </w:r>
          <w:r w:rsidR="00FB1FC2" w:rsidRPr="00E33B1E">
            <w:rPr>
              <w:rFonts w:ascii="Times New Roman" w:hAnsi="Times New Roman" w:cs="Times New Roman"/>
              <w:noProof/>
              <w:lang w:eastAsia="en-US" w:bidi="ta-IN"/>
            </w:rPr>
            <mc:AlternateContent>
              <mc:Choice Requires="wps">
                <w:drawing>
                  <wp:anchor distT="0" distB="0" distL="114300" distR="114300" simplePos="0" relativeHeight="251658240"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2CC9D6FC" w14:textId="77777777"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56494A4D" w14:textId="77777777"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14:paraId="54B4541F" w14:textId="77777777" w:rsidR="00C81F29" w:rsidRDefault="00C81F29">
                                <w:pPr>
                                  <w:pStyle w:val="Logo"/>
                                </w:pPr>
                              </w:p>
                              <w:p w14:paraId="250C1589" w14:textId="77777777" w:rsidR="00C81F29" w:rsidRDefault="00C81F29">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CE2C355" id="Text Box 37" o:spid="_x0000_s1027" type="#_x0000_t202" alt="Title and subtitle" style="position:absolute;left:0;text-align:left;margin-left:383.7pt;margin-top:360.45pt;width:434.9pt;height:41.4pt;z-index:251658240;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2CC9D6FC" w14:textId="77777777"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56494A4D" w14:textId="77777777"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14:paraId="54B4541F" w14:textId="77777777" w:rsidR="00C81F29" w:rsidRDefault="00C81F29">
                          <w:pPr>
                            <w:pStyle w:val="Logo"/>
                          </w:pPr>
                        </w:p>
                        <w:p w14:paraId="250C1589" w14:textId="77777777" w:rsidR="00C81F29" w:rsidRDefault="00C81F29">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eastAsia="en-US" w:bidi="ta-IN"/>
            </w:rPr>
            <mc:AlternateContent>
              <mc:Choice Requires="wps">
                <w:drawing>
                  <wp:anchor distT="0" distB="0" distL="114300" distR="114300" simplePos="0" relativeHeight="251660288"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CEF65" w14:textId="77777777"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14:paraId="6398ACFD" w14:textId="77777777" w:rsidR="00C81F29" w:rsidRDefault="000975F2">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D8A5049" id="Text Box 33" o:spid="_x0000_s1028" type="#_x0000_t202" alt="Version number and date" style="position:absolute;left:0;text-align:left;margin-left:237.05pt;margin-top:0;width:288.25pt;height:46.7pt;z-index:25166028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" filled="f" stroked="f" strokeweight=".5pt">
                    <v:textbox style="mso-fit-shape-to-text:t" inset="0,0,0,0">
                      <w:txbxContent>
                        <w:p w14:paraId="149CEF65" w14:textId="77777777"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14:paraId="6398ACFD" w14:textId="77777777" w:rsidR="00C81F29" w:rsidRDefault="000975F2">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eastAsia="en-US" w:bidi="ta-IN"/>
            </w:rPr>
            <mc:AlternateContent>
              <mc:Choice Requires="wpg">
                <w:drawing>
                  <wp:anchor distT="0" distB="0" distL="114300" distR="114300" simplePos="0" relativeHeight="251657216"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F8603A" id="Group 38" o:spid="_x0000_s1026" alt="Title: Decorative sidebar"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14:paraId="543D7521" w14:textId="77777777" w:rsidR="00C81F29" w:rsidRPr="00E33B1E" w:rsidRDefault="00B01CFD" w:rsidP="002F2C9C">
      <w:pPr>
        <w:pStyle w:val="Heading1"/>
        <w:spacing w:line="360" w:lineRule="auto"/>
        <w:jc w:val="both"/>
      </w:pPr>
      <w:r w:rsidRPr="00E33B1E">
        <w:lastRenderedPageBreak/>
        <w:t>Overview</w:t>
      </w:r>
    </w:p>
    <w:p w14:paraId="54C34EB3" w14:textId="77777777"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14:paraId="63AF0F74" w14:textId="77777777" w:rsidR="00E33B1E" w:rsidRPr="00E33B1E" w:rsidRDefault="00E33B1E" w:rsidP="002F2C9C">
      <w:pPr>
        <w:spacing w:line="360" w:lineRule="auto"/>
        <w:jc w:val="both"/>
        <w:rPr>
          <w:rFonts w:ascii="Times New Roman" w:hAnsi="Times New Roman" w:cs="Times New Roman"/>
          <w:sz w:val="24"/>
          <w:szCs w:val="24"/>
        </w:rPr>
      </w:pPr>
    </w:p>
    <w:p w14:paraId="4DF0BA98" w14:textId="77777777"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14:paraId="273330D0" w14:textId="77777777" w:rsidR="00B01CFD" w:rsidRPr="00E33B1E" w:rsidRDefault="00B01CFD" w:rsidP="002F2C9C">
      <w:pPr>
        <w:spacing w:line="360" w:lineRule="auto"/>
        <w:jc w:val="both"/>
        <w:rPr>
          <w:rFonts w:ascii="Times New Roman" w:hAnsi="Times New Roman" w:cs="Times New Roman"/>
          <w:sz w:val="24"/>
          <w:szCs w:val="24"/>
        </w:rPr>
      </w:pPr>
    </w:p>
    <w:p w14:paraId="71E45C00"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14:paraId="60AA4DEE"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14:paraId="007C8CE4"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14:paraId="4535A9BF" w14:textId="77777777" w:rsidR="00B01CFD" w:rsidRPr="00E33B1E" w:rsidRDefault="00B01CFD" w:rsidP="002F2C9C">
      <w:pPr>
        <w:spacing w:line="360" w:lineRule="auto"/>
        <w:jc w:val="both"/>
        <w:rPr>
          <w:rFonts w:ascii="Times New Roman" w:hAnsi="Times New Roman" w:cs="Times New Roman"/>
        </w:rPr>
      </w:pPr>
    </w:p>
    <w:p w14:paraId="36BDD097" w14:textId="77777777" w:rsidR="00B01CFD" w:rsidRPr="00E33B1E" w:rsidRDefault="00E33B1E" w:rsidP="002F2C9C">
      <w:pPr>
        <w:pStyle w:val="Heading1"/>
        <w:spacing w:line="360" w:lineRule="auto"/>
        <w:jc w:val="both"/>
      </w:pPr>
      <w:r w:rsidRPr="00E33B1E">
        <w:t>Design patters chosen</w:t>
      </w:r>
    </w:p>
    <w:p w14:paraId="2AF80BBF" w14:textId="77777777" w:rsidR="00E33B1E" w:rsidRPr="00E33B1E" w:rsidRDefault="00E33B1E" w:rsidP="002F2C9C">
      <w:pPr>
        <w:spacing w:line="360" w:lineRule="auto"/>
        <w:jc w:val="both"/>
        <w:rPr>
          <w:rFonts w:ascii="Times New Roman" w:hAnsi="Times New Roman" w:cs="Times New Roman"/>
        </w:rPr>
      </w:pPr>
    </w:p>
    <w:p w14:paraId="08E75E87"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14:paraId="2F22271A"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14:paraId="4C42E3EA" w14:textId="77777777"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14:paraId="3D2E6F2F" w14:textId="77777777" w:rsidR="0051751C"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14:paraId="396C3C7C" w14:textId="77777777" w:rsidR="00E33B1E" w:rsidRPr="00E33B1E" w:rsidRDefault="00E33B1E" w:rsidP="002F2C9C">
      <w:pPr>
        <w:spacing w:line="360" w:lineRule="auto"/>
        <w:jc w:val="both"/>
        <w:rPr>
          <w:rFonts w:ascii="Times New Roman" w:hAnsi="Times New Roman" w:cs="Times New Roman"/>
        </w:rPr>
      </w:pPr>
    </w:p>
    <w:p w14:paraId="085935CB" w14:textId="77777777"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14:paraId="617170EE"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14:paraId="58063F8A"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14:paraId="02C06C40"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14:paraId="2B0581EF"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14:paraId="0D566786"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14:paraId="46CE44EA"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14:paraId="7236988D" w14:textId="77777777" w:rsidR="002F2C9C" w:rsidRPr="002F2C9C" w:rsidRDefault="002F2C9C" w:rsidP="002F2C9C">
      <w:pPr>
        <w:spacing w:line="360" w:lineRule="auto"/>
        <w:jc w:val="both"/>
        <w:rPr>
          <w:rFonts w:ascii="Times New Roman" w:hAnsi="Times New Roman" w:cs="Times New Roman"/>
        </w:rPr>
      </w:pPr>
    </w:p>
    <w:p w14:paraId="3387475E" w14:textId="77777777" w:rsidR="00E33B1E" w:rsidRPr="00E33B1E" w:rsidRDefault="00E33B1E" w:rsidP="002F2C9C">
      <w:pPr>
        <w:pStyle w:val="Heading1"/>
        <w:spacing w:line="360" w:lineRule="auto"/>
        <w:jc w:val="both"/>
      </w:pPr>
      <w:r w:rsidRPr="00E33B1E">
        <w:lastRenderedPageBreak/>
        <w:t>Observer Design Pattern</w:t>
      </w:r>
    </w:p>
    <w:p w14:paraId="67C9BB96" w14:textId="77777777" w:rsidR="00E33B1E" w:rsidRPr="00E33B1E" w:rsidRDefault="00E33B1E" w:rsidP="002F2C9C">
      <w:pPr>
        <w:pStyle w:val="Heading2"/>
        <w:spacing w:line="360" w:lineRule="auto"/>
        <w:jc w:val="both"/>
      </w:pPr>
      <w:r w:rsidRPr="00E33B1E">
        <w:t>Design Problem</w:t>
      </w:r>
    </w:p>
    <w:p w14:paraId="412E4C8C" w14:textId="77777777"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14:paraId="283B75A5"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14:paraId="0C1D0C2B"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14:paraId="51687D33" w14:textId="77777777"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14:paraId="3097F47B" w14:textId="77777777"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StoreItem). </w:t>
      </w:r>
    </w:p>
    <w:p w14:paraId="508ADC30" w14:textId="77777777"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Cash and Drink Quantities are displayed on Maintenance panel and Machinery panel but further changes in StoreItem are not propagated to these panels.</w:t>
      </w:r>
    </w:p>
    <w:p w14:paraId="7A2DFE8B" w14:textId="77777777"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change the StoreItem</w:t>
      </w:r>
      <w:r w:rsidRPr="00E33B1E">
        <w:rPr>
          <w:rFonts w:ascii="Times New Roman" w:hAnsi="Times New Roman" w:cs="Times New Roman"/>
          <w:sz w:val="24"/>
          <w:szCs w:val="24"/>
          <w:lang w:val="en-SG"/>
        </w:rPr>
        <w:t>.</w:t>
      </w:r>
    </w:p>
    <w:p w14:paraId="518B03EB" w14:textId="77777777" w:rsidR="002F2C9C" w:rsidRPr="002F2C9C" w:rsidRDefault="002F2C9C" w:rsidP="002F2C9C">
      <w:pPr>
        <w:spacing w:line="360" w:lineRule="auto"/>
        <w:jc w:val="both"/>
        <w:rPr>
          <w:rFonts w:ascii="Times New Roman" w:hAnsi="Times New Roman" w:cs="Times New Roman"/>
          <w:sz w:val="24"/>
          <w:szCs w:val="24"/>
        </w:rPr>
      </w:pPr>
    </w:p>
    <w:p w14:paraId="4ADB27AD" w14:textId="77777777" w:rsidR="00185300" w:rsidRDefault="00185300" w:rsidP="002F2C9C">
      <w:pPr>
        <w:jc w:val="both"/>
      </w:pPr>
    </w:p>
    <w:p w14:paraId="67076161" w14:textId="77777777" w:rsidR="00185300" w:rsidRDefault="00185300" w:rsidP="002F2C9C">
      <w:pPr>
        <w:jc w:val="both"/>
      </w:pPr>
    </w:p>
    <w:p w14:paraId="212FBB5A" w14:textId="77777777" w:rsidR="00185300" w:rsidRDefault="00185300" w:rsidP="002F2C9C">
      <w:pPr>
        <w:jc w:val="both"/>
      </w:pPr>
    </w:p>
    <w:p w14:paraId="3F3341DD" w14:textId="77777777" w:rsidR="00185300" w:rsidRDefault="00185300" w:rsidP="002F2C9C">
      <w:pPr>
        <w:jc w:val="both"/>
      </w:pPr>
    </w:p>
    <w:p w14:paraId="2C7290C8" w14:textId="77777777" w:rsidR="00185300" w:rsidRDefault="00185300" w:rsidP="002F2C9C">
      <w:pPr>
        <w:jc w:val="both"/>
      </w:pPr>
    </w:p>
    <w:p w14:paraId="422905CC" w14:textId="77777777" w:rsidR="00185300" w:rsidRDefault="00185300" w:rsidP="002F2C9C">
      <w:pPr>
        <w:jc w:val="both"/>
      </w:pPr>
    </w:p>
    <w:p w14:paraId="3AD04557" w14:textId="77777777" w:rsidR="00185300" w:rsidRDefault="00185300" w:rsidP="002F2C9C">
      <w:pPr>
        <w:jc w:val="both"/>
      </w:pPr>
    </w:p>
    <w:p w14:paraId="6300F976" w14:textId="77777777" w:rsidR="00185300" w:rsidRDefault="00185300" w:rsidP="002F2C9C">
      <w:pPr>
        <w:jc w:val="both"/>
      </w:pPr>
    </w:p>
    <w:p w14:paraId="376F226C" w14:textId="77777777" w:rsidR="00185300" w:rsidRDefault="00185300" w:rsidP="002F2C9C">
      <w:pPr>
        <w:jc w:val="both"/>
      </w:pPr>
    </w:p>
    <w:p w14:paraId="3D885B0E" w14:textId="77777777" w:rsidR="00185300" w:rsidRDefault="00185300" w:rsidP="002F2C9C">
      <w:pPr>
        <w:jc w:val="both"/>
      </w:pPr>
    </w:p>
    <w:p w14:paraId="331A0F6A" w14:textId="77777777" w:rsidR="00185300" w:rsidRDefault="00185300" w:rsidP="002F2C9C">
      <w:pPr>
        <w:jc w:val="both"/>
      </w:pPr>
    </w:p>
    <w:p w14:paraId="09CE1B7F" w14:textId="77777777" w:rsidR="00185300" w:rsidRDefault="00185300" w:rsidP="002F2C9C">
      <w:pPr>
        <w:jc w:val="both"/>
      </w:pPr>
    </w:p>
    <w:p w14:paraId="43017D46" w14:textId="77777777" w:rsidR="00185300" w:rsidRDefault="00185300" w:rsidP="002F2C9C">
      <w:pPr>
        <w:jc w:val="both"/>
      </w:pPr>
    </w:p>
    <w:p w14:paraId="2B2FD1BB" w14:textId="77777777" w:rsidR="006C5095" w:rsidRDefault="006C5095" w:rsidP="002F2C9C">
      <w:pPr>
        <w:pStyle w:val="Heading2"/>
        <w:spacing w:line="360" w:lineRule="auto"/>
        <w:jc w:val="both"/>
      </w:pPr>
      <w:r>
        <w:t>Candidate Design Pattern(s) Considered</w:t>
      </w:r>
    </w:p>
    <w:p w14:paraId="648DAA9A"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The identified design problem is a Behavioural issue. Therefore, the following Candidate Design Patterns were considered:</w:t>
      </w:r>
    </w:p>
    <w:p w14:paraId="29D6D493" w14:textId="77777777" w:rsidR="006C5095" w:rsidRPr="008432BA" w:rsidRDefault="006C5095" w:rsidP="002F2C9C">
      <w:pPr>
        <w:spacing w:line="360" w:lineRule="auto"/>
        <w:jc w:val="both"/>
      </w:pPr>
    </w:p>
    <w:tbl>
      <w:tblPr>
        <w:tblStyle w:val="GridTable4-Accent6"/>
        <w:tblW w:w="0" w:type="auto"/>
        <w:tblLook w:val="04A0" w:firstRow="1" w:lastRow="0" w:firstColumn="1" w:lastColumn="0" w:noHBand="0" w:noVBand="1"/>
      </w:tblPr>
      <w:tblGrid>
        <w:gridCol w:w="1694"/>
        <w:gridCol w:w="3667"/>
        <w:gridCol w:w="3989"/>
      </w:tblGrid>
      <w:tr w:rsidR="006C5095" w:rsidRPr="006C5095" w14:paraId="1570C2FA" w14:textId="77777777"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31A5E432"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14:paraId="44300F02"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14:paraId="02BC8617"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14:paraId="4EEB8988" w14:textId="77777777"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14:paraId="21F4A127"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14:paraId="40D725B7" w14:textId="77777777"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14:paraId="18CEC170"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14:paraId="4EDFA500"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14:paraId="74C9DD7E"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14:paraId="7F432B92" w14:textId="77777777"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14:paraId="4BE17D15"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3D080C3C"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14:paraId="78CA2DDD"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7F4E6FD7"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14:paraId="7F259558"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14:paraId="5FDF561D"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15F78E33"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14:paraId="5516F113"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6C2B48BB"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14:paraId="53921E2D" w14:textId="77777777"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279C8216"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14:paraId="3A374263"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14:paraId="74FA92DF"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14:paraId="037D4E1A" w14:textId="77777777"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24886313"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Aspect</w:t>
            </w:r>
          </w:p>
        </w:tc>
        <w:tc>
          <w:tcPr>
            <w:tcW w:w="3708" w:type="dxa"/>
          </w:tcPr>
          <w:p w14:paraId="1F4D9E94"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14:paraId="7FC962F6"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14:paraId="6BE67758" w14:textId="77777777"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14:paraId="373B8ED4"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7929FAE8"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14:paraId="5A8B90B6" w14:textId="77777777"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14:paraId="5F44C030" w14:textId="77777777" w:rsidR="006C5095" w:rsidRDefault="006C5095" w:rsidP="002F2C9C">
      <w:pPr>
        <w:spacing w:line="360" w:lineRule="auto"/>
        <w:jc w:val="both"/>
      </w:pPr>
    </w:p>
    <w:p w14:paraId="7230FFA6" w14:textId="77777777" w:rsidR="005359D4" w:rsidRDefault="005359D4" w:rsidP="005359D4"/>
    <w:p w14:paraId="6B8DE6ED" w14:textId="77777777" w:rsidR="006C5095" w:rsidRDefault="006C5095" w:rsidP="002F2C9C">
      <w:pPr>
        <w:pStyle w:val="Heading2"/>
        <w:spacing w:line="360" w:lineRule="auto"/>
        <w:jc w:val="both"/>
      </w:pPr>
      <w:r>
        <w:t>Participants</w:t>
      </w:r>
    </w:p>
    <w:p w14:paraId="3DE0FBBF" w14:textId="77777777"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14:paraId="7B26ACB8" w14:textId="77777777"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14:paraId="15BD02FC"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14:paraId="0F284601"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14:paraId="171260A5"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14:paraId="371249F9" w14:textId="77777777" w:rsidR="006C5095" w:rsidRPr="007472C3" w:rsidRDefault="006C5095" w:rsidP="002F2C9C">
      <w:pPr>
        <w:pStyle w:val="NormalWeb"/>
        <w:numPr>
          <w:ilvl w:val="0"/>
          <w:numId w:val="11"/>
        </w:numPr>
        <w:spacing w:line="360" w:lineRule="auto"/>
        <w:jc w:val="both"/>
        <w:rPr>
          <w:rFonts w:eastAsiaTheme="minorHAnsi"/>
          <w:lang w:eastAsia="en-US"/>
        </w:rPr>
      </w:pPr>
      <w:r w:rsidRPr="007472C3">
        <w:rPr>
          <w:rFonts w:eastAsiaTheme="minorHAnsi"/>
          <w:lang w:eastAsia="en-US"/>
        </w:rPr>
        <w:t>ConcreteSubject (StoreItem)</w:t>
      </w:r>
    </w:p>
    <w:p w14:paraId="53AC997E"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Stores state of interest to ConcreteObserver objects.</w:t>
      </w:r>
    </w:p>
    <w:p w14:paraId="1F894DEB"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14:paraId="717EED5C" w14:textId="77777777"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14:paraId="2D64DD15"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14:paraId="11822F72"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14:paraId="4A62E076" w14:textId="77777777" w:rsidR="006C5095" w:rsidRPr="007472C3" w:rsidRDefault="006C5095" w:rsidP="002F2C9C">
      <w:pPr>
        <w:pStyle w:val="NormalWeb"/>
        <w:numPr>
          <w:ilvl w:val="0"/>
          <w:numId w:val="11"/>
        </w:numPr>
        <w:spacing w:line="360" w:lineRule="auto"/>
        <w:jc w:val="both"/>
        <w:rPr>
          <w:color w:val="222222"/>
        </w:rPr>
      </w:pPr>
      <w:r w:rsidRPr="007472C3">
        <w:rPr>
          <w:rFonts w:eastAsiaTheme="minorHAnsi"/>
          <w:lang w:eastAsia="en-US"/>
        </w:rPr>
        <w:t>ConcreterObserver (MachinaryController, MaintenanceController)</w:t>
      </w:r>
    </w:p>
    <w:p w14:paraId="4E49E39C"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ConcreteSubject object. </w:t>
      </w:r>
    </w:p>
    <w:p w14:paraId="03ADC239"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14:paraId="4577ABD9" w14:textId="77777777" w:rsidR="005359D4" w:rsidRDefault="005359D4" w:rsidP="005359D4">
      <w:pPr>
        <w:pStyle w:val="Heading2"/>
        <w:jc w:val="both"/>
      </w:pPr>
      <w:r>
        <w:lastRenderedPageBreak/>
        <w:t xml:space="preserve">Current Design </w:t>
      </w:r>
    </w:p>
    <w:p w14:paraId="31AFCB4D" w14:textId="7B908451" w:rsidR="005359D4" w:rsidRPr="00AC7F2A" w:rsidRDefault="005359D4" w:rsidP="005359D4">
      <w:pPr>
        <w:pStyle w:val="Heading3"/>
        <w:jc w:val="both"/>
      </w:pPr>
      <w:r>
        <w:t>Sequence Diagram</w:t>
      </w:r>
    </w:p>
    <w:p w14:paraId="40171C71" w14:textId="77777777" w:rsidR="005359D4" w:rsidRDefault="005359D4" w:rsidP="005359D4">
      <w:pPr>
        <w:keepNext/>
        <w:spacing w:line="360" w:lineRule="auto"/>
        <w:jc w:val="both"/>
      </w:pPr>
      <w:r>
        <w:rPr>
          <w:rFonts w:ascii="Times New Roman" w:hAnsi="Times New Roman" w:cs="Times New Roman"/>
          <w:noProof/>
          <w:sz w:val="24"/>
          <w:szCs w:val="24"/>
          <w:lang w:eastAsia="en-US" w:bidi="ta-IN"/>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D02D9" w14:textId="77777777" w:rsidR="005359D4" w:rsidRPr="007B016B" w:rsidRDefault="005359D4"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14:paraId="13632569" w14:textId="77777777"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2ECC86E" id="Group 9" o:spid="_x0000_s1029" style="width:451.3pt;height:369.2pt;mso-position-horizontal-relative:char;mso-position-vertical-relative:line" coordsize="5731510,5029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">
                <v:rect id="Rectangle 5" o:spid="_x0000_s1030" style="position:absolute;left:304800;top:4276725;width:1800225;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De3wQAA&#10;ANoAAAAPAAAAZHJzL2Rvd25yZXYueG1sRI/BasMwEETvhf6D2EJujZxASnEjmxISE99aNx+wWBvb&#10;1Fo5lmLZf18VCj0OM/OG2eez6cVEo+ssK9isExDEtdUdNwouX6fnVxDOI2vsLZOChRzk2ePDHlNt&#10;A3/SVPlGRAi7FBW03g+plK5uyaBb24E4elc7GvRRjo3UI4YIN73cJsmLNNhxXGhxoENL9Xd1NwqC&#10;Pd6oCIePYvCXaqnKayg3UqnV0/z+BsLT7P/Df+2zVrCD3yvxBsjs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Q3t8EAAADaAAAADwAAAAAAAAAAAAAAAACXAgAAZHJzL2Rvd25y&#10;ZXYueG1sUEsFBgAAAAAEAAQA9QAAAIUDAAAAAA==&#10;" filled="f" strokecolor="black [3213]" strokeweight="1pt">
                  <v:path arrowok="t"/>
                  <v:textbox>
                    <w:txbxContent>
                      <w:p w14:paraId="66FD02D9" w14:textId="77777777" w:rsidR="005359D4" w:rsidRPr="007B016B" w:rsidRDefault="005359D4"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14:paraId="13632569" w14:textId="77777777" w:rsidR="005359D4" w:rsidRPr="00D746AD" w:rsidRDefault="005359D4" w:rsidP="005359D4">
                        <w:pPr>
                          <w:rPr>
                            <w:color w:val="000000" w:themeColor="text1"/>
                            <w:sz w:val="16"/>
                            <w:szCs w:val="16"/>
                          </w:rPr>
                        </w:pPr>
                      </w:p>
                    </w:txbxContent>
                  </v:textbox>
                </v:rect>
                <v:group id="Group 8" o:spid="_x0000_s1031" style="position:absolute;width:5731510;height:4286250" coordsize="5731510,4286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10;height:4095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1&#10;567BAAAA2wAAAA8AAABkcnMvZG93bnJldi54bWxET02LwjAQvS/4H8IIe1tTZZGlNhUVFlbxohbx&#10;ODRjW2wmtYla/fVGWPA2j/c5ybQztbhS6yrLCoaDCARxbnXFhYJs9/v1A8J5ZI21ZVJwJwfTtPeR&#10;YKztjTd03fpChBB2MSoovW9iKV1ekkE3sA1x4I62NegDbAupW7yFcFPLURSNpcGKQ0OJDS1Kyk/b&#10;i1HwXdtDsV9n57sz42Y5f5zn+2yl1Ge/m01AeOr8W/zv/tNh/ghev4QDZPo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F1567BAAAA2wAAAA8AAAAAAAAAAAAAAAAAnAIAAGRy&#10;cy9kb3ducmV2LnhtbFBLBQYAAAAABAAEAPcAAACKAwAAAAA=&#10;">
                    <v:imagedata r:id="rId11" o:title=""/>
                    <v:path arrowok="t"/>
                  </v:shape>
                  <v:shapetype id="_x0000_t32" coordsize="21600,21600" o:spt="32" o:oned="t" path="m0,0l21600,21600e" filled="f">
                    <v:path arrowok="t" fillok="f" o:connecttype="none"/>
                    <o:lock v:ext="edit" shapetype="t"/>
                  </v:shapetype>
                  <v:shape id="Straight Arrow Connector 7" o:spid="_x0000_s1033" type="#_x0000_t32" style="position:absolute;left:2105025;top:2457450;width:1053465;height:1828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14:paraId="2881497B" w14:textId="1B6C4D6A" w:rsidR="005359D4" w:rsidRDefault="005359D4" w:rsidP="005359D4">
      <w:pPr>
        <w:jc w:val="both"/>
      </w:pPr>
      <w:r>
        <w:rPr>
          <w:noProof/>
          <w:lang w:eastAsia="en-US" w:bidi="ta-IN"/>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03956" w14:textId="77777777" w:rsidR="005359D4" w:rsidRPr="007B016B" w:rsidRDefault="005359D4"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14:paraId="38D4596E" w14:textId="77777777"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D2464E" id="Group 21" o:spid="_x0000_s1034" style="width:451.3pt;height:406.5pt;mso-position-horizontal-relative:char;mso-position-vertical-relative:line" coordsize="5731510,51625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">
                <v:group id="Group 22" o:spid="_x0000_s1035" style="position:absolute;width:5731510;height:4419600" coordsize="5731510,4419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Picture 23" o:spid="_x0000_s1036" type="#_x0000_t75" style="position:absolute;width:5731510;height:396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H&#10;agG/AAAA2wAAAA8AAABkcnMvZG93bnJldi54bWxEj0FrAjEUhO8F/0N4greadZUiq1FEUHvVlp4f&#10;yXOz7OZlSaKu/74pFDwOM/MNs94OrhN3CrHxrGA2LUAQa28arhV8fx3elyBiQjbYeSYFT4qw3Yze&#10;1lgZ/+Az3S+pFhnCsUIFNqW+kjJqSw7j1PfE2bv64DBlGWppAj4y3HWyLIoP6bDhvGCxp70l3V5u&#10;TsHJOl3a+FPubsEtzhrb4ThrlZqMh90KRKIhvcL/7U+joJzD35f8A+TmF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Bx2oBvwAAANsAAAAPAAAAAAAAAAAAAAAAAJwCAABkcnMv&#10;ZG93bnJldi54bWxQSwUGAAAAAAQABAD3AAAAiAMAAAAA&#10;">
                    <v:imagedata r:id="rId13" o:title=""/>
                    <v:path arrowok="t"/>
                  </v:shape>
                  <v:shape id="Straight Arrow Connector 24" o:spid="_x0000_s1037" type="#_x0000_t32" style="position:absolute;left:1857375;top:2476500;width:1314450;height:19431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75;top:4410075;width:1800225;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eDBwAAA&#10;ANsAAAAPAAAAZHJzL2Rvd25yZXYueG1sRI/RisIwFETfF/yHcAXf1lRBkWoUkV3RN61+wKW5tsXm&#10;pjbR1L83guDjMDNnmMWqM7V4UOsqywpGwwQEcW51xYWC8+n/dwbCeWSNtWVS8CQHq2XvZ4GptoGP&#10;9Mh8ISKEXYoKSu+bVEqXl2TQDW1DHL2LbQ36KNtC6hZDhJtajpNkKg1WHBdKbGhTUn7N7kZBsH83&#10;2obNYdv4c/bM9pewH0mlBv1uPQfhqfPf8Ke90wrGE3h/iT9AL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YieDBwAAAANsAAAAPAAAAAAAAAAAAAAAAAJcCAABkcnMvZG93bnJl&#10;di54bWxQSwUGAAAAAAQABAD1AAAAhAMAAAAA&#10;" filled="f" strokecolor="black [3213]" strokeweight="1pt">
                  <v:path arrowok="t"/>
                  <v:textbox>
                    <w:txbxContent>
                      <w:p w14:paraId="36F03956" w14:textId="77777777" w:rsidR="005359D4" w:rsidRPr="007B016B" w:rsidRDefault="005359D4"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14:paraId="38D4596E" w14:textId="77777777" w:rsidR="005359D4" w:rsidRPr="00D746AD" w:rsidRDefault="005359D4" w:rsidP="005359D4">
                        <w:pPr>
                          <w:rPr>
                            <w:color w:val="000000" w:themeColor="text1"/>
                            <w:sz w:val="16"/>
                            <w:szCs w:val="16"/>
                          </w:rPr>
                        </w:pPr>
                      </w:p>
                    </w:txbxContent>
                  </v:textbox>
                </v:rect>
                <w10:anchorlock/>
              </v:group>
            </w:pict>
          </mc:Fallback>
        </mc:AlternateContent>
      </w:r>
    </w:p>
    <w:p w14:paraId="2CDAE814" w14:textId="77777777" w:rsidR="005359D4" w:rsidRDefault="005359D4" w:rsidP="005359D4"/>
    <w:p w14:paraId="65062479" w14:textId="77777777" w:rsidR="005359D4" w:rsidRDefault="005359D4" w:rsidP="005359D4"/>
    <w:p w14:paraId="5CCC769E" w14:textId="77777777" w:rsidR="005359D4" w:rsidRDefault="005359D4" w:rsidP="005359D4"/>
    <w:p w14:paraId="2AEF7A38" w14:textId="77777777" w:rsidR="005359D4" w:rsidRDefault="005359D4" w:rsidP="005359D4"/>
    <w:p w14:paraId="4030829F" w14:textId="77777777" w:rsidR="005359D4" w:rsidRDefault="005359D4" w:rsidP="005359D4"/>
    <w:p w14:paraId="200FE428" w14:textId="77777777" w:rsidR="005359D4" w:rsidRDefault="005359D4" w:rsidP="005359D4"/>
    <w:p w14:paraId="1CB09692" w14:textId="77777777" w:rsidR="005359D4" w:rsidRDefault="005359D4" w:rsidP="005359D4"/>
    <w:p w14:paraId="3D8D0FD1" w14:textId="77777777" w:rsidR="005359D4" w:rsidRDefault="005359D4" w:rsidP="005359D4"/>
    <w:p w14:paraId="32D8A674" w14:textId="77777777" w:rsidR="005359D4" w:rsidRDefault="005359D4" w:rsidP="005359D4"/>
    <w:p w14:paraId="3C00C36C" w14:textId="77777777" w:rsidR="006C5095" w:rsidRDefault="007472C3" w:rsidP="002F2C9C">
      <w:pPr>
        <w:pStyle w:val="Heading2"/>
        <w:spacing w:line="360" w:lineRule="auto"/>
        <w:jc w:val="both"/>
      </w:pPr>
      <w:r>
        <w:lastRenderedPageBreak/>
        <w:t>Revised Design</w:t>
      </w:r>
    </w:p>
    <w:p w14:paraId="0455E15A" w14:textId="77777777" w:rsidR="007472C3" w:rsidRDefault="007472C3" w:rsidP="002F2C9C">
      <w:pPr>
        <w:pStyle w:val="Heading3"/>
        <w:spacing w:line="360" w:lineRule="auto"/>
        <w:jc w:val="both"/>
      </w:pPr>
      <w:r>
        <w:t>Class Diagram</w:t>
      </w:r>
    </w:p>
    <w:p w14:paraId="6DB2E860" w14:textId="77777777" w:rsidR="007472C3" w:rsidRDefault="007472C3" w:rsidP="002F2C9C">
      <w:pPr>
        <w:spacing w:line="360" w:lineRule="auto"/>
        <w:jc w:val="both"/>
      </w:pPr>
    </w:p>
    <w:p w14:paraId="03898AF0" w14:textId="77777777" w:rsidR="007472C3" w:rsidRDefault="007472C3" w:rsidP="002F2C9C">
      <w:pPr>
        <w:spacing w:line="360" w:lineRule="auto"/>
        <w:jc w:val="both"/>
      </w:pPr>
      <w:r>
        <w:rPr>
          <w:rFonts w:cstheme="minorHAnsi"/>
          <w:noProof/>
          <w:lang w:eastAsia="en-US" w:bidi="ta-IN"/>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14:paraId="4EA3C791" w14:textId="77777777" w:rsidR="007472C3" w:rsidRDefault="007472C3" w:rsidP="002F2C9C">
      <w:pPr>
        <w:spacing w:line="360" w:lineRule="auto"/>
        <w:jc w:val="both"/>
      </w:pPr>
    </w:p>
    <w:p w14:paraId="7C2BF038" w14:textId="77777777" w:rsidR="007472C3" w:rsidRDefault="007472C3" w:rsidP="002F2C9C">
      <w:pPr>
        <w:pStyle w:val="Heading3"/>
        <w:spacing w:line="360" w:lineRule="auto"/>
        <w:jc w:val="both"/>
      </w:pPr>
      <w:r>
        <w:t>Sequence Diagram</w:t>
      </w:r>
    </w:p>
    <w:p w14:paraId="3CAB9FC9" w14:textId="77777777" w:rsidR="007472C3" w:rsidRDefault="007472C3" w:rsidP="002F2C9C">
      <w:pPr>
        <w:spacing w:line="360" w:lineRule="auto"/>
        <w:jc w:val="both"/>
      </w:pPr>
    </w:p>
    <w:p w14:paraId="1F1DBD36" w14:textId="77777777" w:rsidR="007472C3" w:rsidRDefault="007472C3" w:rsidP="002F2C9C">
      <w:pPr>
        <w:spacing w:line="360" w:lineRule="auto"/>
        <w:jc w:val="both"/>
      </w:pPr>
      <w:r>
        <w:rPr>
          <w:rFonts w:cstheme="minorHAnsi"/>
          <w:noProof/>
          <w:lang w:eastAsia="en-US" w:bidi="ta-IN"/>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14:paraId="52F07644" w14:textId="77777777" w:rsidR="007472C3" w:rsidRDefault="007472C3" w:rsidP="002F2C9C">
      <w:pPr>
        <w:spacing w:line="360" w:lineRule="auto"/>
        <w:jc w:val="both"/>
      </w:pPr>
    </w:p>
    <w:p w14:paraId="6DF5EAA3" w14:textId="77777777" w:rsidR="007472C3" w:rsidRDefault="007472C3" w:rsidP="002F2C9C">
      <w:pPr>
        <w:pStyle w:val="Heading2"/>
        <w:spacing w:line="360" w:lineRule="auto"/>
        <w:jc w:val="both"/>
      </w:pPr>
      <w:r>
        <w:t>Implementation</w:t>
      </w:r>
      <w:r w:rsidR="00E64705">
        <w:t xml:space="preserve"> issues</w:t>
      </w:r>
    </w:p>
    <w:p w14:paraId="0E376A8D" w14:textId="77777777" w:rsidR="007472C3" w:rsidRDefault="007472C3" w:rsidP="002F2C9C">
      <w:pPr>
        <w:spacing w:line="360" w:lineRule="auto"/>
        <w:jc w:val="both"/>
      </w:pPr>
    </w:p>
    <w:p w14:paraId="7EFF5618"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
        <w:tblW w:w="0" w:type="auto"/>
        <w:tblLook w:val="04A0" w:firstRow="1" w:lastRow="0" w:firstColumn="1" w:lastColumn="0" w:noHBand="0" w:noVBand="1"/>
      </w:tblPr>
      <w:tblGrid>
        <w:gridCol w:w="2943"/>
        <w:gridCol w:w="6299"/>
      </w:tblGrid>
      <w:tr w:rsidR="007472C3" w:rsidRPr="007472C3" w14:paraId="0C120338" w14:textId="77777777"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496E3BC" w14:textId="77777777"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14:paraId="4BAB7771" w14:textId="77777777"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14:paraId="5A40230A"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A1234AA"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14:paraId="177B35E0"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14:paraId="6CCE9D3A"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D72A584"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14:paraId="4244A513"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E7DA7DC"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14:paraId="159D9A96"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14:paraId="664DAE4B" w14:textId="77777777" w:rsidTr="007472C3">
        <w:tc>
          <w:tcPr>
            <w:cnfStyle w:val="001000000000" w:firstRow="0" w:lastRow="0" w:firstColumn="1" w:lastColumn="0" w:oddVBand="0" w:evenVBand="0" w:oddHBand="0" w:evenHBand="0" w:firstRowFirstColumn="0" w:firstRowLastColumn="0" w:lastRowFirstColumn="0" w:lastRowLastColumn="0"/>
            <w:tcW w:w="2943" w:type="dxa"/>
          </w:tcPr>
          <w:p w14:paraId="698D1976" w14:textId="77777777"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14:paraId="6516B41C"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14:paraId="330873C2"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14:paraId="1A0DBDEA"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2464C3"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Avoiding observer-specific update protocols: the pushpull models.</w:t>
            </w:r>
          </w:p>
        </w:tc>
        <w:tc>
          <w:tcPr>
            <w:tcW w:w="6299" w:type="dxa"/>
          </w:tcPr>
          <w:p w14:paraId="083A6DCD"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14:paraId="44930699"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70ED1A"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14:paraId="2244F043"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9C210CF"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14:paraId="350BA034"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1C3B7760" w14:textId="77777777" w:rsidR="007472C3" w:rsidRDefault="002F2C9C" w:rsidP="00083670">
      <w:pPr>
        <w:pStyle w:val="Heading1"/>
      </w:pPr>
      <w:r>
        <w:t>Factory Design Pattern</w:t>
      </w:r>
    </w:p>
    <w:p w14:paraId="305F6EA6" w14:textId="77777777" w:rsidR="00083670" w:rsidRDefault="00083670" w:rsidP="00083670"/>
    <w:p w14:paraId="5824A8CD" w14:textId="77777777" w:rsidR="00083670" w:rsidRDefault="00083670" w:rsidP="00083670">
      <w:pPr>
        <w:pStyle w:val="Heading2"/>
      </w:pPr>
      <w:r>
        <w:t>Design Problem</w:t>
      </w:r>
    </w:p>
    <w:p w14:paraId="116C99CA" w14:textId="77777777"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14:paraId="0E54A1A5" w14:textId="77777777"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14:paraId="5FC9E073" w14:textId="77777777"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lastRenderedPageBreak/>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14:paraId="5EB48DBE" w14:textId="77777777" w:rsidR="00083670" w:rsidRDefault="00083670" w:rsidP="00083670"/>
    <w:p w14:paraId="4FAE966D" w14:textId="77777777" w:rsidR="00083670" w:rsidRDefault="00083670" w:rsidP="00083670">
      <w:pPr>
        <w:pStyle w:val="Heading2"/>
      </w:pPr>
      <w:r>
        <w:t>Current Design</w:t>
      </w:r>
    </w:p>
    <w:p w14:paraId="77CDBCB8" w14:textId="77777777" w:rsidR="00083670" w:rsidRDefault="00083670" w:rsidP="00083670"/>
    <w:p w14:paraId="2ACDD8FA" w14:textId="77777777" w:rsidR="00083670" w:rsidRDefault="00083670" w:rsidP="00083670">
      <w:pPr>
        <w:pStyle w:val="Heading2"/>
      </w:pPr>
      <w:r>
        <w:t>Candidate Design Pattern(s) Considered</w:t>
      </w:r>
    </w:p>
    <w:p w14:paraId="3609CBA8" w14:textId="77777777" w:rsidR="00083670" w:rsidRDefault="00083670" w:rsidP="00083670"/>
    <w:p w14:paraId="30D6C7E5" w14:textId="77777777"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p w14:paraId="3ABF6A31" w14:textId="77777777"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Factory Method.</w:t>
      </w:r>
    </w:p>
    <w:p w14:paraId="5C59B703" w14:textId="77777777"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Using an interface to create objects and let subclasses decide which class to instantiate.</w:t>
      </w:r>
    </w:p>
    <w:p w14:paraId="78CEC66D" w14:textId="77777777"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Singleton</w:t>
      </w:r>
    </w:p>
    <w:p w14:paraId="2F9F49B8" w14:textId="77777777"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Ensure a class has only one instance, and provide a global point of access to it.</w:t>
      </w:r>
    </w:p>
    <w:p w14:paraId="0CDBF715" w14:textId="77777777"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Prototype</w:t>
      </w:r>
    </w:p>
    <w:p w14:paraId="6DA28EEF" w14:textId="77777777" w:rsidR="00083670" w:rsidRPr="00083670" w:rsidRDefault="00083670" w:rsidP="00083670">
      <w:pPr>
        <w:pStyle w:val="ListParagraph"/>
        <w:numPr>
          <w:ilvl w:val="1"/>
          <w:numId w:val="15"/>
        </w:numPr>
        <w:spacing w:after="0" w:line="360" w:lineRule="auto"/>
        <w:ind w:right="0"/>
        <w:jc w:val="both"/>
        <w:rPr>
          <w:rFonts w:ascii="Times New Roman" w:eastAsia="Times New Roman" w:hAnsi="Times New Roman" w:cs="Times New Roman"/>
          <w:sz w:val="24"/>
          <w:szCs w:val="24"/>
          <w:lang w:eastAsia="en-GB"/>
        </w:rPr>
      </w:pPr>
      <w:r w:rsidRPr="00083670">
        <w:rPr>
          <w:rFonts w:ascii="Times New Roman" w:eastAsia="Times New Roman" w:hAnsi="Times New Roman" w:cs="Times New Roman"/>
          <w:color w:val="333333"/>
          <w:sz w:val="24"/>
          <w:szCs w:val="24"/>
          <w:shd w:val="clear" w:color="auto" w:fill="FFFFFF"/>
          <w:lang w:eastAsia="en-GB"/>
        </w:rPr>
        <w:t>A fully initiali</w:t>
      </w:r>
      <w:r w:rsidR="00557E9A">
        <w:rPr>
          <w:rFonts w:ascii="Times New Roman" w:eastAsia="Times New Roman" w:hAnsi="Times New Roman" w:cs="Times New Roman"/>
          <w:color w:val="333333"/>
          <w:sz w:val="24"/>
          <w:szCs w:val="24"/>
          <w:shd w:val="clear" w:color="auto" w:fill="FFFFFF"/>
          <w:lang w:eastAsia="en-GB"/>
        </w:rPr>
        <w:t>s</w:t>
      </w:r>
      <w:r w:rsidRPr="00083670">
        <w:rPr>
          <w:rFonts w:ascii="Times New Roman" w:eastAsia="Times New Roman" w:hAnsi="Times New Roman" w:cs="Times New Roman"/>
          <w:color w:val="333333"/>
          <w:sz w:val="24"/>
          <w:szCs w:val="24"/>
          <w:shd w:val="clear" w:color="auto" w:fill="FFFFFF"/>
          <w:lang w:eastAsia="en-GB"/>
        </w:rPr>
        <w:t>ed instance to be copied or cloned.</w:t>
      </w:r>
    </w:p>
    <w:p w14:paraId="10524A68" w14:textId="77777777" w:rsidR="00557E9A" w:rsidRDefault="00557E9A" w:rsidP="00557E9A">
      <w:pPr>
        <w:spacing w:line="360" w:lineRule="auto"/>
        <w:ind w:left="0"/>
        <w:jc w:val="both"/>
        <w:rPr>
          <w:rFonts w:ascii="Times New Roman" w:hAnsi="Times New Roman" w:cs="Times New Roman"/>
          <w:sz w:val="24"/>
          <w:szCs w:val="24"/>
        </w:rPr>
      </w:pPr>
    </w:p>
    <w:p w14:paraId="3FFD3AB1" w14:textId="77777777" w:rsidR="00557E9A" w:rsidRPr="00557E9A" w:rsidRDefault="00557E9A" w:rsidP="00557E9A">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have chosen </w:t>
      </w:r>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 Factory design pattern implemented with Singleton.</w:t>
      </w:r>
    </w:p>
    <w:p w14:paraId="70C17A01" w14:textId="77777777" w:rsidR="00557E9A" w:rsidRPr="00557E9A" w:rsidRDefault="00557E9A" w:rsidP="00557E9A">
      <w:pPr>
        <w:spacing w:line="360" w:lineRule="auto"/>
        <w:ind w:left="0"/>
        <w:jc w:val="both"/>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14:paraId="4972732C" w14:textId="77777777" w:rsidR="00083670" w:rsidRDefault="00083670" w:rsidP="00083670"/>
    <w:p w14:paraId="46B92DBC" w14:textId="77777777" w:rsidR="00557E9A" w:rsidRDefault="00557E9A" w:rsidP="00557E9A">
      <w:pPr>
        <w:pStyle w:val="Heading2"/>
      </w:pPr>
      <w:r>
        <w:t>Participants</w:t>
      </w:r>
    </w:p>
    <w:p w14:paraId="491C5B77" w14:textId="77777777" w:rsidR="00557E9A" w:rsidRDefault="00557E9A" w:rsidP="00083670"/>
    <w:p w14:paraId="5FEDB9B9" w14:textId="77777777"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14:paraId="3DFAD1B6"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PaymentReceiver</w:t>
      </w:r>
    </w:p>
    <w:p w14:paraId="5A4C1559" w14:textId="77777777"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14:paraId="33DBD631"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ConcreteReceiver</w:t>
      </w:r>
      <w:r w:rsidRPr="00E64705">
        <w:rPr>
          <w:rFonts w:ascii="Times New Roman" w:eastAsia="Times New Roman" w:hAnsi="Times New Roman" w:cs="Times New Roman"/>
          <w:sz w:val="24"/>
          <w:szCs w:val="24"/>
          <w:lang w:eastAsia="en-GB"/>
        </w:rPr>
        <w:t>  </w:t>
      </w:r>
      <w:r w:rsidRPr="00E64705">
        <w:rPr>
          <w:rFonts w:ascii="Times New Roman" w:eastAsia="Times New Roman" w:hAnsi="Times New Roman" w:cs="Times New Roman"/>
          <w:bCs/>
          <w:sz w:val="24"/>
          <w:szCs w:val="24"/>
          <w:lang w:eastAsia="en-GB"/>
        </w:rPr>
        <w:t>(CashReceiver)</w:t>
      </w:r>
    </w:p>
    <w:p w14:paraId="13B4EDFF" w14:textId="77777777"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implements the PaymentReceiver interface</w:t>
      </w:r>
    </w:p>
    <w:p w14:paraId="1F1AFB19"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PaymentReceiverFactory </w:t>
      </w:r>
    </w:p>
    <w:p w14:paraId="691FAF0B" w14:textId="77777777"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PaymentReceiverFactory. </w:t>
      </w:r>
    </w:p>
    <w:p w14:paraId="7F8B2557"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lastRenderedPageBreak/>
        <w:t>Client (TransactionController)</w:t>
      </w:r>
    </w:p>
    <w:p w14:paraId="18246D79" w14:textId="77777777"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Initialized the PaymentReceiverFactory</w:t>
      </w:r>
    </w:p>
    <w:p w14:paraId="48887FF7" w14:textId="77777777" w:rsidR="00557E9A" w:rsidRDefault="00E64705" w:rsidP="00083670">
      <w:r>
        <w:t>Revised Design</w:t>
      </w:r>
    </w:p>
    <w:p w14:paraId="37A20BBC" w14:textId="77777777" w:rsidR="00E64705" w:rsidRDefault="00E64705" w:rsidP="00083670"/>
    <w:p w14:paraId="5EA8FF71" w14:textId="77777777" w:rsidR="00E64705" w:rsidRDefault="00E64705" w:rsidP="00083670">
      <w:r>
        <w:t>Class Diagram</w:t>
      </w:r>
    </w:p>
    <w:p w14:paraId="145C6B38" w14:textId="77777777" w:rsidR="00E64705" w:rsidRDefault="00E64705" w:rsidP="00083670"/>
    <w:p w14:paraId="3889FCAA" w14:textId="77777777" w:rsidR="00E64705" w:rsidRDefault="00E64705" w:rsidP="00083670">
      <w:r>
        <w:rPr>
          <w:noProof/>
          <w:lang w:eastAsia="en-US" w:bidi="ta-IN"/>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14:paraId="20AEDDE0" w14:textId="77777777" w:rsidR="00E64705" w:rsidRDefault="00E64705" w:rsidP="00083670"/>
    <w:p w14:paraId="6F82A53A" w14:textId="77777777" w:rsidR="00E64705" w:rsidRDefault="00E64705" w:rsidP="00083670">
      <w:r>
        <w:t>Sequence Diagram</w:t>
      </w:r>
    </w:p>
    <w:p w14:paraId="02098D86" w14:textId="77777777" w:rsidR="00E64705" w:rsidRDefault="00E64705" w:rsidP="00083670"/>
    <w:p w14:paraId="4386ED13" w14:textId="77777777" w:rsidR="00E64705" w:rsidRDefault="00E64705" w:rsidP="00083670">
      <w:r>
        <w:rPr>
          <w:noProof/>
          <w:lang w:eastAsia="en-US" w:bidi="ta-IN"/>
        </w:rPr>
        <w:lastRenderedPageBreak/>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14:paraId="2A41CFDE" w14:textId="77777777" w:rsidR="00E64705" w:rsidRDefault="00E64705" w:rsidP="00083670"/>
    <w:p w14:paraId="39D03996" w14:textId="77777777" w:rsidR="00E64705" w:rsidRDefault="00E64705" w:rsidP="00083670"/>
    <w:p w14:paraId="043E0357" w14:textId="77777777" w:rsidR="00E64705" w:rsidRDefault="00E64705" w:rsidP="00E64705">
      <w:pPr>
        <w:pStyle w:val="Heading2"/>
      </w:pPr>
      <w:r>
        <w:t>Implementation Issues</w:t>
      </w:r>
    </w:p>
    <w:p w14:paraId="5A12DDE5" w14:textId="77777777"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There are 2 main variations of the Factory Method design pattern. To enforce that only 1 instance of the factory class, a parameterized factory pattern would be </w:t>
      </w:r>
      <w:r>
        <w:rPr>
          <w:rFonts w:ascii="Times New Roman" w:hAnsi="Times New Roman" w:cs="Times New Roman"/>
          <w:sz w:val="24"/>
          <w:szCs w:val="24"/>
        </w:rPr>
        <w:t xml:space="preserve">the </w:t>
      </w:r>
      <w:r w:rsidRPr="00E64705">
        <w:rPr>
          <w:rFonts w:ascii="Times New Roman" w:hAnsi="Times New Roman" w:cs="Times New Roman"/>
          <w:sz w:val="24"/>
          <w:szCs w:val="24"/>
        </w:rPr>
        <w:t>most suitable.</w:t>
      </w:r>
    </w:p>
    <w:p w14:paraId="20D78A5C" w14:textId="77777777"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 PaymentReceiverFactory will not be subclassing because its main functionality is </w:t>
      </w:r>
      <w:r>
        <w:rPr>
          <w:rFonts w:ascii="Times New Roman" w:hAnsi="Times New Roman" w:cs="Times New Roman"/>
          <w:sz w:val="24"/>
          <w:szCs w:val="24"/>
        </w:rPr>
        <w:t>to create</w:t>
      </w:r>
      <w:r w:rsidRPr="00E64705">
        <w:rPr>
          <w:rFonts w:ascii="Times New Roman" w:hAnsi="Times New Roman" w:cs="Times New Roman"/>
          <w:sz w:val="24"/>
          <w:szCs w:val="24"/>
        </w:rPr>
        <w:t xml:space="preserve"> instances of PaymentReceiver. Enforcing singleton ensures that only 1 instance of PaymentReceiverFactory and </w:t>
      </w:r>
      <w:r>
        <w:rPr>
          <w:rFonts w:ascii="Times New Roman" w:hAnsi="Times New Roman" w:cs="Times New Roman"/>
          <w:sz w:val="24"/>
          <w:szCs w:val="24"/>
        </w:rPr>
        <w:t>CoinReceiver are</w:t>
      </w:r>
      <w:r w:rsidRPr="00E64705">
        <w:rPr>
          <w:rFonts w:ascii="Times New Roman" w:hAnsi="Times New Roman" w:cs="Times New Roman"/>
          <w:sz w:val="24"/>
          <w:szCs w:val="24"/>
        </w:rPr>
        <w:t xml:space="preserve"> created.</w:t>
      </w:r>
    </w:p>
    <w:p w14:paraId="07E3C20B" w14:textId="77777777" w:rsidR="00E64705" w:rsidRDefault="00E64705" w:rsidP="00E64705"/>
    <w:p w14:paraId="4797D293" w14:textId="77777777" w:rsidR="0048560F" w:rsidRDefault="0048560F" w:rsidP="00E64705"/>
    <w:p w14:paraId="26761C2F" w14:textId="77777777" w:rsidR="0048560F" w:rsidRDefault="0048560F" w:rsidP="00E64705"/>
    <w:p w14:paraId="1C23F531" w14:textId="77777777" w:rsidR="0048560F" w:rsidRDefault="0048560F" w:rsidP="00E64705"/>
    <w:p w14:paraId="2A822288" w14:textId="77777777" w:rsidR="0048560F" w:rsidRDefault="0048560F" w:rsidP="00E64705"/>
    <w:p w14:paraId="5D738B0E" w14:textId="77777777" w:rsidR="0048560F" w:rsidRDefault="0048560F" w:rsidP="00E64705"/>
    <w:p w14:paraId="34AA7526" w14:textId="77777777" w:rsidR="0048560F" w:rsidRDefault="0048560F" w:rsidP="00E64705"/>
    <w:p w14:paraId="0A5CFD36" w14:textId="77777777" w:rsidR="0048560F" w:rsidRDefault="0048560F" w:rsidP="00E64705"/>
    <w:p w14:paraId="2C6AC242" w14:textId="77777777" w:rsidR="0048560F" w:rsidRDefault="0048560F" w:rsidP="00E64705"/>
    <w:p w14:paraId="16AB15F3" w14:textId="77777777" w:rsidR="0048560F" w:rsidRDefault="0048560F" w:rsidP="00E64705"/>
    <w:p w14:paraId="3C75D90E" w14:textId="77777777" w:rsidR="0048560F" w:rsidRDefault="0048560F" w:rsidP="0048560F">
      <w:pPr>
        <w:pStyle w:val="Heading1"/>
      </w:pPr>
      <w:r>
        <w:lastRenderedPageBreak/>
        <w:t>Chain of Responsibility</w:t>
      </w:r>
    </w:p>
    <w:p w14:paraId="1014B665" w14:textId="77777777" w:rsidR="0048560F" w:rsidRDefault="0048560F" w:rsidP="00E64705"/>
    <w:p w14:paraId="05A5FF09" w14:textId="77777777" w:rsidR="0048560F" w:rsidRDefault="0048560F" w:rsidP="0048560F">
      <w:pPr>
        <w:pStyle w:val="Heading2"/>
      </w:pPr>
      <w:r>
        <w:t>Design Problem</w:t>
      </w:r>
    </w:p>
    <w:p w14:paraId="4C35B48A"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 ChangeGiver class is implementing giveChange method.</w:t>
      </w:r>
    </w:p>
    <w:p w14:paraId="435BFBC8"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14:paraId="3AD705D7"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14:paraId="6607EF4E"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14:paraId="59747A3F" w14:textId="77777777" w:rsidR="0048560F" w:rsidRDefault="0048560F" w:rsidP="00E64705"/>
    <w:p w14:paraId="285430F2" w14:textId="77777777" w:rsidR="0048560F" w:rsidRDefault="0048560F" w:rsidP="005359D4">
      <w:pPr>
        <w:ind w:left="0"/>
      </w:pPr>
    </w:p>
    <w:p w14:paraId="40E67A7F" w14:textId="77777777" w:rsidR="0048560F" w:rsidRDefault="0048560F" w:rsidP="0048560F">
      <w:pPr>
        <w:pStyle w:val="Heading2"/>
      </w:pPr>
      <w:r>
        <w:t>Candidate Design Pattern(s) Considered</w:t>
      </w:r>
    </w:p>
    <w:tbl>
      <w:tblPr>
        <w:tblStyle w:val="GridTable4-Accent6"/>
        <w:tblW w:w="0" w:type="auto"/>
        <w:tblLook w:val="04A0" w:firstRow="1" w:lastRow="0" w:firstColumn="1" w:lastColumn="0" w:noHBand="0" w:noVBand="1"/>
      </w:tblPr>
      <w:tblGrid>
        <w:gridCol w:w="1694"/>
        <w:gridCol w:w="3667"/>
        <w:gridCol w:w="3989"/>
      </w:tblGrid>
      <w:tr w:rsidR="00672366" w:rsidRPr="006C5095" w14:paraId="68BE7A6E" w14:textId="77777777"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4F63805" w14:textId="77777777"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14:paraId="54D00882" w14:textId="77777777"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14:paraId="4BE34442" w14:textId="77777777"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14:paraId="243EDDBC" w14:textId="77777777"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14:paraId="6E6BC1B9" w14:textId="77777777"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14:paraId="36F3C866" w14:textId="77777777" w:rsidR="00672366" w:rsidRPr="006C5095" w:rsidRDefault="005A6BFA" w:rsidP="00726492">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14:paraId="415BC400" w14:textId="77777777"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14:paraId="787B10C2" w14:textId="77777777" w:rsidR="00672366" w:rsidRPr="006C5095" w:rsidRDefault="005A6BFA" w:rsidP="0072649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14:paraId="479743F3" w14:textId="77777777" w:rsidTr="005A6BFA">
        <w:tc>
          <w:tcPr>
            <w:cnfStyle w:val="001000000000" w:firstRow="0" w:lastRow="0" w:firstColumn="1" w:lastColumn="0" w:oddVBand="0" w:evenVBand="0" w:oddHBand="0" w:evenHBand="0" w:firstRowFirstColumn="0" w:firstRowLastColumn="0" w:lastRowFirstColumn="0" w:lastRowLastColumn="0"/>
            <w:tcW w:w="1694" w:type="dxa"/>
          </w:tcPr>
          <w:p w14:paraId="1ACD477F" w14:textId="77777777"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14:paraId="503C9094" w14:textId="77777777" w:rsidR="00672366" w:rsidRPr="006C5095" w:rsidRDefault="00672366" w:rsidP="00726492">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3E835582" w14:textId="77777777" w:rsidR="00672366" w:rsidRPr="006C5095" w:rsidRDefault="005A6BFA" w:rsidP="00726492">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14:paraId="4F742A9A" w14:textId="77777777" w:rsidR="00672366" w:rsidRPr="006C5095" w:rsidRDefault="00672366" w:rsidP="00726492">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36932FA3" w14:textId="77777777" w:rsidR="00672366" w:rsidRPr="006C5095" w:rsidRDefault="005A6BFA" w:rsidP="00726492">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14:paraId="6D884845" w14:textId="77777777"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1116A2E9" w14:textId="77777777"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14:paraId="2C74921F" w14:textId="77777777"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in this case ChangeGiver class, and the handlers processing the requests. Each domination of change will be handled by the respective class.</w:t>
            </w:r>
          </w:p>
          <w:p w14:paraId="0F168210" w14:textId="77777777"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20498291" w14:textId="77777777" w:rsidR="0048560F" w:rsidRDefault="0048560F" w:rsidP="00E64705"/>
    <w:p w14:paraId="3F22C620" w14:textId="77777777" w:rsidR="0048560F" w:rsidRDefault="0048560F" w:rsidP="00E64705"/>
    <w:p w14:paraId="03476BCA" w14:textId="7299F99A" w:rsidR="0048560F" w:rsidRDefault="0048560F" w:rsidP="0048560F">
      <w:pPr>
        <w:pStyle w:val="Heading2"/>
      </w:pPr>
      <w:r>
        <w:t>Participants</w:t>
      </w:r>
    </w:p>
    <w:p w14:paraId="65FEC427" w14:textId="77777777"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14:paraId="79B7E69B"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14:paraId="1F16C25E"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14:paraId="472B65F1"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14:paraId="66F2A790"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ConcreteHandler</w:t>
      </w:r>
      <w:r w:rsidRPr="005A6BFA">
        <w:rPr>
          <w:rFonts w:ascii="Times New Roman" w:eastAsia="Times New Roman" w:hAnsi="Times New Roman" w:cs="Times New Roman"/>
          <w:sz w:val="24"/>
          <w:szCs w:val="24"/>
          <w:lang w:eastAsia="en-GB"/>
        </w:rPr>
        <w:t>  </w:t>
      </w:r>
    </w:p>
    <w:p w14:paraId="0613376D"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14:paraId="2A420A98"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14:paraId="429D3353"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14:paraId="23C6C348"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14:paraId="1B3E699D"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14:paraId="44667850"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14:paraId="2A226B75"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14:paraId="05812B8B"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14:paraId="47702446"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14:paraId="342C74C9"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14:paraId="28891751"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14:paraId="2E503F2A" w14:textId="77777777" w:rsidR="0048560F" w:rsidRDefault="0048560F" w:rsidP="00E64705"/>
    <w:p w14:paraId="58CC597E" w14:textId="77777777" w:rsidR="005359D4" w:rsidRDefault="005359D4" w:rsidP="005359D4">
      <w:pPr>
        <w:pStyle w:val="Heading2"/>
      </w:pPr>
      <w:r>
        <w:lastRenderedPageBreak/>
        <w:t>Current Design</w:t>
      </w:r>
    </w:p>
    <w:p w14:paraId="329222E5" w14:textId="77777777" w:rsidR="005359D4" w:rsidRDefault="005359D4" w:rsidP="005359D4">
      <w:pPr>
        <w:pStyle w:val="Heading3"/>
      </w:pPr>
      <w:r>
        <w:t>Sequence Diagram</w:t>
      </w:r>
    </w:p>
    <w:p w14:paraId="2B518927" w14:textId="77777777" w:rsidR="005359D4" w:rsidRPr="0048560F" w:rsidRDefault="005359D4" w:rsidP="005359D4">
      <w:r>
        <w:rPr>
          <w:noProof/>
          <w:lang w:eastAsia="en-US" w:bidi="ta-IN"/>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14:paraId="579405B3" w14:textId="77777777" w:rsidR="0048560F" w:rsidRDefault="0048560F" w:rsidP="00E64705"/>
    <w:p w14:paraId="0BD6EAB6" w14:textId="766497FE" w:rsidR="0048560F" w:rsidRDefault="0048560F" w:rsidP="0048560F">
      <w:pPr>
        <w:pStyle w:val="Heading2"/>
      </w:pPr>
      <w:r>
        <w:lastRenderedPageBreak/>
        <w:t>Revised Design</w:t>
      </w:r>
    </w:p>
    <w:p w14:paraId="4EF6F1DA" w14:textId="77777777" w:rsidR="0048560F" w:rsidRDefault="005A6BFA" w:rsidP="005A6BFA">
      <w:pPr>
        <w:pStyle w:val="Heading3"/>
      </w:pPr>
      <w:r>
        <w:t>Class Diagram</w:t>
      </w:r>
    </w:p>
    <w:p w14:paraId="72A918B3" w14:textId="77777777" w:rsidR="005A6BFA" w:rsidRDefault="005A6BFA" w:rsidP="00E64705">
      <w:r>
        <w:rPr>
          <w:rFonts w:ascii="Helvetica" w:hAnsi="Helvetica" w:cs="Helvetica"/>
          <w:noProof/>
          <w:lang w:eastAsia="en-US" w:bidi="ta-IN"/>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14:paraId="5C25896E" w14:textId="77777777" w:rsidR="0048560F" w:rsidRDefault="0048560F" w:rsidP="00E64705"/>
    <w:p w14:paraId="27162B49" w14:textId="77777777" w:rsidR="005A6BFA" w:rsidRDefault="005A6BFA" w:rsidP="00E64705"/>
    <w:p w14:paraId="18875FB2" w14:textId="77777777" w:rsidR="005A6BFA" w:rsidRDefault="005A6BFA" w:rsidP="005A6BFA">
      <w:pPr>
        <w:pStyle w:val="Heading3"/>
      </w:pPr>
      <w:r>
        <w:t>Sequence Diagram</w:t>
      </w:r>
    </w:p>
    <w:p w14:paraId="1C6EF0C7" w14:textId="77777777" w:rsidR="005A6BFA" w:rsidRDefault="005A6BFA" w:rsidP="00E64705">
      <w:r>
        <w:rPr>
          <w:rFonts w:ascii="Helvetica" w:hAnsi="Helvetica" w:cs="Helvetica"/>
          <w:noProof/>
          <w:lang w:eastAsia="en-US" w:bidi="ta-IN"/>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14:paraId="6717D636" w14:textId="77777777" w:rsidR="005A6BFA" w:rsidRDefault="005A6BFA" w:rsidP="00E64705"/>
    <w:p w14:paraId="1881C03E" w14:textId="77777777" w:rsidR="005A6BFA" w:rsidRDefault="005A6BFA" w:rsidP="00E64705"/>
    <w:p w14:paraId="44B8D035" w14:textId="77777777" w:rsidR="0048560F" w:rsidRDefault="0048560F" w:rsidP="005A6BFA">
      <w:pPr>
        <w:pStyle w:val="Heading2"/>
      </w:pPr>
      <w:r>
        <w:t>Implementation Issues</w:t>
      </w:r>
    </w:p>
    <w:p w14:paraId="01185840" w14:textId="77777777" w:rsidR="005A6BFA" w:rsidRDefault="005A6BFA" w:rsidP="005A6BFA"/>
    <w:tbl>
      <w:tblPr>
        <w:tblStyle w:val="GridTable4-Accent6"/>
        <w:tblW w:w="0" w:type="auto"/>
        <w:tblLook w:val="04A0" w:firstRow="1" w:lastRow="0" w:firstColumn="1" w:lastColumn="0" w:noHBand="0" w:noVBand="1"/>
      </w:tblPr>
      <w:tblGrid>
        <w:gridCol w:w="2943"/>
        <w:gridCol w:w="6299"/>
      </w:tblGrid>
      <w:tr w:rsidR="005A6BFA" w:rsidRPr="000975F2" w14:paraId="1A45E6DE" w14:textId="77777777"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FE3E4F" w14:textId="77777777"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14:paraId="3DA912E0" w14:textId="77777777"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14:paraId="7DA52662"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6B69962"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lastRenderedPageBreak/>
              <w:t>Implementing the successor chain</w:t>
            </w:r>
          </w:p>
          <w:p w14:paraId="26270A10" w14:textId="77777777" w:rsidR="005A6BFA" w:rsidRPr="000975F2" w:rsidRDefault="005A6BFA" w:rsidP="000975F2">
            <w:pPr>
              <w:spacing w:line="360" w:lineRule="auto"/>
              <w:jc w:val="both"/>
              <w:rPr>
                <w:rFonts w:ascii="Times New Roman" w:hAnsi="Times New Roman" w:cs="Times New Roman"/>
                <w:sz w:val="24"/>
                <w:szCs w:val="24"/>
              </w:rPr>
            </w:pPr>
          </w:p>
        </w:tc>
        <w:tc>
          <w:tcPr>
            <w:tcW w:w="6299" w:type="dxa"/>
          </w:tcPr>
          <w:p w14:paraId="42B9C9E6"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new links can be defined either in the Handler or the ConcreteHandler.</w:t>
            </w:r>
          </w:p>
          <w:p w14:paraId="6C835E55"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6C6E4A9"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For our implementation, the new links are defined in the ConcreteHandler itself.</w:t>
            </w:r>
          </w:p>
          <w:p w14:paraId="173ECB96"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F150911"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14:paraId="4509A745"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14:paraId="1E62D098"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14:paraId="4FE9187B"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14:paraId="3C5D088A"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14:paraId="581D7883"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14:paraId="5790E037" w14:textId="77777777" w:rsidTr="000975F2">
        <w:tc>
          <w:tcPr>
            <w:cnfStyle w:val="001000000000" w:firstRow="0" w:lastRow="0" w:firstColumn="1" w:lastColumn="0" w:oddVBand="0" w:evenVBand="0" w:oddHBand="0" w:evenHBand="0" w:firstRowFirstColumn="0" w:firstRowLastColumn="0" w:lastRowFirstColumn="0" w:lastRowLastColumn="0"/>
            <w:tcW w:w="2943" w:type="dxa"/>
          </w:tcPr>
          <w:p w14:paraId="43BE73EA"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14:paraId="7C71AAA6" w14:textId="77777777"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14:paraId="2FACAFEC"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14:paraId="0EE5AFE7"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99E91E" w14:textId="77777777"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It is handled solely by the ConcreteHandlers.</w:t>
            </w:r>
          </w:p>
        </w:tc>
      </w:tr>
      <w:tr w:rsidR="005A6BFA" w:rsidRPr="000975F2" w14:paraId="397366DA"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BF68049" w14:textId="77777777"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14:paraId="6AA45658"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14:paraId="3D91687A"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E61E97D"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14:paraId="5D4719BB"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BB2F30E"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14:paraId="6B230493" w14:textId="77777777"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14:paraId="1B3D7EF5" w14:textId="77777777" w:rsidR="005A6BFA" w:rsidRDefault="005A6BFA" w:rsidP="005A6BFA"/>
    <w:p w14:paraId="213C349A" w14:textId="77777777" w:rsidR="000975F2" w:rsidRDefault="000975F2" w:rsidP="005A6BFA"/>
    <w:p w14:paraId="3C4E6422" w14:textId="77777777" w:rsidR="00C237C8" w:rsidRDefault="00C237C8" w:rsidP="005A6BFA"/>
    <w:p w14:paraId="1DBAC93F" w14:textId="77777777" w:rsidR="000975F2" w:rsidRDefault="000975F2" w:rsidP="005A6BFA"/>
    <w:p w14:paraId="21C72C70" w14:textId="77777777" w:rsidR="000975F2" w:rsidRDefault="0051751C" w:rsidP="0051751C">
      <w:pPr>
        <w:pStyle w:val="Heading1"/>
      </w:pPr>
      <w:r>
        <w:lastRenderedPageBreak/>
        <w:t>Bridge</w:t>
      </w:r>
    </w:p>
    <w:p w14:paraId="71008127" w14:textId="77777777" w:rsidR="000975F2" w:rsidRDefault="000975F2" w:rsidP="005A6BFA"/>
    <w:p w14:paraId="0B5AB4FC" w14:textId="52E260E4" w:rsidR="008B4AC2" w:rsidRDefault="0051751C" w:rsidP="008B4AC2">
      <w:pPr>
        <w:pStyle w:val="Heading2"/>
      </w:pPr>
      <w:r>
        <w:t>Design Problem</w:t>
      </w:r>
    </w:p>
    <w:p w14:paraId="270E6804" w14:textId="77777777" w:rsidR="008B4AC2" w:rsidRDefault="008B4AC2" w:rsidP="008B4AC2">
      <w:r>
        <w:t>The vending machine currently use File Property Loader to load and initialize Cash and Drink, it does not support other loaders. For example, if the vending machine application is to be reused in another project which store all Cash and Drink information in Database instead of file.</w:t>
      </w:r>
    </w:p>
    <w:p w14:paraId="31DDDA59" w14:textId="51ABF659" w:rsidR="008B4AC2" w:rsidRPr="008B4AC2" w:rsidRDefault="008B4AC2" w:rsidP="008B4AC2">
      <w:r>
        <w:t>Based on the current design structure, it is not easy to extend to support the additional ways of Property Loader feature.</w:t>
      </w:r>
    </w:p>
    <w:p w14:paraId="12418AE2" w14:textId="77777777" w:rsidR="0051751C" w:rsidRDefault="0051751C" w:rsidP="005A6BFA"/>
    <w:p w14:paraId="40793ACB" w14:textId="038E1E4A" w:rsidR="008B4AC2" w:rsidRDefault="008B4AC2" w:rsidP="008B4AC2">
      <w:pPr>
        <w:pStyle w:val="Heading2"/>
      </w:pPr>
      <w:r>
        <w:t>Motivation</w:t>
      </w:r>
    </w:p>
    <w:p w14:paraId="140C045F" w14:textId="77777777" w:rsidR="008B4AC2" w:rsidRDefault="008B4AC2" w:rsidP="008B4AC2">
      <w:pPr>
        <w:spacing w:after="200" w:line="276" w:lineRule="auto"/>
        <w:ind w:right="0"/>
      </w:pPr>
      <w:r>
        <w:t>The ability to reuse the vending machine system to store the Cash and Drink information</w:t>
      </w:r>
      <w:r w:rsidRPr="000F5AF9">
        <w:t xml:space="preserve"> </w:t>
      </w:r>
      <w:r>
        <w:t xml:space="preserve">in other ways besides storing in file </w:t>
      </w:r>
      <w:r w:rsidRPr="000F5AF9">
        <w:t>without affecting existing design</w:t>
      </w:r>
      <w:r>
        <w:t>.</w:t>
      </w:r>
    </w:p>
    <w:p w14:paraId="7E2CB440" w14:textId="2C107393" w:rsidR="008B4AC2" w:rsidRDefault="008B4AC2" w:rsidP="008B4AC2">
      <w:r>
        <w:t>The Cash/Drink Property Loader code is closely coupled with File Property L</w:t>
      </w:r>
      <w:r w:rsidRPr="0028192E">
        <w:t>oader implementation.</w:t>
      </w:r>
      <w:r>
        <w:t xml:space="preserve"> Whenever a client creates a Cash/Drink Property Loader, it instantiates a concrete class that has one specific implementation (File Property Loader). This, in turn, makes it harder to port the system using other Loader implementations.</w:t>
      </w:r>
    </w:p>
    <w:p w14:paraId="0E2E97B0" w14:textId="77777777" w:rsidR="008B4AC2" w:rsidRDefault="008B4AC2" w:rsidP="008B4AC2"/>
    <w:p w14:paraId="7779BC7E" w14:textId="77777777" w:rsidR="0051751C" w:rsidRDefault="0051751C" w:rsidP="0051751C">
      <w:pPr>
        <w:pStyle w:val="Heading2"/>
      </w:pPr>
      <w:r>
        <w:t>Candidate Design Pattern(s)</w:t>
      </w:r>
    </w:p>
    <w:p w14:paraId="6B0C613B" w14:textId="77777777" w:rsidR="00D84B03" w:rsidRPr="008432BA" w:rsidRDefault="00D84B03" w:rsidP="00D84B03">
      <w:r>
        <w:t>The identified design problem is a Structural issue therefore the following Candidate Design Pattern are from Structural:</w:t>
      </w:r>
    </w:p>
    <w:tbl>
      <w:tblPr>
        <w:tblStyle w:val="TableGrid"/>
        <w:tblW w:w="0" w:type="auto"/>
        <w:tblLayout w:type="fixed"/>
        <w:tblLook w:val="04A0" w:firstRow="1" w:lastRow="0" w:firstColumn="1" w:lastColumn="0" w:noHBand="0" w:noVBand="1"/>
      </w:tblPr>
      <w:tblGrid>
        <w:gridCol w:w="1317"/>
        <w:gridCol w:w="3894"/>
        <w:gridCol w:w="4031"/>
      </w:tblGrid>
      <w:tr w:rsidR="00D84B03" w14:paraId="1827BFA2" w14:textId="77777777" w:rsidTr="0080096C">
        <w:tc>
          <w:tcPr>
            <w:tcW w:w="1317" w:type="dxa"/>
          </w:tcPr>
          <w:p w14:paraId="54FB1084" w14:textId="77777777" w:rsidR="00D84B03" w:rsidRDefault="00D84B03" w:rsidP="0080096C">
            <w:pPr>
              <w:rPr>
                <w:rFonts w:cstheme="minorHAnsi"/>
              </w:rPr>
            </w:pPr>
          </w:p>
        </w:tc>
        <w:tc>
          <w:tcPr>
            <w:tcW w:w="3894" w:type="dxa"/>
          </w:tcPr>
          <w:p w14:paraId="3EB56A00" w14:textId="77777777" w:rsidR="00D84B03" w:rsidRPr="00255C62" w:rsidRDefault="00D84B03" w:rsidP="0080096C">
            <w:pPr>
              <w:rPr>
                <w:b/>
              </w:rPr>
            </w:pPr>
            <w:r w:rsidRPr="00255C62">
              <w:rPr>
                <w:b/>
              </w:rPr>
              <w:t>Bridge</w:t>
            </w:r>
          </w:p>
        </w:tc>
        <w:tc>
          <w:tcPr>
            <w:tcW w:w="4031" w:type="dxa"/>
          </w:tcPr>
          <w:p w14:paraId="50B057DE" w14:textId="77777777" w:rsidR="00D84B03" w:rsidRPr="00255C62" w:rsidRDefault="00D84B03" w:rsidP="0080096C">
            <w:pPr>
              <w:rPr>
                <w:b/>
              </w:rPr>
            </w:pPr>
            <w:r>
              <w:rPr>
                <w:b/>
              </w:rPr>
              <w:t>Facade</w:t>
            </w:r>
          </w:p>
        </w:tc>
      </w:tr>
      <w:tr w:rsidR="00D84B03" w14:paraId="1A090502" w14:textId="77777777" w:rsidTr="0080096C">
        <w:tc>
          <w:tcPr>
            <w:tcW w:w="1317" w:type="dxa"/>
          </w:tcPr>
          <w:p w14:paraId="47EF777A" w14:textId="77777777" w:rsidR="00D84B03" w:rsidRPr="004E0CED" w:rsidRDefault="00D84B03" w:rsidP="0080096C">
            <w:pPr>
              <w:rPr>
                <w:rFonts w:cstheme="minorHAnsi"/>
              </w:rPr>
            </w:pPr>
            <w:r w:rsidRPr="004E0CED">
              <w:rPr>
                <w:rFonts w:cstheme="minorHAnsi"/>
              </w:rPr>
              <w:t>Intent</w:t>
            </w:r>
          </w:p>
        </w:tc>
        <w:tc>
          <w:tcPr>
            <w:tcW w:w="3894" w:type="dxa"/>
          </w:tcPr>
          <w:p w14:paraId="48C7640D" w14:textId="77777777" w:rsidR="00D84B03" w:rsidRPr="004E0CED" w:rsidRDefault="00D84B03" w:rsidP="0080096C">
            <w:pPr>
              <w:rPr>
                <w:rFonts w:cstheme="minorHAnsi"/>
              </w:rPr>
            </w:pPr>
            <w:r w:rsidRPr="004E0CED">
              <w:rPr>
                <w:rFonts w:cstheme="minorHAnsi"/>
              </w:rPr>
              <w:t>Decouple an abstraction from its implementation so that the two can vary independently.</w:t>
            </w:r>
          </w:p>
        </w:tc>
        <w:tc>
          <w:tcPr>
            <w:tcW w:w="4031" w:type="dxa"/>
          </w:tcPr>
          <w:p w14:paraId="245633AC" w14:textId="77777777" w:rsidR="00D84B03" w:rsidRPr="004E0CED" w:rsidRDefault="00D84B03" w:rsidP="0080096C">
            <w:pPr>
              <w:autoSpaceDE w:val="0"/>
              <w:autoSpaceDN w:val="0"/>
              <w:adjustRightInd w:val="0"/>
              <w:rPr>
                <w:rFonts w:cstheme="minorHAnsi"/>
              </w:rPr>
            </w:pPr>
            <w:r>
              <w:rPr>
                <w:rFonts w:cstheme="minorHAnsi"/>
              </w:rPr>
              <w:t>Provide a unified interface to a set of interfaces in a subsystem. Façade defines a higher level interface that makes the subsystem easier to use.</w:t>
            </w:r>
          </w:p>
        </w:tc>
      </w:tr>
      <w:tr w:rsidR="00D84B03" w14:paraId="06C12B31" w14:textId="77777777" w:rsidTr="0080096C">
        <w:tc>
          <w:tcPr>
            <w:tcW w:w="1317" w:type="dxa"/>
          </w:tcPr>
          <w:p w14:paraId="6711E80E" w14:textId="77777777" w:rsidR="00D84B03" w:rsidRPr="004E0CED" w:rsidRDefault="00D84B03" w:rsidP="0080096C">
            <w:pPr>
              <w:rPr>
                <w:rFonts w:cstheme="minorHAnsi"/>
              </w:rPr>
            </w:pPr>
            <w:r w:rsidRPr="004E0CED">
              <w:rPr>
                <w:rFonts w:cstheme="minorHAnsi"/>
              </w:rPr>
              <w:t>Applicability</w:t>
            </w:r>
          </w:p>
        </w:tc>
        <w:tc>
          <w:tcPr>
            <w:tcW w:w="3894" w:type="dxa"/>
          </w:tcPr>
          <w:p w14:paraId="3500421E" w14:textId="77777777" w:rsidR="00D84B03" w:rsidRPr="004E0CED" w:rsidRDefault="00D84B03" w:rsidP="00D84B03">
            <w:pPr>
              <w:pStyle w:val="ListParagraph"/>
              <w:numPr>
                <w:ilvl w:val="0"/>
                <w:numId w:val="20"/>
              </w:numPr>
              <w:autoSpaceDE w:val="0"/>
              <w:autoSpaceDN w:val="0"/>
              <w:adjustRightInd w:val="0"/>
              <w:spacing w:after="0"/>
              <w:ind w:right="0"/>
              <w:rPr>
                <w:rFonts w:cstheme="minorHAnsi"/>
              </w:rPr>
            </w:pPr>
            <w:r w:rsidRPr="004E0CED">
              <w:rPr>
                <w:rFonts w:cstheme="minorHAnsi"/>
              </w:rPr>
              <w:t>You want to avoid a permanent binding between an abstraction and its implementation.</w:t>
            </w:r>
          </w:p>
          <w:p w14:paraId="65F55B5A" w14:textId="77777777" w:rsidR="00D84B03" w:rsidRPr="004E0CED" w:rsidRDefault="00D84B03" w:rsidP="00D84B03">
            <w:pPr>
              <w:pStyle w:val="ListParagraph"/>
              <w:numPr>
                <w:ilvl w:val="0"/>
                <w:numId w:val="20"/>
              </w:numPr>
              <w:autoSpaceDE w:val="0"/>
              <w:autoSpaceDN w:val="0"/>
              <w:adjustRightInd w:val="0"/>
              <w:spacing w:after="0"/>
              <w:ind w:right="0"/>
              <w:rPr>
                <w:rFonts w:cstheme="minorHAnsi"/>
              </w:rPr>
            </w:pPr>
            <w:r w:rsidRPr="004E0CED">
              <w:rPr>
                <w:rFonts w:cstheme="minorHAnsi"/>
              </w:rPr>
              <w:t>This might be the case, for example, when the implementation must be selected or switched at run-time.</w:t>
            </w:r>
          </w:p>
          <w:p w14:paraId="10BE7F76" w14:textId="77777777" w:rsidR="00D84B03" w:rsidRPr="004E0CED" w:rsidRDefault="00D84B03" w:rsidP="00D84B03">
            <w:pPr>
              <w:pStyle w:val="ListParagraph"/>
              <w:numPr>
                <w:ilvl w:val="0"/>
                <w:numId w:val="20"/>
              </w:numPr>
              <w:autoSpaceDE w:val="0"/>
              <w:autoSpaceDN w:val="0"/>
              <w:adjustRightInd w:val="0"/>
              <w:spacing w:after="0"/>
              <w:ind w:right="0"/>
              <w:rPr>
                <w:rFonts w:cstheme="minorHAnsi"/>
              </w:rPr>
            </w:pPr>
            <w:r w:rsidRPr="004E0CED">
              <w:rPr>
                <w:rFonts w:cstheme="minorHAnsi"/>
              </w:rPr>
              <w:t>Both the abstractions and their implementations should be extensible by subclassing. In this case, the Bridge pattern lets you combine the different abstractions and implementations and extend them independently.</w:t>
            </w:r>
          </w:p>
          <w:p w14:paraId="772C9DB1" w14:textId="77777777" w:rsidR="00D84B03" w:rsidRPr="004E0CED" w:rsidRDefault="00D84B03" w:rsidP="00D84B03">
            <w:pPr>
              <w:pStyle w:val="ListParagraph"/>
              <w:numPr>
                <w:ilvl w:val="0"/>
                <w:numId w:val="20"/>
              </w:numPr>
              <w:autoSpaceDE w:val="0"/>
              <w:autoSpaceDN w:val="0"/>
              <w:adjustRightInd w:val="0"/>
              <w:spacing w:after="0"/>
              <w:ind w:right="0"/>
              <w:rPr>
                <w:rFonts w:cstheme="minorHAnsi"/>
              </w:rPr>
            </w:pPr>
            <w:r w:rsidRPr="004E0CED">
              <w:rPr>
                <w:rFonts w:cstheme="minorHAnsi"/>
              </w:rPr>
              <w:lastRenderedPageBreak/>
              <w:t>Changes in the implementation of an abstraction should have no impact on clients; that is, their code should not have to be recompiled.</w:t>
            </w:r>
          </w:p>
          <w:p w14:paraId="05AA889D" w14:textId="77777777" w:rsidR="00D84B03" w:rsidRPr="004E0CED" w:rsidRDefault="00D84B03" w:rsidP="00D84B03">
            <w:pPr>
              <w:pStyle w:val="ListParagraph"/>
              <w:numPr>
                <w:ilvl w:val="0"/>
                <w:numId w:val="20"/>
              </w:numPr>
              <w:autoSpaceDE w:val="0"/>
              <w:autoSpaceDN w:val="0"/>
              <w:adjustRightInd w:val="0"/>
              <w:spacing w:after="0"/>
              <w:ind w:right="0"/>
              <w:rPr>
                <w:rFonts w:cstheme="minorHAnsi"/>
              </w:rPr>
            </w:pPr>
            <w:r w:rsidRPr="004E0CED">
              <w:rPr>
                <w:rFonts w:cstheme="minorHAnsi"/>
              </w:rPr>
              <w:t>You want to share an implementation among multiple objects (perhaps using reference counting), and this fact should be hidden from the client.</w:t>
            </w:r>
          </w:p>
          <w:p w14:paraId="7A47A581" w14:textId="77777777" w:rsidR="00D84B03" w:rsidRPr="004E0CED" w:rsidRDefault="00D84B03" w:rsidP="0080096C">
            <w:pPr>
              <w:rPr>
                <w:rFonts w:cstheme="minorHAnsi"/>
              </w:rPr>
            </w:pPr>
          </w:p>
        </w:tc>
        <w:tc>
          <w:tcPr>
            <w:tcW w:w="4031" w:type="dxa"/>
          </w:tcPr>
          <w:p w14:paraId="29A54817" w14:textId="77777777" w:rsidR="00D84B03" w:rsidRPr="004E0CED" w:rsidRDefault="00D84B03" w:rsidP="00D84B03">
            <w:pPr>
              <w:pStyle w:val="ListParagraph"/>
              <w:numPr>
                <w:ilvl w:val="0"/>
                <w:numId w:val="20"/>
              </w:numPr>
              <w:autoSpaceDE w:val="0"/>
              <w:autoSpaceDN w:val="0"/>
              <w:adjustRightInd w:val="0"/>
              <w:spacing w:after="0"/>
              <w:ind w:right="0"/>
              <w:rPr>
                <w:rFonts w:cstheme="minorHAnsi"/>
              </w:rPr>
            </w:pPr>
            <w:r w:rsidRPr="004E0CED">
              <w:rPr>
                <w:rFonts w:cstheme="minorHAnsi"/>
              </w:rPr>
              <w:lastRenderedPageBreak/>
              <w:t>You want to</w:t>
            </w:r>
            <w:r>
              <w:rPr>
                <w:rFonts w:cstheme="minorHAnsi"/>
              </w:rPr>
              <w:t xml:space="preserve"> provide a simple interface to a complex subsystem</w:t>
            </w:r>
            <w:r w:rsidRPr="004E0CED">
              <w:rPr>
                <w:rFonts w:cstheme="minorHAnsi"/>
              </w:rPr>
              <w:t>.</w:t>
            </w:r>
          </w:p>
          <w:p w14:paraId="44CB6881" w14:textId="77777777" w:rsidR="00D84B03" w:rsidRDefault="00D84B03" w:rsidP="00D84B03">
            <w:pPr>
              <w:pStyle w:val="ListParagraph"/>
              <w:numPr>
                <w:ilvl w:val="0"/>
                <w:numId w:val="20"/>
              </w:numPr>
              <w:autoSpaceDE w:val="0"/>
              <w:autoSpaceDN w:val="0"/>
              <w:adjustRightInd w:val="0"/>
              <w:spacing w:after="0"/>
              <w:ind w:right="0"/>
              <w:rPr>
                <w:rFonts w:cstheme="minorHAnsi"/>
              </w:rPr>
            </w:pPr>
            <w:r>
              <w:rPr>
                <w:rFonts w:cstheme="minorHAnsi"/>
              </w:rPr>
              <w:t>There are many dependencies between clients and the implementation classes of other subsystems, thereby promoting subsystem independence and portability.</w:t>
            </w:r>
          </w:p>
          <w:p w14:paraId="4A750803" w14:textId="77777777" w:rsidR="00D84B03" w:rsidRPr="004E0CED" w:rsidRDefault="00D84B03" w:rsidP="00D84B03">
            <w:pPr>
              <w:pStyle w:val="ListParagraph"/>
              <w:numPr>
                <w:ilvl w:val="0"/>
                <w:numId w:val="20"/>
              </w:numPr>
              <w:autoSpaceDE w:val="0"/>
              <w:autoSpaceDN w:val="0"/>
              <w:adjustRightInd w:val="0"/>
              <w:spacing w:after="0"/>
              <w:ind w:right="0"/>
              <w:rPr>
                <w:rFonts w:cstheme="minorHAnsi"/>
              </w:rPr>
            </w:pPr>
            <w:r>
              <w:rPr>
                <w:rFonts w:cstheme="minorHAnsi"/>
              </w:rPr>
              <w:t>You want to layer your subsystems. Use a façade to define an entry point to each subsystem level.</w:t>
            </w:r>
          </w:p>
        </w:tc>
      </w:tr>
      <w:tr w:rsidR="00D84B03" w14:paraId="676EE92E" w14:textId="77777777" w:rsidTr="0080096C">
        <w:tc>
          <w:tcPr>
            <w:tcW w:w="1317" w:type="dxa"/>
          </w:tcPr>
          <w:p w14:paraId="3BA2B0F2" w14:textId="77777777" w:rsidR="00D84B03" w:rsidRPr="004E0CED" w:rsidRDefault="00D84B03" w:rsidP="0080096C">
            <w:pPr>
              <w:rPr>
                <w:rFonts w:cstheme="minorHAnsi"/>
              </w:rPr>
            </w:pPr>
            <w:r w:rsidRPr="004E0CED">
              <w:rPr>
                <w:rFonts w:cstheme="minorHAnsi"/>
              </w:rPr>
              <w:lastRenderedPageBreak/>
              <w:t>Aspect</w:t>
            </w:r>
          </w:p>
        </w:tc>
        <w:tc>
          <w:tcPr>
            <w:tcW w:w="3894" w:type="dxa"/>
          </w:tcPr>
          <w:p w14:paraId="6B6B0BF4" w14:textId="77777777" w:rsidR="00D84B03" w:rsidRPr="004E0CED" w:rsidRDefault="00D84B03" w:rsidP="0080096C">
            <w:pPr>
              <w:rPr>
                <w:rFonts w:cstheme="minorHAnsi"/>
                <w:u w:val="single"/>
              </w:rPr>
            </w:pPr>
            <w:r w:rsidRPr="004E0CED">
              <w:rPr>
                <w:rFonts w:cstheme="minorHAnsi"/>
              </w:rPr>
              <w:t>Implementation of an object</w:t>
            </w:r>
          </w:p>
        </w:tc>
        <w:tc>
          <w:tcPr>
            <w:tcW w:w="4031" w:type="dxa"/>
          </w:tcPr>
          <w:p w14:paraId="04B679E5" w14:textId="77777777" w:rsidR="00D84B03" w:rsidRPr="004E0CED" w:rsidRDefault="00D84B03" w:rsidP="0080096C">
            <w:pPr>
              <w:rPr>
                <w:rFonts w:cstheme="minorHAnsi"/>
              </w:rPr>
            </w:pPr>
            <w:r w:rsidRPr="00A14ABC">
              <w:rPr>
                <w:rFonts w:cstheme="minorHAnsi"/>
              </w:rPr>
              <w:t>The implementation can change or be replaced easily over time</w:t>
            </w:r>
          </w:p>
        </w:tc>
      </w:tr>
      <w:tr w:rsidR="00D84B03" w14:paraId="4C1DD25A" w14:textId="77777777" w:rsidTr="0080096C">
        <w:tc>
          <w:tcPr>
            <w:tcW w:w="1317" w:type="dxa"/>
          </w:tcPr>
          <w:p w14:paraId="24F4833F" w14:textId="77777777" w:rsidR="00D84B03" w:rsidRPr="004E0CED" w:rsidRDefault="00D84B03" w:rsidP="0080096C">
            <w:pPr>
              <w:rPr>
                <w:rFonts w:cstheme="minorHAnsi"/>
              </w:rPr>
            </w:pPr>
            <w:r w:rsidRPr="004E0CED">
              <w:rPr>
                <w:rFonts w:cstheme="minorHAnsi"/>
              </w:rPr>
              <w:t>Decision</w:t>
            </w:r>
          </w:p>
        </w:tc>
        <w:tc>
          <w:tcPr>
            <w:tcW w:w="7925" w:type="dxa"/>
            <w:gridSpan w:val="2"/>
          </w:tcPr>
          <w:p w14:paraId="535BD330" w14:textId="77777777" w:rsidR="00D84B03" w:rsidRDefault="00D84B03" w:rsidP="0080096C">
            <w:pPr>
              <w:autoSpaceDE w:val="0"/>
              <w:autoSpaceDN w:val="0"/>
              <w:adjustRightInd w:val="0"/>
              <w:rPr>
                <w:rFonts w:cstheme="minorHAnsi"/>
              </w:rPr>
            </w:pPr>
            <w:r w:rsidRPr="004E0CED">
              <w:rPr>
                <w:rFonts w:cstheme="minorHAnsi"/>
              </w:rPr>
              <w:t xml:space="preserve">After study the candidate patterns, </w:t>
            </w:r>
            <w:r w:rsidRPr="004E0CED">
              <w:rPr>
                <w:rFonts w:cstheme="minorHAnsi"/>
                <w:b/>
              </w:rPr>
              <w:t xml:space="preserve">the decision is to use </w:t>
            </w:r>
            <w:r>
              <w:rPr>
                <w:rFonts w:cstheme="minorHAnsi"/>
                <w:b/>
              </w:rPr>
              <w:t>Bridge</w:t>
            </w:r>
            <w:r w:rsidRPr="004E0CED">
              <w:rPr>
                <w:rFonts w:cstheme="minorHAnsi"/>
                <w:b/>
              </w:rPr>
              <w:t xml:space="preserve"> pattern</w:t>
            </w:r>
            <w:r w:rsidRPr="004E0CED">
              <w:rPr>
                <w:rFonts w:cstheme="minorHAnsi"/>
              </w:rPr>
              <w:t xml:space="preserve">. The reasons for choosing </w:t>
            </w:r>
            <w:r>
              <w:rPr>
                <w:rFonts w:cstheme="minorHAnsi"/>
              </w:rPr>
              <w:t>Bridge</w:t>
            </w:r>
            <w:r w:rsidRPr="004E0CED">
              <w:rPr>
                <w:rFonts w:cstheme="minorHAnsi"/>
              </w:rPr>
              <w:t xml:space="preserve"> pattern over other patterns is because</w:t>
            </w:r>
            <w:r>
              <w:rPr>
                <w:rFonts w:cstheme="minorHAnsi"/>
              </w:rPr>
              <w:t>:</w:t>
            </w:r>
          </w:p>
          <w:p w14:paraId="04C1C756" w14:textId="77777777" w:rsidR="00D84B03" w:rsidRDefault="00D84B03" w:rsidP="00D84B03">
            <w:pPr>
              <w:pStyle w:val="ListParagraph"/>
              <w:numPr>
                <w:ilvl w:val="0"/>
                <w:numId w:val="21"/>
              </w:numPr>
              <w:autoSpaceDE w:val="0"/>
              <w:autoSpaceDN w:val="0"/>
              <w:adjustRightInd w:val="0"/>
              <w:spacing w:after="0"/>
              <w:ind w:right="0"/>
              <w:rPr>
                <w:rFonts w:cstheme="minorHAnsi"/>
              </w:rPr>
            </w:pPr>
            <w:r w:rsidRPr="00EC12C4">
              <w:rPr>
                <w:rFonts w:cstheme="minorHAnsi"/>
              </w:rPr>
              <w:t xml:space="preserve">It can avoid a permanent binding between an abstraction and its implementation. </w:t>
            </w:r>
            <w:r>
              <w:rPr>
                <w:rFonts w:cstheme="minorHAnsi"/>
              </w:rPr>
              <w:t>Property Loader should not permanent bind with File Loader Implementation.</w:t>
            </w:r>
          </w:p>
          <w:p w14:paraId="1908DB20" w14:textId="77777777" w:rsidR="00D84B03" w:rsidRDefault="00D84B03" w:rsidP="00D84B03">
            <w:pPr>
              <w:pStyle w:val="ListParagraph"/>
              <w:numPr>
                <w:ilvl w:val="0"/>
                <w:numId w:val="21"/>
              </w:numPr>
              <w:autoSpaceDE w:val="0"/>
              <w:autoSpaceDN w:val="0"/>
              <w:adjustRightInd w:val="0"/>
              <w:spacing w:after="0"/>
              <w:ind w:right="0"/>
              <w:rPr>
                <w:rFonts w:cstheme="minorHAnsi"/>
              </w:rPr>
            </w:pPr>
            <w:r>
              <w:rPr>
                <w:rFonts w:cstheme="minorHAnsi"/>
              </w:rPr>
              <w:t>It can hide the implementation of an abstraction completely from clients.  Cash Property Loader must not know what Loader implementation is used to load Cash in system.</w:t>
            </w:r>
          </w:p>
          <w:p w14:paraId="03CB2CE6" w14:textId="77777777" w:rsidR="00D84B03" w:rsidRDefault="00D84B03" w:rsidP="00D84B03">
            <w:pPr>
              <w:pStyle w:val="ListParagraph"/>
              <w:numPr>
                <w:ilvl w:val="0"/>
                <w:numId w:val="21"/>
              </w:numPr>
              <w:autoSpaceDE w:val="0"/>
              <w:autoSpaceDN w:val="0"/>
              <w:adjustRightInd w:val="0"/>
              <w:spacing w:after="0"/>
              <w:ind w:right="0"/>
              <w:rPr>
                <w:rFonts w:cstheme="minorHAnsi"/>
              </w:rPr>
            </w:pPr>
            <w:r>
              <w:rPr>
                <w:rFonts w:cstheme="minorHAnsi"/>
              </w:rPr>
              <w:t>Changes in the implementation of an abstraction should have no impact on clients. That means adding a new Loader Implementation should don’t require any code change on Cash Property Loader.</w:t>
            </w:r>
          </w:p>
          <w:p w14:paraId="248637F7" w14:textId="77777777" w:rsidR="00D84B03" w:rsidRPr="009C4ECF" w:rsidRDefault="00D84B03" w:rsidP="0080096C">
            <w:pPr>
              <w:autoSpaceDE w:val="0"/>
              <w:autoSpaceDN w:val="0"/>
              <w:adjustRightInd w:val="0"/>
              <w:rPr>
                <w:rFonts w:cstheme="minorHAnsi"/>
              </w:rPr>
            </w:pPr>
          </w:p>
        </w:tc>
      </w:tr>
      <w:tr w:rsidR="00D84B03" w14:paraId="6A8C859F" w14:textId="77777777" w:rsidTr="0080096C">
        <w:tc>
          <w:tcPr>
            <w:tcW w:w="1317" w:type="dxa"/>
          </w:tcPr>
          <w:p w14:paraId="2F1B9572" w14:textId="77777777" w:rsidR="00D84B03" w:rsidRPr="004E0CED" w:rsidRDefault="00D84B03" w:rsidP="0080096C">
            <w:pPr>
              <w:rPr>
                <w:rFonts w:cstheme="minorHAnsi"/>
              </w:rPr>
            </w:pPr>
          </w:p>
        </w:tc>
        <w:tc>
          <w:tcPr>
            <w:tcW w:w="7925" w:type="dxa"/>
            <w:gridSpan w:val="2"/>
          </w:tcPr>
          <w:p w14:paraId="50410C95" w14:textId="77777777" w:rsidR="00D84B03" w:rsidRPr="004E0CED" w:rsidRDefault="00D84B03" w:rsidP="0080096C">
            <w:pPr>
              <w:autoSpaceDE w:val="0"/>
              <w:autoSpaceDN w:val="0"/>
              <w:adjustRightInd w:val="0"/>
              <w:rPr>
                <w:rFonts w:cstheme="minorHAnsi"/>
              </w:rPr>
            </w:pPr>
          </w:p>
        </w:tc>
      </w:tr>
    </w:tbl>
    <w:p w14:paraId="1441170D" w14:textId="77777777" w:rsidR="0051751C" w:rsidRDefault="0051751C" w:rsidP="005A6BFA"/>
    <w:p w14:paraId="2BEF0845" w14:textId="77777777" w:rsidR="00D84B03" w:rsidRDefault="00D84B03" w:rsidP="005A6BFA"/>
    <w:p w14:paraId="201E0925" w14:textId="77777777" w:rsidR="0051751C" w:rsidRDefault="0051751C" w:rsidP="0051751C">
      <w:pPr>
        <w:pStyle w:val="Heading2"/>
      </w:pPr>
      <w:r>
        <w:t>Participants</w:t>
      </w:r>
    </w:p>
    <w:p w14:paraId="16B2DE2E" w14:textId="77777777" w:rsidR="00D84B03" w:rsidRDefault="00D84B03" w:rsidP="00D84B03">
      <w:pPr>
        <w:rPr>
          <w:rFonts w:cstheme="minorHAnsi"/>
        </w:rPr>
      </w:pPr>
      <w:r w:rsidRPr="009559C8">
        <w:rPr>
          <w:rFonts w:cs="Times New Roman"/>
          <w:color w:val="333333"/>
          <w:lang w:eastAsia="en-GB"/>
        </w:rPr>
        <w:t>The classes and objects participating in this pattern are:</w:t>
      </w:r>
    </w:p>
    <w:p w14:paraId="670253B0" w14:textId="77777777" w:rsidR="00D84B03" w:rsidRDefault="00D84B03" w:rsidP="00D84B03">
      <w:pPr>
        <w:pStyle w:val="NormalWeb"/>
        <w:numPr>
          <w:ilvl w:val="0"/>
          <w:numId w:val="11"/>
        </w:numPr>
        <w:rPr>
          <w:rFonts w:ascii="Arial" w:hAnsi="Arial" w:cs="Arial"/>
          <w:color w:val="222222"/>
        </w:rPr>
      </w:pPr>
      <w:r>
        <w:rPr>
          <w:rFonts w:ascii="Arial" w:hAnsi="Arial" w:cs="Arial"/>
          <w:color w:val="222222"/>
        </w:rPr>
        <w:t>Client (MainController)</w:t>
      </w:r>
    </w:p>
    <w:p w14:paraId="5F5183FE" w14:textId="77777777" w:rsidR="00D84B03" w:rsidRDefault="00D84B03" w:rsidP="00D84B03">
      <w:pPr>
        <w:pStyle w:val="NormalWeb"/>
        <w:numPr>
          <w:ilvl w:val="0"/>
          <w:numId w:val="22"/>
        </w:numPr>
        <w:rPr>
          <w:rFonts w:ascii="Arial" w:hAnsi="Arial" w:cs="Arial"/>
          <w:color w:val="222222"/>
        </w:rPr>
      </w:pPr>
      <w:r>
        <w:rPr>
          <w:rFonts w:ascii="Arial" w:hAnsi="Arial" w:cs="Arial"/>
          <w:color w:val="222222"/>
        </w:rPr>
        <w:t>It use the Abstractions</w:t>
      </w:r>
    </w:p>
    <w:p w14:paraId="5541872E" w14:textId="77777777" w:rsidR="00D84B03" w:rsidRDefault="00D84B03" w:rsidP="00D84B03">
      <w:pPr>
        <w:pStyle w:val="NormalWeb"/>
        <w:numPr>
          <w:ilvl w:val="0"/>
          <w:numId w:val="11"/>
        </w:numPr>
        <w:rPr>
          <w:rFonts w:ascii="Arial" w:hAnsi="Arial" w:cs="Arial"/>
          <w:color w:val="222222"/>
        </w:rPr>
      </w:pPr>
      <w:r>
        <w:rPr>
          <w:rFonts w:ascii="Arial" w:hAnsi="Arial" w:cs="Arial"/>
          <w:color w:val="222222"/>
        </w:rPr>
        <w:t>Abstraction (PropertyLoader)</w:t>
      </w:r>
    </w:p>
    <w:p w14:paraId="4DEBDCBB" w14:textId="77777777" w:rsidR="00D84B03" w:rsidRDefault="00D84B03" w:rsidP="00D84B03">
      <w:pPr>
        <w:pStyle w:val="NormalWeb"/>
        <w:numPr>
          <w:ilvl w:val="0"/>
          <w:numId w:val="23"/>
        </w:numPr>
        <w:rPr>
          <w:rFonts w:ascii="Arial" w:hAnsi="Arial" w:cs="Arial"/>
          <w:color w:val="222222"/>
        </w:rPr>
      </w:pPr>
      <w:r>
        <w:rPr>
          <w:rFonts w:ascii="Arial" w:hAnsi="Arial" w:cs="Arial"/>
          <w:color w:val="222222"/>
        </w:rPr>
        <w:t>Defines the abstraction’s interface</w:t>
      </w:r>
    </w:p>
    <w:p w14:paraId="6C7FD6C9" w14:textId="77777777" w:rsidR="00D84B03" w:rsidRDefault="00D84B03" w:rsidP="00D84B03">
      <w:pPr>
        <w:pStyle w:val="NormalWeb"/>
        <w:numPr>
          <w:ilvl w:val="0"/>
          <w:numId w:val="23"/>
        </w:numPr>
        <w:rPr>
          <w:rFonts w:ascii="Arial" w:hAnsi="Arial" w:cs="Arial"/>
          <w:color w:val="222222"/>
        </w:rPr>
      </w:pPr>
      <w:r>
        <w:rPr>
          <w:rFonts w:ascii="Arial" w:hAnsi="Arial" w:cs="Arial"/>
          <w:color w:val="222222"/>
        </w:rPr>
        <w:t>Maintains a reference to an object of type Implementor</w:t>
      </w:r>
    </w:p>
    <w:p w14:paraId="7F5FC996" w14:textId="77777777" w:rsidR="00D84B03" w:rsidRDefault="00D84B03" w:rsidP="00D84B03">
      <w:pPr>
        <w:pStyle w:val="NormalWeb"/>
        <w:numPr>
          <w:ilvl w:val="0"/>
          <w:numId w:val="11"/>
        </w:numPr>
        <w:rPr>
          <w:rFonts w:ascii="Arial" w:hAnsi="Arial" w:cs="Arial"/>
          <w:color w:val="222222"/>
        </w:rPr>
      </w:pPr>
      <w:r>
        <w:rPr>
          <w:rFonts w:ascii="Arial" w:hAnsi="Arial" w:cs="Arial"/>
          <w:color w:val="222222"/>
        </w:rPr>
        <w:t>Refined Abstraction (CashPropertyLoader, DrinkPropertyLoader)</w:t>
      </w:r>
    </w:p>
    <w:p w14:paraId="18C58757" w14:textId="77777777" w:rsidR="00D84B03" w:rsidRDefault="00D84B03" w:rsidP="00D84B03">
      <w:pPr>
        <w:pStyle w:val="NormalWeb"/>
        <w:numPr>
          <w:ilvl w:val="0"/>
          <w:numId w:val="23"/>
        </w:numPr>
        <w:rPr>
          <w:rFonts w:ascii="Arial" w:hAnsi="Arial" w:cs="Arial"/>
          <w:color w:val="222222"/>
        </w:rPr>
      </w:pPr>
      <w:r>
        <w:rPr>
          <w:rFonts w:ascii="Arial" w:hAnsi="Arial" w:cs="Arial"/>
          <w:color w:val="222222"/>
        </w:rPr>
        <w:t>Extends the interface defined by PropertyLoader</w:t>
      </w:r>
    </w:p>
    <w:p w14:paraId="6CE5D438" w14:textId="77777777" w:rsidR="00D84B03" w:rsidRDefault="00D84B03" w:rsidP="00D84B03">
      <w:pPr>
        <w:pStyle w:val="NormalWeb"/>
        <w:numPr>
          <w:ilvl w:val="0"/>
          <w:numId w:val="11"/>
        </w:numPr>
        <w:rPr>
          <w:rFonts w:ascii="Arial" w:hAnsi="Arial" w:cs="Arial"/>
          <w:color w:val="222222"/>
        </w:rPr>
      </w:pPr>
      <w:r>
        <w:rPr>
          <w:rFonts w:ascii="Arial" w:hAnsi="Arial" w:cs="Arial"/>
          <w:color w:val="222222"/>
        </w:rPr>
        <w:lastRenderedPageBreak/>
        <w:t>Implementor (PropertyLoaderImpl)</w:t>
      </w:r>
    </w:p>
    <w:p w14:paraId="480B4A5A" w14:textId="77777777" w:rsidR="00D84B03" w:rsidRDefault="00D84B03" w:rsidP="00D84B03">
      <w:pPr>
        <w:pStyle w:val="NormalWeb"/>
        <w:numPr>
          <w:ilvl w:val="0"/>
          <w:numId w:val="22"/>
        </w:numPr>
        <w:rPr>
          <w:rFonts w:ascii="Arial" w:hAnsi="Arial" w:cs="Arial"/>
          <w:color w:val="222222"/>
        </w:rPr>
      </w:pPr>
      <w:r>
        <w:rPr>
          <w:rFonts w:ascii="Arial" w:hAnsi="Arial" w:cs="Arial"/>
          <w:color w:val="222222"/>
        </w:rPr>
        <w:t>Defines the interface for implementation classes. This interface doesn’t have to correspond exactly to Abstraction’s interface; in fact the two interfaces can be quite different. Typically the PropertyLoaderImpl interface provides only primitive operations (such as getValue or setValue), and PropertyLoader defines higher-level operations based on these primitives.</w:t>
      </w:r>
    </w:p>
    <w:p w14:paraId="743028A6" w14:textId="77777777" w:rsidR="00D84B03" w:rsidRDefault="00D84B03" w:rsidP="00D84B03">
      <w:pPr>
        <w:pStyle w:val="NormalWeb"/>
        <w:numPr>
          <w:ilvl w:val="0"/>
          <w:numId w:val="11"/>
        </w:numPr>
        <w:rPr>
          <w:rFonts w:ascii="Arial" w:hAnsi="Arial" w:cs="Arial"/>
          <w:color w:val="222222"/>
        </w:rPr>
      </w:pPr>
      <w:r>
        <w:rPr>
          <w:rFonts w:ascii="Arial" w:hAnsi="Arial" w:cs="Arial"/>
          <w:color w:val="222222"/>
        </w:rPr>
        <w:t>ConcreteImplementor (FilePropertyLoaderImpl, DBPropertyLoaderImpl)</w:t>
      </w:r>
    </w:p>
    <w:p w14:paraId="3B51857E" w14:textId="6E9112CA" w:rsidR="0051751C" w:rsidRPr="00C237C8" w:rsidRDefault="00D84B03" w:rsidP="00C237C8">
      <w:pPr>
        <w:pStyle w:val="NormalWeb"/>
        <w:numPr>
          <w:ilvl w:val="0"/>
          <w:numId w:val="24"/>
        </w:numPr>
        <w:rPr>
          <w:rFonts w:ascii="Arial" w:hAnsi="Arial" w:cs="Arial"/>
          <w:color w:val="222222"/>
        </w:rPr>
      </w:pPr>
      <w:r>
        <w:rPr>
          <w:rFonts w:ascii="Arial" w:hAnsi="Arial" w:cs="Arial"/>
          <w:color w:val="222222"/>
        </w:rPr>
        <w:t>Implements the PropertyLoaderImpl interface and defines its concrete implementation.</w:t>
      </w:r>
      <w:r w:rsidRPr="009E63CB">
        <w:rPr>
          <w:rFonts w:cstheme="minorHAnsi"/>
        </w:rPr>
        <w:t xml:space="preserve"> </w:t>
      </w:r>
      <w:r w:rsidRPr="009E63CB">
        <w:rPr>
          <w:rFonts w:cstheme="minorHAnsi"/>
        </w:rPr>
        <w:br w:type="page"/>
      </w:r>
      <w:bookmarkStart w:id="0" w:name="_GoBack"/>
      <w:bookmarkEnd w:id="0"/>
    </w:p>
    <w:p w14:paraId="325564C5" w14:textId="77777777" w:rsidR="00D84B03" w:rsidRDefault="00D84B03" w:rsidP="0051751C"/>
    <w:p w14:paraId="417AFD54" w14:textId="77777777" w:rsidR="0051751C" w:rsidRDefault="0051751C" w:rsidP="0051751C">
      <w:pPr>
        <w:pStyle w:val="Heading2"/>
      </w:pPr>
      <w:r>
        <w:t>Current Design</w:t>
      </w:r>
    </w:p>
    <w:p w14:paraId="6103BBE5" w14:textId="6E9ACA8C" w:rsidR="00D84B03" w:rsidRDefault="00D84B03" w:rsidP="00D84B03">
      <w:pPr>
        <w:pStyle w:val="Heading3"/>
      </w:pPr>
      <w:r>
        <w:t>Class Diagram</w:t>
      </w:r>
    </w:p>
    <w:p w14:paraId="674C20FF" w14:textId="43595CFD" w:rsidR="00D84B03" w:rsidRPr="00D84B03" w:rsidRDefault="00D84B03" w:rsidP="00D84B03">
      <w:r>
        <w:rPr>
          <w:noProof/>
          <w:lang w:bidi="ta-IN"/>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1165"/>
                    </a:xfrm>
                    <a:prstGeom prst="rect">
                      <a:avLst/>
                    </a:prstGeom>
                  </pic:spPr>
                </pic:pic>
              </a:graphicData>
            </a:graphic>
          </wp:inline>
        </w:drawing>
      </w:r>
    </w:p>
    <w:p w14:paraId="26554F17" w14:textId="77777777" w:rsidR="0051751C" w:rsidRDefault="0051751C" w:rsidP="005A6BFA"/>
    <w:p w14:paraId="31C7FB73" w14:textId="77777777" w:rsidR="0051751C" w:rsidRDefault="0051751C" w:rsidP="0051751C">
      <w:pPr>
        <w:pStyle w:val="Heading2"/>
      </w:pPr>
      <w:r>
        <w:t>Revised Design</w:t>
      </w:r>
    </w:p>
    <w:p w14:paraId="29DD37C8" w14:textId="26B1C4F5" w:rsidR="00271282" w:rsidRDefault="00271282" w:rsidP="00271282">
      <w:pPr>
        <w:pStyle w:val="Heading3"/>
      </w:pPr>
      <w:r>
        <w:t>Class Diagram</w:t>
      </w:r>
    </w:p>
    <w:p w14:paraId="2D8B810E" w14:textId="77777777" w:rsidR="00271282" w:rsidRDefault="00271282" w:rsidP="00271282">
      <w:r>
        <w:t>Please note that the Concrete Implementor</w:t>
      </w:r>
      <w:r w:rsidRPr="005C71E5">
        <w:t xml:space="preserve"> for DB </w:t>
      </w:r>
      <w:r>
        <w:t xml:space="preserve">is based on future enhancement and </w:t>
      </w:r>
      <w:r w:rsidRPr="00BA52F6">
        <w:rPr>
          <w:b/>
        </w:rPr>
        <w:t>are only added in</w:t>
      </w:r>
      <w:r>
        <w:rPr>
          <w:b/>
        </w:rPr>
        <w:t xml:space="preserve"> for illustration</w:t>
      </w:r>
      <w:r w:rsidRPr="00BA52F6">
        <w:rPr>
          <w:b/>
        </w:rPr>
        <w:t xml:space="preserve"> purpose</w:t>
      </w:r>
      <w:r>
        <w:rPr>
          <w:b/>
        </w:rPr>
        <w:t xml:space="preserve"> </w:t>
      </w:r>
      <w:r>
        <w:t>, it will not store or load any data from/to data base.</w:t>
      </w:r>
    </w:p>
    <w:p w14:paraId="5BE2BFF7" w14:textId="77777777" w:rsidR="00271282" w:rsidRDefault="00271282" w:rsidP="00271282">
      <w:pPr>
        <w:pStyle w:val="Heading1"/>
        <w:rPr>
          <w:rFonts w:cstheme="minorHAnsi"/>
        </w:rPr>
      </w:pPr>
      <w:r>
        <w:rPr>
          <w:noProof/>
          <w:lang w:bidi="ta-IN"/>
        </w:rPr>
        <w:lastRenderedPageBreak/>
        <w:drawing>
          <wp:inline distT="0" distB="0" distL="0" distR="0" wp14:anchorId="24EB4451" wp14:editId="70A8AC3E">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53710"/>
                    </a:xfrm>
                    <a:prstGeom prst="rect">
                      <a:avLst/>
                    </a:prstGeom>
                  </pic:spPr>
                </pic:pic>
              </a:graphicData>
            </a:graphic>
          </wp:inline>
        </w:drawing>
      </w:r>
    </w:p>
    <w:p w14:paraId="0CDDA18E" w14:textId="77777777" w:rsidR="00271282" w:rsidRDefault="00271282" w:rsidP="00271282"/>
    <w:p w14:paraId="11E4B80B" w14:textId="0E7538AB" w:rsidR="00271282" w:rsidRPr="00271282" w:rsidRDefault="00271282" w:rsidP="00271282">
      <w:pPr>
        <w:pStyle w:val="Heading3"/>
      </w:pPr>
      <w:r>
        <w:t>Sequence Diagram</w:t>
      </w:r>
    </w:p>
    <w:p w14:paraId="694D7ED5" w14:textId="77777777" w:rsidR="0098177E" w:rsidRDefault="0098177E" w:rsidP="0098177E">
      <w:pPr>
        <w:rPr>
          <w:rFonts w:cstheme="minorHAnsi"/>
        </w:rPr>
      </w:pPr>
      <w:r>
        <w:rPr>
          <w:rFonts w:cstheme="minorHAnsi"/>
        </w:rPr>
        <w:t>There is no change to the current diagram as adding the Implementor (PropertyLoaderImpl) and Concrete Impementor (FilePropertyLoaderImpl, DBPropertyLoaderImpl) does not change how the cash or drink is being initialized in by MainController.</w:t>
      </w:r>
    </w:p>
    <w:p w14:paraId="5D07A79D" w14:textId="77777777" w:rsidR="0098177E" w:rsidRDefault="0098177E" w:rsidP="0098177E"/>
    <w:p w14:paraId="397E647F" w14:textId="42293EE3" w:rsidR="0098177E" w:rsidRDefault="0098177E" w:rsidP="0098177E">
      <w:pPr>
        <w:pStyle w:val="Heading2"/>
      </w:pPr>
      <w:r>
        <w:t>Consequences</w:t>
      </w:r>
    </w:p>
    <w:p w14:paraId="435E6B33" w14:textId="77777777" w:rsidR="0098177E" w:rsidRPr="008278C9" w:rsidRDefault="0098177E" w:rsidP="0098177E">
      <w:r>
        <w:t>Using Bridge pattern has the following consequences (positive and negative).</w:t>
      </w:r>
    </w:p>
    <w:tbl>
      <w:tblPr>
        <w:tblStyle w:val="TableGrid"/>
        <w:tblW w:w="0" w:type="auto"/>
        <w:tblLook w:val="04A0" w:firstRow="1" w:lastRow="0" w:firstColumn="1" w:lastColumn="0" w:noHBand="0" w:noVBand="1"/>
      </w:tblPr>
      <w:tblGrid>
        <w:gridCol w:w="4621"/>
        <w:gridCol w:w="4621"/>
      </w:tblGrid>
      <w:tr w:rsidR="0098177E" w14:paraId="6918F3C7" w14:textId="77777777" w:rsidTr="0080096C">
        <w:tc>
          <w:tcPr>
            <w:tcW w:w="4621" w:type="dxa"/>
          </w:tcPr>
          <w:p w14:paraId="18434A1D" w14:textId="77777777" w:rsidR="0098177E" w:rsidRPr="005C7322" w:rsidRDefault="0098177E" w:rsidP="0080096C">
            <w:pPr>
              <w:rPr>
                <w:b/>
              </w:rPr>
            </w:pPr>
            <w:r w:rsidRPr="005C7322">
              <w:rPr>
                <w:b/>
              </w:rPr>
              <w:t>Consequence</w:t>
            </w:r>
          </w:p>
        </w:tc>
        <w:tc>
          <w:tcPr>
            <w:tcW w:w="4621" w:type="dxa"/>
          </w:tcPr>
          <w:p w14:paraId="687EF20E" w14:textId="77777777" w:rsidR="0098177E" w:rsidRPr="003E7884" w:rsidRDefault="0098177E" w:rsidP="0080096C">
            <w:pPr>
              <w:rPr>
                <w:b/>
              </w:rPr>
            </w:pPr>
            <w:r w:rsidRPr="003E7884">
              <w:rPr>
                <w:b/>
              </w:rPr>
              <w:t>Rationale</w:t>
            </w:r>
          </w:p>
        </w:tc>
      </w:tr>
      <w:tr w:rsidR="0098177E" w14:paraId="204A5E79" w14:textId="77777777" w:rsidTr="0080096C">
        <w:tc>
          <w:tcPr>
            <w:tcW w:w="4621" w:type="dxa"/>
          </w:tcPr>
          <w:p w14:paraId="7D4CFA52" w14:textId="77777777" w:rsidR="0098177E" w:rsidRDefault="0098177E" w:rsidP="0080096C">
            <w:r>
              <w:t xml:space="preserve">Decoupling interface and implementation. </w:t>
            </w:r>
          </w:p>
        </w:tc>
        <w:tc>
          <w:tcPr>
            <w:tcW w:w="4621" w:type="dxa"/>
          </w:tcPr>
          <w:p w14:paraId="0D2C249D" w14:textId="77777777" w:rsidR="0098177E" w:rsidRDefault="0098177E" w:rsidP="0080096C">
            <w:pPr>
              <w:rPr>
                <w:rFonts w:cstheme="minorHAnsi"/>
              </w:rPr>
            </w:pPr>
            <w:r>
              <w:rPr>
                <w:rFonts w:cstheme="minorHAnsi"/>
              </w:rPr>
              <w:t xml:space="preserve">Decoupling abstraction and Implementor also eliminates compile-time dependencies on the implementation. Changing an implementation </w:t>
            </w:r>
            <w:r>
              <w:rPr>
                <w:rFonts w:cstheme="minorHAnsi"/>
              </w:rPr>
              <w:lastRenderedPageBreak/>
              <w:t xml:space="preserve">class doesn’t require recompiling the Abstraction class and its clients. This property is essential when you must ensure binary compatibility between different versions of a class library. </w:t>
            </w:r>
          </w:p>
          <w:p w14:paraId="71854238" w14:textId="77777777" w:rsidR="0098177E" w:rsidRPr="004D559A" w:rsidRDefault="0098177E" w:rsidP="0080096C">
            <w:pPr>
              <w:rPr>
                <w:rFonts w:cstheme="minorHAnsi"/>
              </w:rPr>
            </w:pPr>
          </w:p>
        </w:tc>
      </w:tr>
      <w:tr w:rsidR="0098177E" w14:paraId="6822F7E9" w14:textId="77777777" w:rsidTr="0080096C">
        <w:tc>
          <w:tcPr>
            <w:tcW w:w="4621" w:type="dxa"/>
          </w:tcPr>
          <w:p w14:paraId="601712CF" w14:textId="77777777" w:rsidR="0098177E" w:rsidRPr="00604CE7" w:rsidRDefault="0098177E" w:rsidP="0080096C">
            <w:pPr>
              <w:rPr>
                <w:rFonts w:cstheme="minorHAnsi"/>
              </w:rPr>
            </w:pPr>
            <w:r>
              <w:rPr>
                <w:rFonts w:cstheme="minorHAnsi"/>
                <w:iCs/>
              </w:rPr>
              <w:lastRenderedPageBreak/>
              <w:t>Improved extensibility</w:t>
            </w:r>
          </w:p>
        </w:tc>
        <w:tc>
          <w:tcPr>
            <w:tcW w:w="4621" w:type="dxa"/>
          </w:tcPr>
          <w:p w14:paraId="70397AA5" w14:textId="77777777" w:rsidR="0098177E" w:rsidRDefault="0098177E" w:rsidP="0080096C">
            <w:r>
              <w:t xml:space="preserve">Can extend the Abstraction and Implementor hierarchies independently. </w:t>
            </w:r>
          </w:p>
        </w:tc>
      </w:tr>
      <w:tr w:rsidR="0098177E" w14:paraId="72A23377" w14:textId="77777777" w:rsidTr="0080096C">
        <w:tc>
          <w:tcPr>
            <w:tcW w:w="4621" w:type="dxa"/>
          </w:tcPr>
          <w:p w14:paraId="208D9C1C" w14:textId="77777777" w:rsidR="0098177E" w:rsidRPr="00604CE7" w:rsidRDefault="0098177E" w:rsidP="0080096C">
            <w:pPr>
              <w:rPr>
                <w:rFonts w:cstheme="minorHAnsi"/>
              </w:rPr>
            </w:pPr>
            <w:r>
              <w:rPr>
                <w:rFonts w:cstheme="minorHAnsi"/>
                <w:iCs/>
              </w:rPr>
              <w:t>Hiding implementation details from clients.</w:t>
            </w:r>
          </w:p>
        </w:tc>
        <w:tc>
          <w:tcPr>
            <w:tcW w:w="4621" w:type="dxa"/>
          </w:tcPr>
          <w:p w14:paraId="73AA9850" w14:textId="77777777" w:rsidR="0098177E" w:rsidRDefault="0098177E" w:rsidP="0080096C">
            <w:r>
              <w:t xml:space="preserve">Can shield clients from implementation details, like Cash Property Loader do not need to know where the data is stored. </w:t>
            </w:r>
          </w:p>
        </w:tc>
      </w:tr>
    </w:tbl>
    <w:p w14:paraId="40E23C1F" w14:textId="77777777" w:rsidR="0098177E" w:rsidRDefault="0098177E" w:rsidP="0098177E"/>
    <w:p w14:paraId="394F7D15" w14:textId="77777777" w:rsidR="0098177E" w:rsidRDefault="0098177E" w:rsidP="0098177E"/>
    <w:p w14:paraId="69D12699" w14:textId="77777777" w:rsidR="0051751C" w:rsidRDefault="0051751C" w:rsidP="0051751C">
      <w:pPr>
        <w:pStyle w:val="Heading2"/>
      </w:pPr>
      <w:r>
        <w:t>Implementation Issues</w:t>
      </w:r>
    </w:p>
    <w:p w14:paraId="3BED4455" w14:textId="77777777" w:rsidR="0098177E" w:rsidRDefault="0098177E" w:rsidP="0098177E">
      <w:r>
        <w:t>There are several issues that were considered when applying the Decorator pattern.</w:t>
      </w:r>
    </w:p>
    <w:tbl>
      <w:tblPr>
        <w:tblStyle w:val="TableGrid"/>
        <w:tblW w:w="0" w:type="auto"/>
        <w:tblLook w:val="04A0" w:firstRow="1" w:lastRow="0" w:firstColumn="1" w:lastColumn="0" w:noHBand="0" w:noVBand="1"/>
      </w:tblPr>
      <w:tblGrid>
        <w:gridCol w:w="2943"/>
        <w:gridCol w:w="6299"/>
      </w:tblGrid>
      <w:tr w:rsidR="0098177E" w14:paraId="2D7F337A" w14:textId="77777777" w:rsidTr="0080096C">
        <w:tc>
          <w:tcPr>
            <w:tcW w:w="2943" w:type="dxa"/>
          </w:tcPr>
          <w:p w14:paraId="186338D0" w14:textId="77777777" w:rsidR="0098177E" w:rsidRPr="005C7322" w:rsidRDefault="0098177E" w:rsidP="0080096C">
            <w:pPr>
              <w:rPr>
                <w:b/>
              </w:rPr>
            </w:pPr>
            <w:r>
              <w:rPr>
                <w:b/>
              </w:rPr>
              <w:t>Issue</w:t>
            </w:r>
          </w:p>
        </w:tc>
        <w:tc>
          <w:tcPr>
            <w:tcW w:w="6299" w:type="dxa"/>
          </w:tcPr>
          <w:p w14:paraId="3187456D" w14:textId="77777777" w:rsidR="0098177E" w:rsidRPr="003E7884" w:rsidRDefault="0098177E" w:rsidP="0080096C">
            <w:pPr>
              <w:rPr>
                <w:b/>
              </w:rPr>
            </w:pPr>
            <w:r w:rsidRPr="003E7884">
              <w:rPr>
                <w:b/>
              </w:rPr>
              <w:t>Rationale</w:t>
            </w:r>
          </w:p>
        </w:tc>
      </w:tr>
      <w:tr w:rsidR="0098177E" w14:paraId="45BECAB6" w14:textId="77777777" w:rsidTr="0080096C">
        <w:tc>
          <w:tcPr>
            <w:tcW w:w="2943" w:type="dxa"/>
          </w:tcPr>
          <w:p w14:paraId="03E690BD" w14:textId="77777777" w:rsidR="0098177E" w:rsidRDefault="0098177E" w:rsidP="0080096C">
            <w:r>
              <w:t>Implementor switching at runtime cause loss of changed data</w:t>
            </w:r>
          </w:p>
        </w:tc>
        <w:tc>
          <w:tcPr>
            <w:tcW w:w="6299" w:type="dxa"/>
          </w:tcPr>
          <w:p w14:paraId="3F4B45BA" w14:textId="77777777" w:rsidR="0098177E" w:rsidRPr="004D559A" w:rsidRDefault="0098177E" w:rsidP="0080096C">
            <w:pPr>
              <w:rPr>
                <w:rFonts w:cstheme="minorHAnsi"/>
              </w:rPr>
            </w:pPr>
            <w:r>
              <w:rPr>
                <w:rFonts w:cstheme="minorHAnsi"/>
              </w:rPr>
              <w:t>At the same running time, vending machine system is storing data in to either DB, File or other storage. Switching the Implementor at runtime will lose the changed data in prior implementor.</w:t>
            </w:r>
          </w:p>
        </w:tc>
      </w:tr>
      <w:tr w:rsidR="0098177E" w14:paraId="48AB2AE5" w14:textId="77777777" w:rsidTr="0080096C">
        <w:tc>
          <w:tcPr>
            <w:tcW w:w="2943" w:type="dxa"/>
          </w:tcPr>
          <w:p w14:paraId="43736F4D" w14:textId="77777777" w:rsidR="0098177E" w:rsidRPr="00604CE7" w:rsidRDefault="0098177E" w:rsidP="0080096C">
            <w:pPr>
              <w:rPr>
                <w:rFonts w:cstheme="minorHAnsi"/>
              </w:rPr>
            </w:pPr>
            <w:r>
              <w:rPr>
                <w:rFonts w:cstheme="minorHAnsi"/>
                <w:iCs/>
              </w:rPr>
              <w:t>Creating the right Implementor object</w:t>
            </w:r>
          </w:p>
        </w:tc>
        <w:tc>
          <w:tcPr>
            <w:tcW w:w="6299" w:type="dxa"/>
          </w:tcPr>
          <w:p w14:paraId="3E81A5E1" w14:textId="77777777" w:rsidR="0098177E" w:rsidRDefault="0098177E" w:rsidP="0080096C">
            <w:r>
              <w:t>How, when and where do you decide which Implementor class to instantiate when there’s more than one?</w:t>
            </w:r>
          </w:p>
          <w:p w14:paraId="0EC57877" w14:textId="77777777" w:rsidR="0098177E" w:rsidRDefault="0098177E" w:rsidP="0080096C">
            <w:r>
              <w:t>Although various implementors are provided, each vending machine system only need to instantiate one specific Implementor according to the chosen data storing method.</w:t>
            </w:r>
          </w:p>
        </w:tc>
      </w:tr>
    </w:tbl>
    <w:p w14:paraId="17C29D71" w14:textId="77777777" w:rsidR="000975F2" w:rsidRDefault="000975F2" w:rsidP="005A6BFA"/>
    <w:p w14:paraId="201EB412" w14:textId="77777777" w:rsidR="000975F2" w:rsidRDefault="000975F2" w:rsidP="005A6BFA"/>
    <w:p w14:paraId="54EEDCF9" w14:textId="77777777" w:rsidR="000975F2" w:rsidRDefault="000975F2" w:rsidP="005A6BFA"/>
    <w:p w14:paraId="6AA00C67" w14:textId="77777777" w:rsidR="000975F2" w:rsidRDefault="000975F2" w:rsidP="005A6BFA"/>
    <w:p w14:paraId="1908C45B" w14:textId="77777777" w:rsidR="000975F2" w:rsidRDefault="000975F2" w:rsidP="005A6BFA"/>
    <w:p w14:paraId="006190FB" w14:textId="77777777" w:rsidR="000975F2" w:rsidRDefault="000975F2" w:rsidP="005A6BFA"/>
    <w:p w14:paraId="3A03B052" w14:textId="77777777" w:rsidR="000975F2" w:rsidRDefault="000975F2" w:rsidP="005A6BFA"/>
    <w:p w14:paraId="3A900A0A" w14:textId="77777777" w:rsidR="000975F2" w:rsidRDefault="000975F2" w:rsidP="005A6BFA"/>
    <w:p w14:paraId="42DDF81A" w14:textId="77777777" w:rsidR="000975F2" w:rsidRDefault="000975F2" w:rsidP="005A6BFA"/>
    <w:p w14:paraId="5883C873" w14:textId="77777777" w:rsidR="000975F2" w:rsidRDefault="000975F2" w:rsidP="005A6BFA"/>
    <w:p w14:paraId="52ADB6CC" w14:textId="77777777" w:rsidR="000975F2" w:rsidRDefault="000975F2" w:rsidP="005A6BFA"/>
    <w:p w14:paraId="6D4A93D6" w14:textId="77777777" w:rsidR="000975F2" w:rsidRDefault="000975F2" w:rsidP="005A6BFA"/>
    <w:p w14:paraId="1F0B9393" w14:textId="77777777" w:rsidR="000975F2" w:rsidRDefault="000975F2" w:rsidP="0098177E">
      <w:pPr>
        <w:ind w:left="0"/>
      </w:pPr>
    </w:p>
    <w:p w14:paraId="1A293F1A" w14:textId="77777777" w:rsidR="000975F2" w:rsidRDefault="000975F2" w:rsidP="000975F2">
      <w:pPr>
        <w:pStyle w:val="Heading1"/>
      </w:pPr>
      <w:r>
        <w:lastRenderedPageBreak/>
        <w:t>Reference List</w:t>
      </w:r>
    </w:p>
    <w:p w14:paraId="3B6693F9" w14:textId="77777777" w:rsidR="000975F2" w:rsidRDefault="000975F2" w:rsidP="005A6BFA"/>
    <w:p w14:paraId="694794E4" w14:textId="77777777"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14:paraId="7A27DC12" w14:textId="77777777" w:rsidR="000975F2" w:rsidRPr="005A6BFA" w:rsidRDefault="000975F2" w:rsidP="005A6BFA"/>
    <w:sectPr w:rsidR="000975F2" w:rsidRPr="005A6BFA">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53561" w14:textId="77777777" w:rsidR="008D7AA9" w:rsidRDefault="008D7AA9">
      <w:r>
        <w:separator/>
      </w:r>
    </w:p>
    <w:p w14:paraId="469D8907" w14:textId="77777777" w:rsidR="008D7AA9" w:rsidRDefault="008D7AA9"/>
  </w:endnote>
  <w:endnote w:type="continuationSeparator" w:id="0">
    <w:p w14:paraId="775DD20B" w14:textId="77777777" w:rsidR="008D7AA9" w:rsidRDefault="008D7AA9">
      <w:r>
        <w:continuationSeparator/>
      </w:r>
    </w:p>
    <w:p w14:paraId="654FF6CA" w14:textId="77777777" w:rsidR="008D7AA9" w:rsidRDefault="008D7A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Latha">
    <w:panose1 w:val="020B0604020202020204"/>
    <w:charset w:val="00"/>
    <w:family w:val="auto"/>
    <w:pitch w:val="variable"/>
    <w:sig w:usb0="00100003" w:usb1="00000000" w:usb2="00000000" w:usb3="00000000" w:csb0="00000001" w:csb1="00000000"/>
  </w:font>
  <w:font w:name="Segoe U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C81F29" w14:paraId="58BAAEF1" w14:textId="77777777">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14:paraId="49AC5882" w14:textId="77777777" w:rsidR="00C81F29" w:rsidRDefault="000975F2">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73CC5BC0" w14:textId="77777777" w:rsidR="00C81F29" w:rsidRDefault="00B01CFD">
              <w:pPr>
                <w:pStyle w:val="Footer"/>
                <w:jc w:val="center"/>
              </w:pPr>
              <w:r>
                <w:rPr>
                  <w:lang w:val="en-SG"/>
                </w:rPr>
                <w:t>VMCS: A New Perspective</w:t>
              </w:r>
            </w:p>
          </w:tc>
        </w:sdtContent>
      </w:sdt>
      <w:tc>
        <w:tcPr>
          <w:tcW w:w="750" w:type="pct"/>
        </w:tcPr>
        <w:p w14:paraId="01E8BD81" w14:textId="77777777" w:rsidR="00C81F29" w:rsidRDefault="00FB1FC2">
          <w:pPr>
            <w:pStyle w:val="Footer"/>
            <w:jc w:val="right"/>
          </w:pPr>
          <w:r>
            <w:fldChar w:fldCharType="begin"/>
          </w:r>
          <w:r>
            <w:instrText xml:space="preserve"> PAGE  \* Arabic </w:instrText>
          </w:r>
          <w:r>
            <w:fldChar w:fldCharType="separate"/>
          </w:r>
          <w:r w:rsidR="00C237C8">
            <w:rPr>
              <w:noProof/>
            </w:rPr>
            <w:t>25</w:t>
          </w:r>
          <w:r>
            <w:fldChar w:fldCharType="end"/>
          </w:r>
        </w:p>
      </w:tc>
    </w:tr>
  </w:tbl>
  <w:p w14:paraId="0CD62C6C" w14:textId="77777777" w:rsidR="00C81F29" w:rsidRDefault="00C81F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DEE1F" w14:textId="77777777" w:rsidR="008D7AA9" w:rsidRDefault="008D7AA9">
      <w:r>
        <w:separator/>
      </w:r>
    </w:p>
    <w:p w14:paraId="3D750B94" w14:textId="77777777" w:rsidR="008D7AA9" w:rsidRDefault="008D7AA9"/>
  </w:footnote>
  <w:footnote w:type="continuationSeparator" w:id="0">
    <w:p w14:paraId="0A8A275C" w14:textId="77777777" w:rsidR="008D7AA9" w:rsidRDefault="008D7AA9">
      <w:r>
        <w:continuationSeparator/>
      </w:r>
    </w:p>
    <w:p w14:paraId="7114BBD3" w14:textId="77777777" w:rsidR="008D7AA9" w:rsidRDefault="008D7AA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F1B01" w14:textId="77777777" w:rsidR="00C81F29" w:rsidRDefault="00FB1FC2">
    <w:pPr>
      <w:pStyle w:val="Header"/>
    </w:pPr>
    <w:r>
      <w:t>Confidential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1382C9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7">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1">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2">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3">
    <w:nsid w:val="7CA058A1"/>
    <w:multiLevelType w:val="hybridMultilevel"/>
    <w:tmpl w:val="C6C2B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2"/>
  </w:num>
  <w:num w:numId="4">
    <w:abstractNumId w:val="20"/>
  </w:num>
  <w:num w:numId="5">
    <w:abstractNumId w:val="21"/>
  </w:num>
  <w:num w:numId="6">
    <w:abstractNumId w:val="9"/>
  </w:num>
  <w:num w:numId="7">
    <w:abstractNumId w:val="4"/>
  </w:num>
  <w:num w:numId="8">
    <w:abstractNumId w:val="19"/>
  </w:num>
  <w:num w:numId="9">
    <w:abstractNumId w:val="3"/>
  </w:num>
  <w:num w:numId="10">
    <w:abstractNumId w:val="6"/>
  </w:num>
  <w:num w:numId="11">
    <w:abstractNumId w:val="14"/>
  </w:num>
  <w:num w:numId="12">
    <w:abstractNumId w:val="1"/>
  </w:num>
  <w:num w:numId="13">
    <w:abstractNumId w:val="11"/>
  </w:num>
  <w:num w:numId="14">
    <w:abstractNumId w:val="2"/>
  </w:num>
  <w:num w:numId="15">
    <w:abstractNumId w:val="8"/>
  </w:num>
  <w:num w:numId="16">
    <w:abstractNumId w:val="17"/>
  </w:num>
  <w:num w:numId="17">
    <w:abstractNumId w:val="15"/>
  </w:num>
  <w:num w:numId="18">
    <w:abstractNumId w:val="16"/>
  </w:num>
  <w:num w:numId="19">
    <w:abstractNumId w:val="23"/>
  </w:num>
  <w:num w:numId="20">
    <w:abstractNumId w:val="13"/>
  </w:num>
  <w:num w:numId="21">
    <w:abstractNumId w:val="5"/>
  </w:num>
  <w:num w:numId="22">
    <w:abstractNumId w:val="12"/>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CFD"/>
    <w:rsid w:val="00083670"/>
    <w:rsid w:val="000975F2"/>
    <w:rsid w:val="00185300"/>
    <w:rsid w:val="00271282"/>
    <w:rsid w:val="002F2C9C"/>
    <w:rsid w:val="0048560F"/>
    <w:rsid w:val="004917C2"/>
    <w:rsid w:val="004C4308"/>
    <w:rsid w:val="0051751C"/>
    <w:rsid w:val="005359D4"/>
    <w:rsid w:val="00557E9A"/>
    <w:rsid w:val="005A6BFA"/>
    <w:rsid w:val="00672366"/>
    <w:rsid w:val="006C5095"/>
    <w:rsid w:val="00713A28"/>
    <w:rsid w:val="007472C3"/>
    <w:rsid w:val="008B4AC2"/>
    <w:rsid w:val="008D7AA9"/>
    <w:rsid w:val="0098177E"/>
    <w:rsid w:val="00AC7F2A"/>
    <w:rsid w:val="00B01CFD"/>
    <w:rsid w:val="00C075F9"/>
    <w:rsid w:val="00C237C8"/>
    <w:rsid w:val="00C81F29"/>
    <w:rsid w:val="00D84B03"/>
    <w:rsid w:val="00D86DED"/>
    <w:rsid w:val="00E33B1E"/>
    <w:rsid w:val="00E64705"/>
    <w:rsid w:val="00EC7AB9"/>
    <w:rsid w:val="00FB1FC2"/>
    <w:rsid w:val="00FF265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E05F94"/>
  <w15:chartTrackingRefBased/>
  <w15:docId w15:val="{B407F96A-48B6-4DAD-96AF-D1E0D25DE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styleId="GridTable5Dark-Accent6">
    <w:name w:val="Grid Table 5 Dark Accent 6"/>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tiff"/><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B37E3BE3-935E-BE4A-B12E-FA3C36707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C:\Users\SIVASANKARI\AppData\Roaming\Microsoft\Templates\Project communication plan.dotx</Template>
  <TotalTime>148</TotalTime>
  <Pages>26</Pages>
  <Words>2360</Words>
  <Characters>13454</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15783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Sivasankari Subramaniam</cp:lastModifiedBy>
  <cp:revision>6</cp:revision>
  <dcterms:created xsi:type="dcterms:W3CDTF">2016-10-18T15:25:00Z</dcterms:created>
  <dcterms:modified xsi:type="dcterms:W3CDTF">2016-10-22T11:04:00Z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